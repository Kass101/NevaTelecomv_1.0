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C0A" w:rsidRPr="0057298D" w:rsidRDefault="003B2C0A" w:rsidP="003B2C0A">
      <w:pPr>
        <w:suppressAutoHyphens/>
        <w:spacing w:line="276" w:lineRule="auto"/>
        <w:jc w:val="center"/>
        <w:rPr>
          <w:rFonts w:ascii="ISOCPEUR" w:hAnsi="ISOCPEUR" w:cs="Arial"/>
          <w:i/>
          <w:color w:val="auto"/>
          <w:sz w:val="28"/>
        </w:rPr>
      </w:pPr>
      <w:r w:rsidRPr="0057298D">
        <w:rPr>
          <w:rFonts w:ascii="ISOCPEUR" w:hAnsi="ISOCPEUR" w:cs="Arial"/>
          <w:i/>
          <w:color w:val="auto"/>
          <w:sz w:val="28"/>
        </w:rPr>
        <w:t>Министерство образования, науки и молодежной политики Республики Коми</w:t>
      </w:r>
    </w:p>
    <w:p w:rsidR="003B2C0A" w:rsidRPr="0057298D" w:rsidRDefault="003B2C0A" w:rsidP="003B2C0A">
      <w:pPr>
        <w:suppressAutoHyphens/>
        <w:spacing w:line="276" w:lineRule="auto"/>
        <w:jc w:val="center"/>
        <w:rPr>
          <w:rFonts w:ascii="ISOCPEUR" w:hAnsi="ISOCPEUR" w:cs="Arial"/>
          <w:i/>
          <w:color w:val="auto"/>
          <w:sz w:val="28"/>
        </w:rPr>
      </w:pPr>
    </w:p>
    <w:p w:rsidR="003B2C0A" w:rsidRPr="0057298D" w:rsidRDefault="008727F7" w:rsidP="003B2C0A">
      <w:pPr>
        <w:suppressAutoHyphens/>
        <w:spacing w:line="276" w:lineRule="auto"/>
        <w:jc w:val="center"/>
        <w:rPr>
          <w:rFonts w:ascii="ISOCPEUR" w:hAnsi="ISOCPEUR" w:cs="Arial"/>
          <w:i/>
          <w:color w:val="auto"/>
          <w:sz w:val="28"/>
        </w:rPr>
      </w:pPr>
      <w:r w:rsidRPr="008727F7">
        <w:rPr>
          <w:noProof/>
          <w:color w:val="auto"/>
        </w:rPr>
        <w:pict>
          <v:rect id="Прямоугольник 76" o:spid="_x0000_s1093" style="position:absolute;left:0;text-align:left;margin-left:56.1pt;margin-top:19.4pt;width:518.8pt;height:802.3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" filled="f" strokeweight="2pt">
            <w10:wrap anchorx="page" anchory="page"/>
            <w10:anchorlock/>
          </v:rect>
        </w:pict>
      </w:r>
      <w:r w:rsidR="003B2C0A" w:rsidRPr="0057298D">
        <w:rPr>
          <w:rFonts w:ascii="ISOCPEUR" w:hAnsi="ISOCPEUR" w:cs="Arial"/>
          <w:i/>
          <w:color w:val="auto"/>
          <w:sz w:val="28"/>
        </w:rPr>
        <w:t>Государственное профессиональное образовательное учреждение</w:t>
      </w:r>
    </w:p>
    <w:p w:rsidR="003B2C0A" w:rsidRPr="0057298D" w:rsidRDefault="003B2C0A" w:rsidP="003B2C0A">
      <w:pPr>
        <w:suppressAutoHyphens/>
        <w:spacing w:line="276" w:lineRule="auto"/>
        <w:jc w:val="center"/>
        <w:rPr>
          <w:rFonts w:ascii="ISOCPEUR" w:hAnsi="ISOCPEUR" w:cs="Arial"/>
          <w:i/>
          <w:color w:val="auto"/>
          <w:sz w:val="28"/>
        </w:rPr>
      </w:pPr>
      <w:r w:rsidRPr="0057298D">
        <w:rPr>
          <w:rFonts w:ascii="ISOCPEUR" w:hAnsi="ISOCPEUR" w:cs="Arial"/>
          <w:i/>
          <w:color w:val="auto"/>
          <w:sz w:val="28"/>
        </w:rPr>
        <w:t>«Воркутинский горно-экономический колледж»</w:t>
      </w:r>
    </w:p>
    <w:p w:rsidR="003B2C0A" w:rsidRPr="0057298D" w:rsidRDefault="003B2C0A" w:rsidP="003B2C0A">
      <w:pPr>
        <w:suppressAutoHyphens/>
        <w:jc w:val="center"/>
        <w:rPr>
          <w:rFonts w:ascii="ISOCPEUR" w:hAnsi="ISOCPEUR" w:cs="Arial"/>
          <w:i/>
          <w:color w:val="auto"/>
          <w:sz w:val="18"/>
          <w:szCs w:val="18"/>
        </w:rPr>
      </w:pPr>
    </w:p>
    <w:p w:rsidR="003B2C0A" w:rsidRPr="0057298D" w:rsidRDefault="003B2C0A" w:rsidP="003B2C0A">
      <w:pPr>
        <w:suppressAutoHyphens/>
        <w:ind w:left="2431" w:hanging="2455"/>
        <w:jc w:val="center"/>
        <w:rPr>
          <w:rFonts w:ascii="ISOCPEUR" w:hAnsi="ISOCPEUR" w:cs="Arial"/>
          <w:i/>
          <w:color w:val="auto"/>
          <w:sz w:val="34"/>
          <w:szCs w:val="34"/>
        </w:rPr>
      </w:pPr>
    </w:p>
    <w:p w:rsidR="003B2C0A" w:rsidRPr="0057298D" w:rsidRDefault="003B2C0A" w:rsidP="003B2C0A">
      <w:pPr>
        <w:suppressAutoHyphens/>
        <w:ind w:hanging="24"/>
        <w:jc w:val="center"/>
        <w:rPr>
          <w:rFonts w:ascii="ISOCPEUR" w:hAnsi="ISOCPEUR" w:cs="Arial"/>
          <w:i/>
          <w:color w:val="auto"/>
          <w:sz w:val="32"/>
          <w:szCs w:val="32"/>
        </w:rPr>
      </w:pPr>
      <w:r w:rsidRPr="0057298D">
        <w:rPr>
          <w:rFonts w:ascii="ISOCPEUR" w:hAnsi="ISOCPEUR" w:cs="Arial"/>
          <w:i/>
          <w:color w:val="auto"/>
          <w:sz w:val="32"/>
          <w:szCs w:val="32"/>
        </w:rPr>
        <w:t>Специальность: «Информационные системы и программирование»</w:t>
      </w:r>
    </w:p>
    <w:p w:rsidR="003B2C0A" w:rsidRPr="0057298D" w:rsidRDefault="008727F7" w:rsidP="003B2C0A">
      <w:pPr>
        <w:suppressAutoHyphens/>
        <w:ind w:left="2805" w:hanging="2268"/>
        <w:jc w:val="center"/>
        <w:rPr>
          <w:rFonts w:ascii="ISOCPEUR" w:hAnsi="ISOCPEUR" w:cs="Arial"/>
          <w:i/>
          <w:color w:val="auto"/>
          <w:sz w:val="34"/>
          <w:szCs w:val="34"/>
        </w:rPr>
      </w:pPr>
      <w:r w:rsidRPr="008727F7">
        <w:rPr>
          <w:noProof/>
          <w:color w:val="aut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77" o:spid="_x0000_s1092" type="#_x0000_t202" style="position:absolute;left:0;text-align:left;margin-left:308.95pt;margin-top:14.7pt;width:259.35pt;height:123.8pt;z-index:251663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" filled="f" stroked="f">
            <v:textbox>
              <w:txbxContent>
                <w:p w:rsidR="006426E1" w:rsidRPr="001B7D73" w:rsidRDefault="006426E1" w:rsidP="003B2C0A">
                  <w:pPr>
                    <w:rPr>
                      <w:rFonts w:ascii="ISOCPEUR" w:hAnsi="ISOCPEUR" w:cs="Arial"/>
                      <w:i/>
                      <w:sz w:val="32"/>
                      <w:szCs w:val="32"/>
                    </w:rPr>
                  </w:pPr>
                  <w:r w:rsidRPr="001B7D73">
                    <w:rPr>
                      <w:rFonts w:ascii="ISOCPEUR" w:hAnsi="ISOCPEUR" w:cs="Arial"/>
                      <w:i/>
                      <w:sz w:val="32"/>
                      <w:szCs w:val="32"/>
                    </w:rPr>
                    <w:t>К защите допущен:</w:t>
                  </w:r>
                </w:p>
                <w:p w:rsidR="006426E1" w:rsidRPr="001B7D73" w:rsidRDefault="006426E1" w:rsidP="003B2C0A">
                  <w:pPr>
                    <w:rPr>
                      <w:rFonts w:ascii="ISOCPEUR" w:hAnsi="ISOCPEUR" w:cs="Arial"/>
                      <w:i/>
                      <w:sz w:val="32"/>
                      <w:szCs w:val="32"/>
                    </w:rPr>
                  </w:pPr>
                  <w:r w:rsidRPr="001B7D73">
                    <w:rPr>
                      <w:rFonts w:ascii="ISOCPEUR" w:hAnsi="ISOCPEUR" w:cs="Arial"/>
                      <w:i/>
                      <w:sz w:val="32"/>
                      <w:szCs w:val="32"/>
                    </w:rPr>
                    <w:t xml:space="preserve">Зам. директора по УПР   </w:t>
                  </w:r>
                </w:p>
                <w:p w:rsidR="006426E1" w:rsidRPr="001B7D73" w:rsidRDefault="006426E1" w:rsidP="003B2C0A">
                  <w:pPr>
                    <w:rPr>
                      <w:sz w:val="32"/>
                      <w:szCs w:val="32"/>
                    </w:rPr>
                  </w:pPr>
                  <w:r>
                    <w:rPr>
                      <w:rFonts w:ascii="ISOCPEUR" w:hAnsi="ISOCPEUR" w:cs="Arial"/>
                      <w:i/>
                      <w:sz w:val="32"/>
                      <w:szCs w:val="32"/>
                    </w:rPr>
                    <w:t xml:space="preserve">                  Н.Н. Кукош</w:t>
                  </w:r>
                </w:p>
              </w:txbxContent>
            </v:textbox>
          </v:shape>
        </w:pict>
      </w:r>
    </w:p>
    <w:p w:rsidR="003B2C0A" w:rsidRPr="0057298D" w:rsidRDefault="003B2C0A" w:rsidP="003B2C0A">
      <w:pPr>
        <w:suppressAutoHyphens/>
        <w:rPr>
          <w:rFonts w:ascii="ISOCPEUR" w:hAnsi="ISOCPEUR" w:cs="Arial"/>
          <w:i/>
          <w:color w:val="auto"/>
          <w:sz w:val="34"/>
          <w:szCs w:val="34"/>
        </w:rPr>
      </w:pPr>
    </w:p>
    <w:p w:rsidR="003B2C0A" w:rsidRPr="0057298D" w:rsidRDefault="003B2C0A" w:rsidP="003B2C0A">
      <w:pPr>
        <w:suppressAutoHyphens/>
        <w:jc w:val="center"/>
        <w:rPr>
          <w:rFonts w:ascii="ISOCPEUR" w:hAnsi="ISOCPEUR" w:cs="Arial"/>
          <w:i/>
          <w:color w:val="auto"/>
          <w:sz w:val="34"/>
          <w:szCs w:val="34"/>
        </w:rPr>
      </w:pPr>
    </w:p>
    <w:p w:rsidR="003B2C0A" w:rsidRPr="0057298D" w:rsidRDefault="003B2C0A" w:rsidP="003B2C0A">
      <w:pPr>
        <w:suppressAutoHyphens/>
        <w:jc w:val="center"/>
        <w:rPr>
          <w:rFonts w:ascii="Arial" w:hAnsi="Arial" w:cs="Arial"/>
          <w:i/>
          <w:color w:val="auto"/>
          <w:sz w:val="28"/>
          <w:szCs w:val="28"/>
        </w:rPr>
      </w:pPr>
      <w:r w:rsidRPr="0057298D">
        <w:rPr>
          <w:rFonts w:ascii="Arial" w:hAnsi="Arial" w:cs="Arial"/>
          <w:i/>
          <w:color w:val="auto"/>
          <w:sz w:val="28"/>
          <w:szCs w:val="28"/>
        </w:rPr>
        <w:tab/>
      </w:r>
      <w:r w:rsidRPr="0057298D">
        <w:rPr>
          <w:rFonts w:ascii="Arial" w:hAnsi="Arial" w:cs="Arial"/>
          <w:i/>
          <w:color w:val="auto"/>
          <w:sz w:val="28"/>
          <w:szCs w:val="28"/>
        </w:rPr>
        <w:tab/>
      </w:r>
      <w:r w:rsidRPr="0057298D">
        <w:rPr>
          <w:rFonts w:ascii="Arial" w:hAnsi="Arial" w:cs="Arial"/>
          <w:i/>
          <w:color w:val="auto"/>
          <w:sz w:val="28"/>
          <w:szCs w:val="28"/>
        </w:rPr>
        <w:tab/>
      </w:r>
      <w:r w:rsidRPr="0057298D">
        <w:rPr>
          <w:rFonts w:ascii="Arial" w:hAnsi="Arial" w:cs="Arial"/>
          <w:i/>
          <w:color w:val="auto"/>
          <w:sz w:val="28"/>
          <w:szCs w:val="28"/>
        </w:rPr>
        <w:tab/>
      </w:r>
      <w:r w:rsidRPr="0057298D">
        <w:rPr>
          <w:rFonts w:ascii="Arial" w:hAnsi="Arial" w:cs="Arial"/>
          <w:i/>
          <w:color w:val="auto"/>
          <w:sz w:val="28"/>
          <w:szCs w:val="28"/>
        </w:rPr>
        <w:tab/>
      </w:r>
      <w:r w:rsidRPr="0057298D">
        <w:rPr>
          <w:rFonts w:ascii="Arial" w:hAnsi="Arial" w:cs="Arial"/>
          <w:i/>
          <w:color w:val="auto"/>
          <w:sz w:val="28"/>
          <w:szCs w:val="28"/>
        </w:rPr>
        <w:tab/>
      </w:r>
    </w:p>
    <w:p w:rsidR="003B2C0A" w:rsidRPr="0057298D" w:rsidRDefault="003B2C0A" w:rsidP="003B2C0A">
      <w:pPr>
        <w:pStyle w:val="20"/>
        <w:suppressAutoHyphens/>
        <w:rPr>
          <w:color w:val="auto"/>
        </w:rPr>
      </w:pPr>
    </w:p>
    <w:p w:rsidR="003B2C0A" w:rsidRPr="0057298D" w:rsidRDefault="003B2C0A" w:rsidP="003B2C0A">
      <w:pPr>
        <w:suppressAutoHyphens/>
        <w:rPr>
          <w:color w:val="auto"/>
        </w:rPr>
      </w:pPr>
    </w:p>
    <w:p w:rsidR="003B2C0A" w:rsidRPr="0057298D" w:rsidRDefault="003B2C0A" w:rsidP="003B2C0A">
      <w:pPr>
        <w:suppressAutoHyphens/>
        <w:jc w:val="center"/>
        <w:rPr>
          <w:rFonts w:ascii="ISOCPEUR" w:hAnsi="ISOCPEUR"/>
          <w:i/>
          <w:color w:val="auto"/>
          <w:sz w:val="60"/>
        </w:rPr>
      </w:pPr>
      <w:r w:rsidRPr="0057298D">
        <w:rPr>
          <w:rFonts w:ascii="ISOCPEUR" w:hAnsi="ISOCPEUR"/>
          <w:i/>
          <w:color w:val="auto"/>
          <w:sz w:val="60"/>
        </w:rPr>
        <w:t>ДИПЛОМНЫЙ ПРОЕКТ</w:t>
      </w:r>
    </w:p>
    <w:p w:rsidR="003B2C0A" w:rsidRPr="0057298D" w:rsidRDefault="003B2C0A" w:rsidP="003B2C0A">
      <w:pPr>
        <w:tabs>
          <w:tab w:val="center" w:pos="4961"/>
        </w:tabs>
        <w:spacing w:line="276" w:lineRule="auto"/>
        <w:ind w:left="284" w:right="140"/>
        <w:jc w:val="center"/>
        <w:rPr>
          <w:rFonts w:ascii="ISOCPEUR" w:hAnsi="ISOCPEUR" w:cs="Arial"/>
          <w:i/>
          <w:color w:val="auto"/>
          <w:sz w:val="40"/>
          <w:szCs w:val="48"/>
        </w:rPr>
      </w:pPr>
      <w:bookmarkStart w:id="0" w:name="_Hlk105657385"/>
      <w:r w:rsidRPr="0057298D">
        <w:rPr>
          <w:rFonts w:ascii="ISOCPEUR" w:hAnsi="ISOCPEUR" w:cs="Arial"/>
          <w:i/>
          <w:color w:val="auto"/>
          <w:sz w:val="40"/>
          <w:szCs w:val="48"/>
        </w:rPr>
        <w:t>«Разработка информационной системы «</w:t>
      </w:r>
      <w:r w:rsidRPr="0057298D">
        <w:rPr>
          <w:rFonts w:ascii="ISOCPEUR" w:hAnsi="ISOCPEUR" w:cs="Arial"/>
          <w:i/>
          <w:color w:val="auto"/>
          <w:sz w:val="40"/>
          <w:szCs w:val="48"/>
          <w:lang w:val="en-US"/>
        </w:rPr>
        <w:t>NevaTelecom</w:t>
      </w:r>
      <w:r w:rsidRPr="0057298D">
        <w:rPr>
          <w:rFonts w:ascii="ISOCPEUR" w:hAnsi="ISOCPEUR" w:cs="Arial"/>
          <w:i/>
          <w:color w:val="auto"/>
          <w:sz w:val="40"/>
          <w:szCs w:val="48"/>
        </w:rPr>
        <w:t>».</w:t>
      </w:r>
    </w:p>
    <w:bookmarkEnd w:id="0"/>
    <w:p w:rsidR="003B2C0A" w:rsidRPr="0057298D" w:rsidRDefault="003B2C0A" w:rsidP="003B2C0A">
      <w:pPr>
        <w:suppressAutoHyphens/>
        <w:spacing w:line="560" w:lineRule="atLeast"/>
        <w:jc w:val="center"/>
        <w:rPr>
          <w:rFonts w:ascii="ISOCPEUR" w:hAnsi="ISOCPEUR" w:cs="Arial"/>
          <w:b/>
          <w:i/>
          <w:color w:val="auto"/>
          <w:sz w:val="40"/>
          <w:szCs w:val="40"/>
        </w:rPr>
      </w:pPr>
    </w:p>
    <w:p w:rsidR="003B2C0A" w:rsidRPr="0057298D" w:rsidRDefault="003B2C0A" w:rsidP="003B2C0A">
      <w:pPr>
        <w:suppressAutoHyphens/>
        <w:spacing w:line="560" w:lineRule="atLeast"/>
        <w:jc w:val="center"/>
        <w:rPr>
          <w:rFonts w:ascii="ISOCPEUR" w:hAnsi="ISOCPEUR" w:cs="Arial"/>
          <w:i/>
          <w:color w:val="auto"/>
          <w:sz w:val="48"/>
          <w:szCs w:val="48"/>
        </w:rPr>
      </w:pPr>
      <w:r w:rsidRPr="0057298D">
        <w:rPr>
          <w:rFonts w:ascii="ISOCPEUR" w:hAnsi="ISOCPEUR" w:cs="Arial"/>
          <w:i/>
          <w:color w:val="auto"/>
          <w:sz w:val="48"/>
          <w:szCs w:val="48"/>
        </w:rPr>
        <w:t>Пояснительная записка</w:t>
      </w:r>
      <w:r w:rsidRPr="0057298D">
        <w:rPr>
          <w:rFonts w:ascii="ISOCPEUR" w:hAnsi="ISOCPEUR" w:cs="Arial"/>
          <w:i/>
          <w:color w:val="auto"/>
          <w:sz w:val="48"/>
          <w:szCs w:val="48"/>
        </w:rPr>
        <w:br/>
      </w:r>
      <w:bookmarkStart w:id="1" w:name="_Hlk105657350"/>
      <w:r w:rsidRPr="0057298D">
        <w:rPr>
          <w:rFonts w:ascii="ISOCPEUR" w:hAnsi="ISOCPEUR" w:cs="Arial"/>
          <w:i/>
          <w:color w:val="auto"/>
          <w:sz w:val="48"/>
          <w:szCs w:val="48"/>
        </w:rPr>
        <w:t>ДП.</w:t>
      </w:r>
      <w:r w:rsidRPr="0057298D">
        <w:rPr>
          <w:rFonts w:ascii="ISOCPEUR" w:hAnsi="ISOCPEUR"/>
          <w:i/>
          <w:color w:val="auto"/>
          <w:sz w:val="48"/>
          <w:szCs w:val="48"/>
        </w:rPr>
        <w:t>09.02.07.</w:t>
      </w:r>
      <w:r w:rsidRPr="0057298D">
        <w:rPr>
          <w:rFonts w:ascii="ISOCPEUR" w:hAnsi="ISOCPEUR" w:cs="Arial"/>
          <w:i/>
          <w:color w:val="auto"/>
          <w:sz w:val="48"/>
          <w:szCs w:val="48"/>
        </w:rPr>
        <w:t>00.00.</w:t>
      </w:r>
      <w:r w:rsidRPr="0057298D">
        <w:rPr>
          <w:rFonts w:ascii="ISOCPEUR" w:hAnsi="ISOCPEUR" w:cs="Arial"/>
          <w:i/>
          <w:color w:val="auto"/>
          <w:sz w:val="48"/>
          <w:szCs w:val="48"/>
          <w:lang w:val="en-US"/>
        </w:rPr>
        <w:t>05</w:t>
      </w:r>
      <w:r w:rsidRPr="0057298D">
        <w:rPr>
          <w:rFonts w:ascii="ISOCPEUR" w:hAnsi="ISOCPEUR" w:cs="Arial"/>
          <w:i/>
          <w:color w:val="auto"/>
          <w:sz w:val="48"/>
          <w:szCs w:val="48"/>
        </w:rPr>
        <w:t>.ПЗ</w:t>
      </w:r>
      <w:bookmarkEnd w:id="1"/>
    </w:p>
    <w:p w:rsidR="003B2C0A" w:rsidRPr="0057298D" w:rsidRDefault="008727F7" w:rsidP="003B2C0A">
      <w:pPr>
        <w:suppressAutoHyphens/>
        <w:rPr>
          <w:rFonts w:ascii="Arial" w:hAnsi="Arial" w:cs="Arial"/>
          <w:i/>
          <w:color w:val="auto"/>
          <w:sz w:val="32"/>
          <w:szCs w:val="32"/>
        </w:rPr>
      </w:pPr>
      <w:r w:rsidRPr="008727F7">
        <w:rPr>
          <w:noProof/>
          <w:color w:val="auto"/>
        </w:rPr>
        <w:pict>
          <v:shape id="Поле 78" o:spid="_x0000_s1091" type="#_x0000_t202" style="position:absolute;left:0;text-align:left;margin-left:266pt;margin-top:.95pt;width:299.2pt;height:2in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" filled="f" stroked="f">
            <v:textbox>
              <w:txbxContent>
                <w:p w:rsidR="006426E1" w:rsidRDefault="006426E1" w:rsidP="003B2C0A">
                  <w:pPr>
                    <w:rPr>
                      <w:rFonts w:ascii="ISOCPEUR" w:hAnsi="ISOCPEUR" w:cs="Arial"/>
                      <w:i/>
                      <w:sz w:val="32"/>
                      <w:szCs w:val="32"/>
                    </w:rPr>
                  </w:pPr>
                </w:p>
                <w:p w:rsidR="006426E1" w:rsidRPr="003B2C0A" w:rsidRDefault="006426E1" w:rsidP="003B2C0A">
                  <w:pPr>
                    <w:rPr>
                      <w:rFonts w:ascii="ISOCPEUR" w:hAnsi="ISOCPEUR" w:cs="Arial"/>
                      <w:i/>
                      <w:sz w:val="32"/>
                      <w:szCs w:val="32"/>
                    </w:rPr>
                  </w:pPr>
                  <w:r w:rsidRPr="003B2C0A">
                    <w:rPr>
                      <w:rFonts w:ascii="ISOCPEUR" w:hAnsi="ISOCPEUR" w:cs="Arial"/>
                      <w:i/>
                      <w:sz w:val="32"/>
                      <w:szCs w:val="32"/>
                    </w:rPr>
                    <w:t>Руководитель проекта:</w:t>
                  </w:r>
                </w:p>
                <w:p w:rsidR="006426E1" w:rsidRPr="003B2C0A" w:rsidRDefault="006426E1" w:rsidP="003B2C0A">
                  <w:pPr>
                    <w:jc w:val="center"/>
                    <w:rPr>
                      <w:rFonts w:ascii="ISOCPEUR" w:hAnsi="ISOCPEUR" w:cs="Arial"/>
                      <w:i/>
                      <w:sz w:val="32"/>
                      <w:szCs w:val="32"/>
                    </w:rPr>
                  </w:pPr>
                  <w:r w:rsidRPr="003B2C0A">
                    <w:rPr>
                      <w:rFonts w:ascii="ISOCPEUR" w:hAnsi="ISOCPEUR" w:cs="Arial"/>
                      <w:i/>
                      <w:sz w:val="32"/>
                      <w:szCs w:val="32"/>
                    </w:rPr>
                    <w:t xml:space="preserve">            Д.П. Егоров</w:t>
                  </w:r>
                </w:p>
                <w:p w:rsidR="006426E1" w:rsidRPr="003B2C0A" w:rsidRDefault="006426E1" w:rsidP="003B2C0A">
                  <w:pPr>
                    <w:rPr>
                      <w:rFonts w:ascii="ISOCPEUR" w:hAnsi="ISOCPEUR" w:cs="Arial"/>
                      <w:i/>
                      <w:sz w:val="32"/>
                      <w:szCs w:val="32"/>
                    </w:rPr>
                  </w:pPr>
                  <w:r w:rsidRPr="003B2C0A">
                    <w:rPr>
                      <w:rFonts w:ascii="ISOCPEUR" w:hAnsi="ISOCPEUR" w:cs="Arial"/>
                      <w:i/>
                      <w:sz w:val="32"/>
                      <w:szCs w:val="32"/>
                    </w:rPr>
                    <w:t>Выполнил студент группы: ИСП-18</w:t>
                  </w:r>
                </w:p>
                <w:p w:rsidR="006426E1" w:rsidRPr="005D048C" w:rsidRDefault="006426E1" w:rsidP="003B2C0A">
                  <w:pPr>
                    <w:rPr>
                      <w:rFonts w:ascii="ISOCPEUR" w:hAnsi="ISOCPEUR" w:cs="Arial"/>
                      <w:i/>
                      <w:sz w:val="32"/>
                      <w:szCs w:val="32"/>
                    </w:rPr>
                  </w:pPr>
                  <w:r w:rsidRPr="003B2C0A">
                    <w:rPr>
                      <w:rFonts w:ascii="ISOCPEUR" w:hAnsi="ISOCPEUR" w:cs="Arial"/>
                      <w:i/>
                      <w:sz w:val="32"/>
                      <w:szCs w:val="32"/>
                    </w:rPr>
                    <w:t xml:space="preserve">                       А.В Костура</w:t>
                  </w:r>
                </w:p>
                <w:p w:rsidR="006426E1" w:rsidRDefault="006426E1" w:rsidP="003B2C0A"/>
              </w:txbxContent>
            </v:textbox>
          </v:shape>
        </w:pict>
      </w:r>
    </w:p>
    <w:p w:rsidR="003B2C0A" w:rsidRPr="0057298D" w:rsidRDefault="003B2C0A" w:rsidP="003B2C0A">
      <w:pPr>
        <w:suppressAutoHyphens/>
        <w:jc w:val="center"/>
        <w:rPr>
          <w:rFonts w:ascii="Arial" w:hAnsi="Arial" w:cs="Arial"/>
          <w:i/>
          <w:color w:val="auto"/>
          <w:sz w:val="28"/>
          <w:szCs w:val="28"/>
        </w:rPr>
      </w:pPr>
    </w:p>
    <w:p w:rsidR="003B2C0A" w:rsidRPr="0057298D" w:rsidRDefault="003B2C0A" w:rsidP="003B2C0A">
      <w:pPr>
        <w:suppressAutoHyphens/>
        <w:jc w:val="center"/>
        <w:rPr>
          <w:rFonts w:ascii="Arial" w:hAnsi="Arial" w:cs="Arial"/>
          <w:i/>
          <w:color w:val="auto"/>
          <w:sz w:val="28"/>
          <w:szCs w:val="28"/>
        </w:rPr>
      </w:pPr>
    </w:p>
    <w:p w:rsidR="003B2C0A" w:rsidRPr="0057298D" w:rsidRDefault="003B2C0A" w:rsidP="003B2C0A">
      <w:pPr>
        <w:suppressAutoHyphens/>
        <w:jc w:val="center"/>
        <w:rPr>
          <w:rFonts w:ascii="Arial" w:hAnsi="Arial" w:cs="Arial"/>
          <w:i/>
          <w:color w:val="auto"/>
          <w:sz w:val="28"/>
          <w:szCs w:val="28"/>
        </w:rPr>
      </w:pPr>
    </w:p>
    <w:p w:rsidR="003B2C0A" w:rsidRPr="0057298D" w:rsidRDefault="008727F7" w:rsidP="003B2C0A">
      <w:pPr>
        <w:ind w:left="0"/>
        <w:jc w:val="left"/>
        <w:rPr>
          <w:rFonts w:ascii="ISOCPEUR" w:hAnsi="ISOCPEUR" w:cs="Arial"/>
          <w:i/>
          <w:color w:val="auto"/>
          <w:sz w:val="28"/>
        </w:rPr>
      </w:pPr>
      <w:r w:rsidRPr="008727F7">
        <w:rPr>
          <w:noProof/>
          <w:color w:val="auto"/>
        </w:rPr>
        <w:pict>
          <v:shape id="_x0000_s1090" type="#_x0000_t202" style="position:absolute;margin-left:104.95pt;margin-top:115.9pt;width:299.2pt;height:4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" filled="f" stroked="f">
            <v:textbox style="mso-next-textbox:#_x0000_s1090">
              <w:txbxContent>
                <w:p w:rsidR="006426E1" w:rsidRPr="009A0AC1" w:rsidRDefault="006426E1" w:rsidP="003B2C0A">
                  <w:pPr>
                    <w:spacing w:line="240" w:lineRule="auto"/>
                    <w:jc w:val="center"/>
                    <w:rPr>
                      <w:rFonts w:ascii="ISOCPEUR" w:hAnsi="ISOCPEUR" w:cs="Arial"/>
                      <w:i/>
                    </w:rPr>
                  </w:pPr>
                  <w:r w:rsidRPr="009A0AC1">
                    <w:rPr>
                      <w:rFonts w:ascii="ISOCPEUR" w:hAnsi="ISOCPEUR" w:cs="Arial"/>
                      <w:i/>
                    </w:rPr>
                    <w:t>Воркута</w:t>
                  </w:r>
                </w:p>
                <w:p w:rsidR="006426E1" w:rsidRPr="009A0AC1" w:rsidRDefault="006426E1" w:rsidP="003B2C0A">
                  <w:pPr>
                    <w:spacing w:line="240" w:lineRule="auto"/>
                    <w:jc w:val="center"/>
                    <w:rPr>
                      <w:rFonts w:ascii="ISOCPEUR" w:hAnsi="ISOCPEUR"/>
                      <w:i/>
                    </w:rPr>
                  </w:pPr>
                  <w:r w:rsidRPr="009A0AC1">
                    <w:rPr>
                      <w:rFonts w:ascii="ISOCPEUR" w:hAnsi="ISOCPEUR"/>
                      <w:i/>
                    </w:rPr>
                    <w:t>2022</w:t>
                  </w:r>
                </w:p>
              </w:txbxContent>
            </v:textbox>
          </v:shape>
        </w:pict>
      </w:r>
      <w:r w:rsidRPr="008727F7">
        <w:rPr>
          <w:noProof/>
          <w:color w:val="auto"/>
        </w:rPr>
        <w:pict>
          <v:shape id="Надпись 7" o:spid="_x0000_s1089" type="#_x0000_t202" style="position:absolute;margin-left:198.95pt;margin-top:241.35pt;width:115.95pt;height:36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" filled="f" stroked="f" strokeweight=".5pt">
            <v:textbox style="mso-next-textbox:#Надпись 7">
              <w:txbxContent>
                <w:p w:rsidR="006426E1" w:rsidRPr="005D048C" w:rsidRDefault="006426E1" w:rsidP="003B2C0A">
                  <w:pPr>
                    <w:jc w:val="center"/>
                    <w:rPr>
                      <w:rFonts w:ascii="ISOCPEUR" w:hAnsi="ISOCPEUR" w:cs="Arial"/>
                      <w:i/>
                      <w:szCs w:val="32"/>
                    </w:rPr>
                  </w:pPr>
                  <w:r w:rsidRPr="005D048C">
                    <w:rPr>
                      <w:rFonts w:ascii="ISOCPEUR" w:hAnsi="ISOCPEUR" w:cs="Arial"/>
                      <w:i/>
                      <w:szCs w:val="32"/>
                    </w:rPr>
                    <w:t>Воркута</w:t>
                  </w:r>
                </w:p>
                <w:p w:rsidR="006426E1" w:rsidRPr="005D048C" w:rsidRDefault="006426E1" w:rsidP="003B2C0A">
                  <w:pPr>
                    <w:jc w:val="center"/>
                    <w:rPr>
                      <w:rFonts w:ascii="ISOCPEUR" w:hAnsi="ISOCPEUR" w:cs="Arial"/>
                      <w:i/>
                      <w:szCs w:val="32"/>
                    </w:rPr>
                  </w:pPr>
                  <w:r w:rsidRPr="005D048C">
                    <w:rPr>
                      <w:rFonts w:ascii="ISOCPEUR" w:hAnsi="ISOCPEUR" w:cs="Arial"/>
                      <w:i/>
                      <w:szCs w:val="32"/>
                    </w:rPr>
                    <w:t>202</w:t>
                  </w:r>
                  <w:r>
                    <w:rPr>
                      <w:rFonts w:ascii="ISOCPEUR" w:hAnsi="ISOCPEUR" w:cs="Arial"/>
                      <w:i/>
                      <w:szCs w:val="32"/>
                    </w:rPr>
                    <w:t>2</w:t>
                  </w:r>
                </w:p>
              </w:txbxContent>
            </v:textbox>
          </v:shape>
        </w:pict>
      </w:r>
      <w:r w:rsidR="003B2C0A" w:rsidRPr="0057298D">
        <w:rPr>
          <w:rFonts w:ascii="ISOCPEUR" w:hAnsi="ISOCPEUR" w:cs="Arial"/>
          <w:i/>
          <w:color w:val="auto"/>
          <w:sz w:val="28"/>
        </w:rPr>
        <w:br w:type="page"/>
      </w:r>
    </w:p>
    <w:p w:rsidR="00F84C68" w:rsidRPr="0057298D" w:rsidRDefault="00D45C22" w:rsidP="007579AD">
      <w:pPr>
        <w:jc w:val="center"/>
        <w:rPr>
          <w:b/>
          <w:bCs/>
          <w:color w:val="auto"/>
          <w:sz w:val="28"/>
          <w:szCs w:val="28"/>
        </w:rPr>
      </w:pPr>
      <w:bookmarkStart w:id="2" w:name="_Toc71706963"/>
      <w:bookmarkStart w:id="3" w:name="_Toc71795225"/>
      <w:r w:rsidRPr="0057298D">
        <w:rPr>
          <w:b/>
          <w:bCs/>
          <w:color w:val="auto"/>
          <w:sz w:val="28"/>
          <w:szCs w:val="28"/>
        </w:rPr>
        <w:lastRenderedPageBreak/>
        <w:t>СОДЕРЖАНИЕ</w:t>
      </w:r>
      <w:bookmarkEnd w:id="2"/>
      <w:bookmarkEnd w:id="3"/>
    </w:p>
    <w:sdt>
      <w:sdtPr>
        <w:rPr>
          <w:b/>
          <w:color w:val="auto"/>
        </w:rPr>
        <w:id w:val="14379301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8727F7">
            <w:rPr>
              <w:color w:val="auto"/>
            </w:rPr>
            <w:fldChar w:fldCharType="begin"/>
          </w:r>
          <w:r w:rsidR="00B4191D" w:rsidRPr="0057298D">
            <w:rPr>
              <w:color w:val="auto"/>
            </w:rPr>
            <w:instrText xml:space="preserve"> TOC \o "1-3" \h \z \u </w:instrText>
          </w:r>
          <w:r w:rsidRPr="008727F7">
            <w:rPr>
              <w:color w:val="auto"/>
            </w:rPr>
            <w:fldChar w:fldCharType="separate"/>
          </w:r>
          <w:hyperlink w:anchor="_Toc105630470" w:history="1">
            <w:r w:rsidR="00FE29F7" w:rsidRPr="0057298D">
              <w:rPr>
                <w:rStyle w:val="af9"/>
                <w:noProof/>
                <w:color w:val="auto"/>
              </w:rPr>
              <w:t>ВВЕДЕНИЕ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_Toc105630470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3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71" w:history="1">
            <w:r w:rsidR="00FE29F7" w:rsidRPr="0057298D">
              <w:rPr>
                <w:rStyle w:val="af9"/>
                <w:noProof/>
                <w:color w:val="auto"/>
              </w:rPr>
              <w:t>ГЛАВА 1. ПРОЕКТИРОВАНИЕ ТРЕБОВАНИЙ К ИНФОРМАЦИОННОЙ СИСТЕМЕ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_Toc105630471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4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72" w:history="1">
            <w:r w:rsidR="00FE29F7" w:rsidRPr="0057298D">
              <w:rPr>
                <w:rStyle w:val="af9"/>
                <w:noProof/>
                <w:color w:val="auto"/>
              </w:rPr>
              <w:t>1.1 Анализ Диаграммы вариантов использования (</w:t>
            </w:r>
            <w:r w:rsidR="00FE29F7" w:rsidRPr="0057298D">
              <w:rPr>
                <w:rStyle w:val="af9"/>
                <w:noProof/>
                <w:color w:val="auto"/>
                <w:lang w:val="en-US"/>
              </w:rPr>
              <w:t>Usecase</w:t>
            </w:r>
            <w:r w:rsidR="00FE29F7" w:rsidRPr="0057298D">
              <w:rPr>
                <w:rStyle w:val="af9"/>
                <w:noProof/>
                <w:color w:val="auto"/>
              </w:rPr>
              <w:t>)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_Toc105630472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4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73" w:history="1">
            <w:r w:rsidR="00FE29F7" w:rsidRPr="0057298D">
              <w:rPr>
                <w:rStyle w:val="af9"/>
                <w:noProof/>
                <w:color w:val="auto"/>
              </w:rPr>
              <w:t>1.2 Анализ диаграммы деятельности (Activity)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_Toc105630473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5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74" w:history="1">
            <w:r w:rsidR="00FE29F7" w:rsidRPr="0057298D">
              <w:rPr>
                <w:rStyle w:val="af9"/>
                <w:noProof/>
                <w:color w:val="auto"/>
              </w:rPr>
              <w:t>1.3 Анализ диаграммы последовательностей (Sequence)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_Toc105630474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8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75" w:history="1">
            <w:r w:rsidR="00FE29F7" w:rsidRPr="0057298D">
              <w:rPr>
                <w:rStyle w:val="af9"/>
                <w:noProof/>
                <w:color w:val="auto"/>
              </w:rPr>
              <w:t>1.4 Анализ диаграммы состояний (</w:t>
            </w:r>
            <w:r w:rsidR="00FE29F7" w:rsidRPr="0057298D">
              <w:rPr>
                <w:rStyle w:val="af9"/>
                <w:noProof/>
                <w:color w:val="auto"/>
                <w:lang w:val="en-US"/>
              </w:rPr>
              <w:t>StateMachine</w:t>
            </w:r>
            <w:r w:rsidR="00FE29F7" w:rsidRPr="0057298D">
              <w:rPr>
                <w:rStyle w:val="af9"/>
                <w:noProof/>
                <w:color w:val="auto"/>
              </w:rPr>
              <w:t>)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_Toc105630475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10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76" w:history="1">
            <w:r w:rsidR="00FE29F7" w:rsidRPr="0057298D">
              <w:rPr>
                <w:rStyle w:val="af9"/>
                <w:noProof/>
                <w:color w:val="auto"/>
              </w:rPr>
              <w:t>ГЛАВА 2. ПРОЕТИРОВАНИЕ БАЗЫ ДАННЫХ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_Toc105630476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12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77" w:history="1">
            <w:r w:rsidR="00FE29F7" w:rsidRPr="0057298D">
              <w:rPr>
                <w:rStyle w:val="af9"/>
                <w:noProof/>
                <w:color w:val="auto"/>
              </w:rPr>
              <w:t xml:space="preserve">2.1 Анализ диаграммы </w:t>
            </w:r>
            <w:r w:rsidR="00FE29F7" w:rsidRPr="0057298D">
              <w:rPr>
                <w:rStyle w:val="af9"/>
                <w:noProof/>
                <w:color w:val="auto"/>
                <w:lang w:val="en-GB"/>
              </w:rPr>
              <w:t>ERD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_Toc105630477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12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78" w:history="1">
            <w:r w:rsidR="00FE29F7" w:rsidRPr="0057298D">
              <w:rPr>
                <w:rStyle w:val="af9"/>
                <w:noProof/>
                <w:color w:val="auto"/>
              </w:rPr>
              <w:t>2.2 Выбор инструментария.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_Toc105630478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15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79" w:history="1">
            <w:r w:rsidR="00FE29F7" w:rsidRPr="0057298D">
              <w:rPr>
                <w:rStyle w:val="af9"/>
                <w:noProof/>
                <w:color w:val="auto"/>
              </w:rPr>
              <w:t>2.3 Разработка базы данных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_Toc105630479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16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80" w:history="1">
            <w:r w:rsidR="00FE29F7" w:rsidRPr="0057298D">
              <w:rPr>
                <w:rStyle w:val="af9"/>
                <w:noProof/>
                <w:color w:val="auto"/>
              </w:rPr>
              <w:t>ГЛАВА 3. РАЗРАБОТКА ИНФОРМАЦИОННОЙ СИСТЕМЫ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_Toc105630480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21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81" w:history="1">
            <w:r w:rsidR="00FE29F7" w:rsidRPr="0057298D">
              <w:rPr>
                <w:rStyle w:val="af9"/>
                <w:noProof/>
                <w:color w:val="auto"/>
              </w:rPr>
              <w:t>3.</w:t>
            </w:r>
            <w:r w:rsidR="00FE29F7" w:rsidRPr="0057298D">
              <w:rPr>
                <w:rStyle w:val="af9"/>
                <w:noProof/>
                <w:color w:val="auto"/>
                <w:lang w:val="en-US"/>
              </w:rPr>
              <w:t>1</w:t>
            </w:r>
            <w:r w:rsidR="00FE29F7" w:rsidRPr="0057298D">
              <w:rPr>
                <w:rStyle w:val="af9"/>
                <w:noProof/>
                <w:color w:val="auto"/>
              </w:rPr>
              <w:t xml:space="preserve"> Выбор инструментария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_Toc105630481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21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82" w:history="1">
            <w:r w:rsidR="00FE29F7" w:rsidRPr="0057298D">
              <w:rPr>
                <w:rStyle w:val="af9"/>
                <w:noProof/>
                <w:color w:val="auto"/>
              </w:rPr>
              <w:t>3.2 Разработка интерфейса информационной системы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_Toc105630482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23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83" w:history="1">
            <w:r w:rsidR="00FE29F7" w:rsidRPr="0057298D">
              <w:rPr>
                <w:rStyle w:val="af9"/>
                <w:noProof/>
                <w:color w:val="auto"/>
              </w:rPr>
              <w:t>3.3 Программирование информационной системы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_Toc105630483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42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84" w:history="1">
            <w:r w:rsidR="00FE29F7" w:rsidRPr="0057298D">
              <w:rPr>
                <w:rStyle w:val="af9"/>
                <w:noProof/>
                <w:color w:val="auto"/>
                <w:lang w:eastAsia="en-US"/>
              </w:rPr>
              <w:t>ЗАКЛЮЧЕНИЕ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_Toc105630484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57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FE29F7" w:rsidRPr="0057298D" w:rsidRDefault="008727F7" w:rsidP="0015127D">
          <w:pPr>
            <w:pStyle w:val="19"/>
            <w:spacing w:after="0"/>
            <w:ind w:left="14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5630485" w:history="1">
            <w:r w:rsidR="00FE29F7" w:rsidRPr="0057298D">
              <w:rPr>
                <w:rStyle w:val="af9"/>
                <w:noProof/>
                <w:color w:val="auto"/>
                <w:lang w:eastAsia="en-US"/>
              </w:rPr>
              <w:t>СПИСОК ИСПОЛЬЗУЕМОЙ ЛИТЕРАТУРЫ</w:t>
            </w:r>
            <w:r w:rsidR="00FE29F7" w:rsidRPr="0057298D">
              <w:rPr>
                <w:noProof/>
                <w:webHidden/>
                <w:color w:val="auto"/>
              </w:rPr>
              <w:tab/>
            </w:r>
            <w:r w:rsidRPr="0057298D">
              <w:rPr>
                <w:noProof/>
                <w:webHidden/>
                <w:color w:val="auto"/>
              </w:rPr>
              <w:fldChar w:fldCharType="begin"/>
            </w:r>
            <w:r w:rsidR="00FE29F7" w:rsidRPr="0057298D">
              <w:rPr>
                <w:noProof/>
                <w:webHidden/>
                <w:color w:val="auto"/>
              </w:rPr>
              <w:instrText xml:space="preserve"> PAGEREF _Toc105630485 \h </w:instrText>
            </w:r>
            <w:r w:rsidRPr="0057298D">
              <w:rPr>
                <w:noProof/>
                <w:webHidden/>
                <w:color w:val="auto"/>
              </w:rPr>
            </w:r>
            <w:r w:rsidRPr="0057298D">
              <w:rPr>
                <w:noProof/>
                <w:webHidden/>
                <w:color w:val="auto"/>
              </w:rPr>
              <w:fldChar w:fldCharType="separate"/>
            </w:r>
            <w:r w:rsidR="006426E1">
              <w:rPr>
                <w:noProof/>
                <w:webHidden/>
                <w:color w:val="auto"/>
              </w:rPr>
              <w:t>58</w:t>
            </w:r>
            <w:r w:rsidRPr="0057298D">
              <w:rPr>
                <w:noProof/>
                <w:webHidden/>
                <w:color w:val="auto"/>
              </w:rPr>
              <w:fldChar w:fldCharType="end"/>
            </w:r>
          </w:hyperlink>
        </w:p>
        <w:p w:rsidR="00B4191D" w:rsidRPr="0057298D" w:rsidRDefault="008727F7">
          <w:pPr>
            <w:rPr>
              <w:color w:val="auto"/>
            </w:rPr>
          </w:pPr>
          <w:r w:rsidRPr="0057298D">
            <w:rPr>
              <w:b/>
              <w:bCs/>
              <w:color w:val="auto"/>
            </w:rPr>
            <w:fldChar w:fldCharType="end"/>
          </w:r>
        </w:p>
      </w:sdtContent>
    </w:sdt>
    <w:p w:rsidR="003969E7" w:rsidRPr="0057298D" w:rsidRDefault="008727F7" w:rsidP="00F84C68">
      <w:pPr>
        <w:spacing w:line="240" w:lineRule="auto"/>
        <w:jc w:val="center"/>
        <w:rPr>
          <w:b/>
          <w:color w:val="auto"/>
          <w:sz w:val="28"/>
          <w:szCs w:val="28"/>
        </w:rPr>
      </w:pPr>
      <w:r w:rsidRPr="008727F7">
        <w:rPr>
          <w:b/>
          <w:noProof/>
          <w:color w:val="auto"/>
        </w:rPr>
        <w:pict>
          <v:group id="Group 147" o:spid="_x0000_s1027" style="position:absolute;left:0;text-align:left;margin-left:53.5pt;margin-top:20.4pt;width:514pt;height:795.3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" o:allowincell="f">
            <v:rect id="Rectangle 148" o:spid="_x0000_s102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R7xAAAANsAAAAPAAAAZHJzL2Rvd25yZXYueG1sRI/NasMw&#10;EITvgbyD2EJuiexCS+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PLUFHvEAAAA2wAAAA8A&#10;AAAAAAAAAAAAAAAABwIAAGRycy9kb3ducmV2LnhtbFBLBQYAAAAAAwADALcAAAD4AgAAAAA=&#10;" filled="f" strokeweight="2pt"/>
            <v:line id="Line 149" o:spid="_x0000_s1029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<v:line id="Line 150" o:spid="_x0000_s1030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<v:line id="Line 151" o:spid="_x0000_s1031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<v:line id="Line 152" o:spid="_x0000_s103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<v:line id="Line 153" o:spid="_x0000_s103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<v:line id="Line 154" o:spid="_x0000_s1034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<v:line id="Line 155" o:spid="_x0000_s1035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<v:line id="Line 156" o:spid="_x0000_s103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<v:line id="Line 157" o:spid="_x0000_s103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<v:rect id="Rectangle 158" o:spid="_x0000_s103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<v:textbox style="mso-next-textbox:#Rectangle 158" inset="1pt,1pt,1pt,1pt">
                <w:txbxContent>
                  <w:p w:rsidR="006426E1" w:rsidRDefault="006426E1" w:rsidP="00E85687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159" o:spid="_x0000_s1039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<v:textbox style="mso-next-textbox:#Rectangle 159" inset="1pt,1pt,1pt,1pt">
                <w:txbxContent>
                  <w:p w:rsidR="006426E1" w:rsidRDefault="006426E1" w:rsidP="00E85687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0" o:spid="_x0000_s1040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<v:textbox style="mso-next-textbox:#Rectangle 160" inset="1pt,1pt,1pt,1pt">
                <w:txbxContent>
                  <w:p w:rsidR="006426E1" w:rsidRDefault="006426E1" w:rsidP="00E85687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1" o:spid="_x0000_s1041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<v:textbox style="mso-next-textbox:#Rectangle 161" inset="1pt,1pt,1pt,1pt">
                <w:txbxContent>
                  <w:p w:rsidR="006426E1" w:rsidRDefault="006426E1" w:rsidP="00E85687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162" o:spid="_x0000_s104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<v:textbox style="mso-next-textbox:#Rectangle 162" inset="1pt,1pt,1pt,1pt">
                <w:txbxContent>
                  <w:p w:rsidR="006426E1" w:rsidRDefault="006426E1" w:rsidP="00E85687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63" o:spid="_x0000_s104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<v:textbox style="mso-next-textbox:#Rectangle 163" inset="1pt,1pt,1pt,1pt">
                <w:txbxContent>
                  <w:p w:rsidR="006426E1" w:rsidRDefault="006426E1" w:rsidP="00E85687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4" o:spid="_x0000_s1044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<v:textbox style="mso-next-textbox:#Rectangle 164" inset="1pt,1pt,1pt,1pt">
                <w:txbxContent>
                  <w:p w:rsidR="006426E1" w:rsidRPr="001A42C9" w:rsidRDefault="006426E1" w:rsidP="00E85687">
                    <w:pPr>
                      <w:pStyle w:val="ab"/>
                      <w:jc w:val="center"/>
                      <w:rPr>
                        <w:sz w:val="22"/>
                        <w:szCs w:val="22"/>
                        <w:lang w:val="ru-RU"/>
                      </w:rPr>
                    </w:pPr>
                    <w:r>
                      <w:rPr>
                        <w:sz w:val="22"/>
                        <w:szCs w:val="22"/>
                        <w:lang w:val="ru-RU"/>
                      </w:rPr>
                      <w:t>2</w:t>
                    </w:r>
                  </w:p>
                </w:txbxContent>
              </v:textbox>
            </v:rect>
            <v:rect id="Rectangle 165" o:spid="_x0000_s1045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<v:textbox style="mso-next-textbox:#Rectangle 165" inset="1pt,1pt,1pt,1pt">
                <w:txbxContent>
                  <w:p w:rsidR="006426E1" w:rsidRPr="00B01D1E" w:rsidRDefault="006426E1" w:rsidP="00E85687">
                    <w:pPr>
                      <w:pStyle w:val="ab"/>
                      <w:jc w:val="center"/>
                      <w:rPr>
                        <w:rFonts w:ascii="Journal" w:hAnsi="Journal"/>
                        <w:sz w:val="36"/>
                        <w:szCs w:val="36"/>
                        <w:lang w:val="ru-RU"/>
                      </w:rPr>
                    </w:pPr>
                    <w:bookmarkStart w:id="4" w:name="_Hlk105657426"/>
                    <w:bookmarkStart w:id="5" w:name="_Hlk105657427"/>
                    <w:bookmarkStart w:id="6" w:name="_Hlk105657428"/>
                    <w:bookmarkStart w:id="7" w:name="_Hlk105657429"/>
                    <w:bookmarkStart w:id="8" w:name="_Hlk105657430"/>
                    <w:bookmarkStart w:id="9" w:name="_Hlk105657431"/>
                    <w:r w:rsidRPr="003B2C0A">
                      <w:rPr>
                        <w:lang w:val="ru-RU"/>
                      </w:rPr>
                      <w:t>ДП.09.02.07.00.00.</w:t>
                    </w:r>
                    <w:r w:rsidRPr="003B2C0A">
                      <w:rPr>
                        <w:lang w:val="en-US"/>
                      </w:rPr>
                      <w:t>05</w:t>
                    </w:r>
                    <w:r w:rsidRPr="003B2C0A">
                      <w:rPr>
                        <w:lang w:val="ru-RU"/>
                      </w:rPr>
                      <w:t>.ПЗ</w:t>
                    </w:r>
                    <w:bookmarkEnd w:id="4"/>
                    <w:bookmarkEnd w:id="5"/>
                    <w:bookmarkEnd w:id="6"/>
                    <w:bookmarkEnd w:id="7"/>
                    <w:bookmarkEnd w:id="8"/>
                    <w:bookmarkEnd w:id="9"/>
                  </w:p>
                </w:txbxContent>
              </v:textbox>
            </v:rect>
            <v:line id="Line 166" o:spid="_x0000_s1046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<v:line id="Line 167" o:spid="_x0000_s104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<v:line id="Line 168" o:spid="_x0000_s104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czr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AjPczrxQAAANwAAAAP&#10;AAAAAAAAAAAAAAAAAAcCAABkcnMvZG93bnJldi54bWxQSwUGAAAAAAMAAwC3AAAA+QIAAAAA&#10;" strokeweight="1pt"/>
            <v:line id="Line 169" o:spid="_x0000_s1049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FSf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Cs1FSfxQAAANwAAAAP&#10;AAAAAAAAAAAAAAAAAAcCAABkcnMvZG93bnJldi54bWxQSwUGAAAAAAMAAwC3AAAA+QIAAAAA&#10;" strokeweight="1pt"/>
            <v:line id="Line 170" o:spid="_x0000_s1050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PEE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" strokeweight="1pt"/>
            <v:group id="Group 171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<v:rect id="Rectangle 172" o:spid="_x0000_s105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style="mso-next-textbox:#Rectangle 172" inset="1pt,1pt,1pt,1pt">
                  <w:txbxContent>
                    <w:p w:rsidR="006426E1" w:rsidRDefault="006426E1" w:rsidP="00E85687">
                      <w:pPr>
                        <w:pStyle w:val="ab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Разраб.</w:t>
                      </w:r>
                    </w:p>
                  </w:txbxContent>
                </v:textbox>
              </v:rect>
              <v:rect id="Rectangle 173" o:spid="_x0000_s105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style="mso-next-textbox:#Rectangle 173" inset="1pt,1pt,1pt,1pt">
                  <w:txbxContent>
                    <w:p w:rsidR="006426E1" w:rsidRPr="001E76EC" w:rsidRDefault="006426E1" w:rsidP="001E76EC">
                      <w:pPr>
                        <w:ind w:left="0"/>
                        <w:rPr>
                          <w:i/>
                          <w:sz w:val="16"/>
                          <w:szCs w:val="16"/>
                          <w:lang w:val="en-US"/>
                        </w:rPr>
                      </w:pPr>
                      <w:r w:rsidRPr="001E76EC">
                        <w:rPr>
                          <w:i/>
                          <w:sz w:val="16"/>
                          <w:szCs w:val="16"/>
                        </w:rPr>
                        <w:t>Костура А.В. А.В</w:t>
                      </w:r>
                    </w:p>
                  </w:txbxContent>
                </v:textbox>
              </v:rect>
            </v:group>
            <v:group id="Group 174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<v:rect id="Rectangle 175" o:spid="_x0000_s105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<v:textbox style="mso-next-textbox:#Rectangle 175" inset="1pt,1pt,1pt,1pt">
                  <w:txbxContent>
                    <w:p w:rsidR="006426E1" w:rsidRDefault="006426E1" w:rsidP="00E85687">
                      <w:pPr>
                        <w:pStyle w:val="ab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Руководит</w:t>
                      </w:r>
                      <w:proofErr w:type="gramStart"/>
                      <w:r>
                        <w:rPr>
                          <w:sz w:val="18"/>
                          <w:lang w:val="ru-RU"/>
                        </w:rPr>
                        <w:t>.</w:t>
                      </w:r>
                      <w:r>
                        <w:rPr>
                          <w:sz w:val="18"/>
                        </w:rPr>
                        <w:t>.</w:t>
                      </w:r>
                      <w:proofErr w:type="gramEnd"/>
                    </w:p>
                  </w:txbxContent>
                </v:textbox>
              </v:rect>
              <v:rect id="Rectangle 176" o:spid="_x0000_s105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style="mso-next-textbox:#Rectangle 176" inset="1pt,1pt,1pt,1pt">
                  <w:txbxContent>
                    <w:p w:rsidR="006426E1" w:rsidRPr="001E76EC" w:rsidRDefault="006426E1" w:rsidP="001E76EC">
                      <w:pPr>
                        <w:ind w:left="0"/>
                        <w:rPr>
                          <w:sz w:val="16"/>
                          <w:szCs w:val="20"/>
                        </w:rPr>
                      </w:pPr>
                      <w:r w:rsidRPr="001E76EC">
                        <w:rPr>
                          <w:i/>
                          <w:color w:val="000000"/>
                          <w:sz w:val="18"/>
                          <w:szCs w:val="22"/>
                        </w:rPr>
                        <w:t>Егоров Д.П</w:t>
                      </w:r>
                      <w:r w:rsidRPr="001E76EC">
                        <w:rPr>
                          <w:i/>
                          <w:color w:val="000000"/>
                          <w:sz w:val="16"/>
                          <w:szCs w:val="20"/>
                        </w:rPr>
                        <w:t>. Д.П</w:t>
                      </w:r>
                    </w:p>
                  </w:txbxContent>
                </v:textbox>
              </v:rect>
            </v:group>
            <v:group id="Group 177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<v:rect id="Rectangle 178" o:spid="_x0000_s105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<v:textbox style="mso-next-textbox:#Rectangle 178" inset="1pt,1pt,1pt,1pt">
                  <w:txbxContent>
                    <w:p w:rsidR="006426E1" w:rsidRPr="002B37C8" w:rsidRDefault="006426E1" w:rsidP="00E85687">
                      <w:pPr>
                        <w:pStyle w:val="ab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179" o:spid="_x0000_s105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<v:textbox style="mso-next-textbox:#Rectangle 179" inset="1pt,1pt,1pt,1pt">
                  <w:txbxContent>
                    <w:p w:rsidR="006426E1" w:rsidRPr="002B37C8" w:rsidRDefault="006426E1" w:rsidP="00E85687">
                      <w:pPr>
                        <w:pStyle w:val="ab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180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<v:rect id="Rectangle 181" o:spid="_x0000_s10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<v:textbox style="mso-next-textbox:#Rectangle 181" inset="1pt,1pt,1pt,1pt">
                  <w:txbxContent>
                    <w:p w:rsidR="006426E1" w:rsidRPr="002B37C8" w:rsidRDefault="006426E1" w:rsidP="00E85687">
                      <w:pPr>
                        <w:pStyle w:val="ab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182" o:spid="_x0000_s10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ksM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tDadSUdA7n8BAAD//wMAUEsBAi0AFAAGAAgAAAAhANvh9svuAAAAhQEAABMAAAAAAAAAAAAAAAAA&#10;AAAAAFtDb250ZW50X1R5cGVzXS54bWxQSwECLQAUAAYACAAAACEAWvQsW78AAAAVAQAACwAAAAAA&#10;AAAAAAAAAAAfAQAAX3JlbHMvLnJlbHNQSwECLQAUAAYACAAAACEAd/ZLDMAAAADcAAAADwAAAAAA&#10;AAAAAAAAAAAHAgAAZHJzL2Rvd25yZXYueG1sUEsFBgAAAAADAAMAtwAAAPQCAAAAAA==&#10;" filled="f" stroked="f" strokeweight=".25pt">
                <v:textbox style="mso-next-textbox:#Rectangle 182" inset="1pt,1pt,1pt,1pt">
                  <w:txbxContent>
                    <w:p w:rsidR="006426E1" w:rsidRDefault="006426E1" w:rsidP="00E85687">
                      <w:pPr>
                        <w:pStyle w:val="ab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183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<v:rect id="Rectangle 184" o:spid="_x0000_s106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<v:textbox style="mso-next-textbox:#Rectangle 184" inset="1pt,1pt,1pt,1pt">
                  <w:txbxContent>
                    <w:p w:rsidR="006426E1" w:rsidRPr="002B37C8" w:rsidRDefault="006426E1" w:rsidP="00E85687">
                      <w:pPr>
                        <w:pStyle w:val="ab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rect id="Rectangle 185" o:spid="_x0000_s1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<v:textbox style="mso-next-textbox:#Rectangle 185" inset="1pt,1pt,1pt,1pt">
                  <w:txbxContent>
                    <w:p w:rsidR="006426E1" w:rsidRPr="002B37C8" w:rsidRDefault="006426E1" w:rsidP="00E85687">
                      <w:pPr>
                        <w:pStyle w:val="ab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Line 186" o:spid="_x0000_s1066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<v:rect id="Rectangle 187" o:spid="_x0000_s1067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<v:textbox style="mso-next-textbox:#Rectangle 187" inset="1pt,1pt,1pt,1pt">
                <w:txbxContent>
                  <w:p w:rsidR="006426E1" w:rsidRPr="003B2C0A" w:rsidRDefault="006426E1" w:rsidP="003B2C0A">
                    <w:pPr>
                      <w:spacing w:line="276" w:lineRule="auto"/>
                      <w:jc w:val="center"/>
                      <w:rPr>
                        <w:i/>
                        <w:sz w:val="14"/>
                        <w:szCs w:val="12"/>
                      </w:rPr>
                    </w:pPr>
                    <w:r w:rsidRPr="003B2C0A">
                      <w:rPr>
                        <w:rFonts w:ascii="ISOCPEUR" w:hAnsi="ISOCPEUR" w:cs="Arial"/>
                        <w:i/>
                        <w:szCs w:val="22"/>
                      </w:rPr>
                      <w:t>«Разработка информационной системы «NevaTelecom».</w:t>
                    </w:r>
                  </w:p>
                </w:txbxContent>
              </v:textbox>
            </v:rect>
            <v:line id="Line 188" o:spid="_x0000_s106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<v:line id="Line 189" o:spid="_x0000_s1069" style="position:absolute;visibility:visible" from="14208,18922" to="19977,18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<v:line id="Line 190" o:spid="_x0000_s1070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<v:rect id="Rectangle 191" o:spid="_x0000_s1071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<v:textbox style="mso-next-textbox:#Rectangle 191" inset="1pt,1pt,1pt,1pt">
                <w:txbxContent>
                  <w:p w:rsidR="006426E1" w:rsidRDefault="006426E1" w:rsidP="00E85687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Лит.</w:t>
                    </w:r>
                  </w:p>
                </w:txbxContent>
              </v:textbox>
            </v:rect>
            <v:rect id="Rectangle 192" o:spid="_x0000_s107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<v:textbox style="mso-next-textbox:#Rectangle 192" inset="1pt,1pt,1pt,1pt">
                <w:txbxContent>
                  <w:p w:rsidR="006426E1" w:rsidRDefault="006426E1" w:rsidP="00E85687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193" o:spid="_x0000_s107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<v:textbox style="mso-next-textbox:#Rectangle 193" inset="1pt,1pt,1pt,1pt">
                <w:txbxContent>
                  <w:p w:rsidR="006426E1" w:rsidRPr="00613794" w:rsidRDefault="006426E1" w:rsidP="00E85687">
                    <w:pPr>
                      <w:pStyle w:val="ab"/>
                      <w:jc w:val="center"/>
                      <w:rPr>
                        <w:sz w:val="22"/>
                        <w:szCs w:val="22"/>
                        <w:lang w:val="ru-RU"/>
                      </w:rPr>
                    </w:pPr>
                    <w:r>
                      <w:rPr>
                        <w:sz w:val="22"/>
                        <w:szCs w:val="22"/>
                        <w:lang w:val="ru-RU"/>
                      </w:rPr>
                      <w:t>58</w:t>
                    </w:r>
                  </w:p>
                </w:txbxContent>
              </v:textbox>
            </v:rect>
            <v:line id="Line 194" o:spid="_x0000_s1074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<v:line id="Line 195" o:spid="_x0000_s1075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<v:rect id="Rectangle 196" o:spid="_x0000_s1076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<v:textbox style="mso-next-textbox:#Rectangle 196" inset="1pt,1pt,1pt,1pt">
                <w:txbxContent>
                  <w:p w:rsidR="006426E1" w:rsidRPr="004E089B" w:rsidRDefault="006426E1" w:rsidP="00E85687">
                    <w:pPr>
                      <w:pStyle w:val="ab"/>
                      <w:jc w:val="center"/>
                      <w:rPr>
                        <w:rFonts w:ascii="Journal" w:hAnsi="Journal"/>
                        <w:szCs w:val="28"/>
                        <w:lang w:val="ru-RU"/>
                      </w:rPr>
                    </w:pPr>
                    <w:r>
                      <w:rPr>
                        <w:szCs w:val="28"/>
                        <w:lang w:val="ru-RU"/>
                      </w:rPr>
                      <w:t>ИСП-18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3969E7" w:rsidRPr="0057298D" w:rsidRDefault="003969E7" w:rsidP="008730FC">
      <w:pPr>
        <w:jc w:val="center"/>
        <w:rPr>
          <w:color w:val="auto"/>
          <w:sz w:val="28"/>
          <w:szCs w:val="28"/>
        </w:rPr>
      </w:pPr>
    </w:p>
    <w:p w:rsidR="00A21E3D" w:rsidRPr="0057298D" w:rsidRDefault="00A21E3D" w:rsidP="00E727EE">
      <w:pPr>
        <w:rPr>
          <w:color w:val="auto"/>
        </w:rPr>
        <w:sectPr w:rsidR="00A21E3D" w:rsidRPr="0057298D" w:rsidSect="00517DE6">
          <w:footerReference w:type="default" r:id="rId8"/>
          <w:pgSz w:w="11906" w:h="16838" w:code="9"/>
          <w:pgMar w:top="1134" w:right="567" w:bottom="1134" w:left="1134" w:header="709" w:footer="402" w:gutter="0"/>
          <w:cols w:space="708"/>
          <w:titlePg/>
          <w:docGrid w:linePitch="360"/>
        </w:sectPr>
      </w:pPr>
    </w:p>
    <w:p w:rsidR="00076976" w:rsidRPr="0057298D" w:rsidRDefault="00076976">
      <w:pPr>
        <w:spacing w:line="240" w:lineRule="auto"/>
        <w:jc w:val="left"/>
        <w:rPr>
          <w:rFonts w:eastAsiaTheme="majorEastAsia"/>
          <w:b/>
          <w:color w:val="auto"/>
          <w:sz w:val="28"/>
          <w:szCs w:val="28"/>
        </w:rPr>
      </w:pPr>
      <w:bookmarkStart w:id="10" w:name="_Toc432957769"/>
      <w:bookmarkStart w:id="11" w:name="_Toc432958447"/>
      <w:bookmarkStart w:id="12" w:name="_Toc433303680"/>
      <w:bookmarkStart w:id="13" w:name="_Toc433303747"/>
      <w:bookmarkStart w:id="14" w:name="_Toc433306384"/>
      <w:bookmarkStart w:id="15" w:name="_Toc433313718"/>
      <w:bookmarkStart w:id="16" w:name="_Toc433360010"/>
      <w:bookmarkStart w:id="17" w:name="_Toc535844406"/>
      <w:r w:rsidRPr="0057298D">
        <w:rPr>
          <w:color w:val="auto"/>
          <w:szCs w:val="28"/>
        </w:rPr>
        <w:lastRenderedPageBreak/>
        <w:br w:type="page"/>
      </w:r>
    </w:p>
    <w:p w:rsidR="001C5D0A" w:rsidRPr="0057298D" w:rsidRDefault="001C5D0A" w:rsidP="001C5D0A">
      <w:pPr>
        <w:pStyle w:val="11"/>
        <w:rPr>
          <w:color w:val="auto"/>
        </w:rPr>
      </w:pPr>
      <w:bookmarkStart w:id="18" w:name="_Toc70585988"/>
      <w:bookmarkStart w:id="19" w:name="_Toc105630470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57298D">
        <w:rPr>
          <w:color w:val="auto"/>
        </w:rPr>
        <w:lastRenderedPageBreak/>
        <w:t>ВВЕДЕНИЕ</w:t>
      </w:r>
      <w:bookmarkEnd w:id="18"/>
      <w:bookmarkEnd w:id="19"/>
    </w:p>
    <w:p w:rsidR="00606B29" w:rsidRPr="0057298D" w:rsidRDefault="00606B29" w:rsidP="00606B29">
      <w:pPr>
        <w:ind w:firstLine="567"/>
        <w:rPr>
          <w:color w:val="auto"/>
        </w:rPr>
      </w:pPr>
      <w:r w:rsidRPr="0057298D">
        <w:rPr>
          <w:color w:val="auto"/>
        </w:rPr>
        <w:t xml:space="preserve">На данным момент </w:t>
      </w:r>
      <w:r w:rsidR="00EB6F9D" w:rsidRPr="0057298D">
        <w:rPr>
          <w:color w:val="auto"/>
        </w:rPr>
        <w:t>в каждой компании есть свой отдел кадров, который выполняет определенные функции</w:t>
      </w:r>
      <w:r w:rsidRPr="0057298D">
        <w:rPr>
          <w:color w:val="auto"/>
        </w:rPr>
        <w:t xml:space="preserve">. С каждым годом </w:t>
      </w:r>
      <w:r w:rsidR="00EB6F9D" w:rsidRPr="0057298D">
        <w:rPr>
          <w:color w:val="auto"/>
        </w:rPr>
        <w:t xml:space="preserve">появляются новые задачи в работе </w:t>
      </w:r>
      <w:r w:rsidRPr="0057298D">
        <w:rPr>
          <w:color w:val="auto"/>
        </w:rPr>
        <w:t xml:space="preserve">и поэтому, на рынке программных продуктов имеется множества программ, которые могут быть использованы для автоматизации </w:t>
      </w:r>
      <w:r w:rsidR="00EB6F9D" w:rsidRPr="0057298D">
        <w:rPr>
          <w:color w:val="auto"/>
        </w:rPr>
        <w:t>работы</w:t>
      </w:r>
      <w:r w:rsidRPr="0057298D">
        <w:rPr>
          <w:color w:val="auto"/>
        </w:rPr>
        <w:t>, но универсальное программное обеспечение, не может учитывать требование определенных компаний, что является существенным минусом.</w:t>
      </w:r>
    </w:p>
    <w:p w:rsidR="00606B29" w:rsidRPr="0057298D" w:rsidRDefault="00606B29" w:rsidP="00606B29">
      <w:pPr>
        <w:ind w:firstLine="567"/>
        <w:rPr>
          <w:color w:val="auto"/>
        </w:rPr>
      </w:pPr>
      <w:r w:rsidRPr="0057298D">
        <w:rPr>
          <w:color w:val="auto"/>
        </w:rPr>
        <w:t>Основная особенность специализированных программных продуктов</w:t>
      </w:r>
      <w:r w:rsidR="000A0598" w:rsidRPr="0057298D">
        <w:rPr>
          <w:color w:val="auto"/>
        </w:rPr>
        <w:t xml:space="preserve"> – это </w:t>
      </w:r>
      <w:r w:rsidRPr="0057298D">
        <w:rPr>
          <w:color w:val="auto"/>
        </w:rPr>
        <w:t>их функциональность и универсальность. Разработчики предлагают универсальные программных решения, но без учета особенностей</w:t>
      </w:r>
      <w:r w:rsidR="00EB6F9D" w:rsidRPr="0057298D">
        <w:rPr>
          <w:color w:val="auto"/>
        </w:rPr>
        <w:t xml:space="preserve"> самих </w:t>
      </w:r>
      <w:r w:rsidR="00B47306" w:rsidRPr="0057298D">
        <w:rPr>
          <w:color w:val="auto"/>
        </w:rPr>
        <w:t>предприятий</w:t>
      </w:r>
      <w:r w:rsidR="00EB6F9D" w:rsidRPr="0057298D">
        <w:rPr>
          <w:color w:val="auto"/>
        </w:rPr>
        <w:t xml:space="preserve">, а также тех функций и задач, которым стоит уделить </w:t>
      </w:r>
      <w:r w:rsidR="000A0598" w:rsidRPr="0057298D">
        <w:rPr>
          <w:color w:val="auto"/>
        </w:rPr>
        <w:t>особое</w:t>
      </w:r>
      <w:r w:rsidR="00EB6F9D" w:rsidRPr="0057298D">
        <w:rPr>
          <w:color w:val="auto"/>
        </w:rPr>
        <w:t xml:space="preserve"> внимание</w:t>
      </w:r>
      <w:r w:rsidRPr="0057298D">
        <w:rPr>
          <w:color w:val="auto"/>
        </w:rPr>
        <w:t>.</w:t>
      </w:r>
    </w:p>
    <w:p w:rsidR="00606B29" w:rsidRPr="0057298D" w:rsidRDefault="00606B29" w:rsidP="00606B29">
      <w:pPr>
        <w:ind w:firstLine="567"/>
        <w:rPr>
          <w:color w:val="auto"/>
        </w:rPr>
      </w:pPr>
      <w:r w:rsidRPr="0057298D">
        <w:rPr>
          <w:color w:val="auto"/>
        </w:rPr>
        <w:t xml:space="preserve">Часто имеющиеся функции ИС в предлагаемых на рынке программных продуктах избыточны. Их наличие ведет к повышению системных требований для обеспечения функционирования данных систем и к значительному увеличению расходов учреждения на приобретение и эксплуатации данных программных продуктов. </w:t>
      </w:r>
    </w:p>
    <w:p w:rsidR="00606B29" w:rsidRPr="0057298D" w:rsidRDefault="000A0598" w:rsidP="00606B29">
      <w:pPr>
        <w:ind w:firstLine="567"/>
        <w:rPr>
          <w:color w:val="auto"/>
        </w:rPr>
      </w:pPr>
      <w:r w:rsidRPr="0057298D">
        <w:rPr>
          <w:color w:val="auto"/>
        </w:rPr>
        <w:t>Предполагается</w:t>
      </w:r>
      <w:r w:rsidR="00606B29" w:rsidRPr="0057298D">
        <w:rPr>
          <w:color w:val="auto"/>
        </w:rPr>
        <w:t xml:space="preserve">, что разработка узкоспециализированной автоматизированной системы, выполненная с учетом требований </w:t>
      </w:r>
      <w:r w:rsidRPr="0057298D">
        <w:rPr>
          <w:color w:val="auto"/>
        </w:rPr>
        <w:t>заказчиков</w:t>
      </w:r>
      <w:r w:rsidR="00B47306" w:rsidRPr="0057298D">
        <w:rPr>
          <w:color w:val="auto"/>
        </w:rPr>
        <w:t>,</w:t>
      </w:r>
      <w:r w:rsidR="00606B29" w:rsidRPr="0057298D">
        <w:rPr>
          <w:color w:val="auto"/>
        </w:rPr>
        <w:t xml:space="preserve"> позволя</w:t>
      </w:r>
      <w:r w:rsidR="00B47306" w:rsidRPr="0057298D">
        <w:rPr>
          <w:color w:val="auto"/>
        </w:rPr>
        <w:t>ет</w:t>
      </w:r>
      <w:r w:rsidR="00606B29" w:rsidRPr="0057298D">
        <w:rPr>
          <w:color w:val="auto"/>
        </w:rPr>
        <w:t xml:space="preserve"> упростить </w:t>
      </w:r>
      <w:r w:rsidRPr="0057298D">
        <w:rPr>
          <w:color w:val="auto"/>
        </w:rPr>
        <w:t>работу</w:t>
      </w:r>
      <w:r w:rsidR="00606B29" w:rsidRPr="0057298D">
        <w:rPr>
          <w:color w:val="auto"/>
        </w:rPr>
        <w:t>, не завышая системные требования и при это</w:t>
      </w:r>
      <w:r w:rsidRPr="0057298D">
        <w:rPr>
          <w:color w:val="auto"/>
        </w:rPr>
        <w:t>м</w:t>
      </w:r>
      <w:r w:rsidR="00606B29" w:rsidRPr="0057298D">
        <w:rPr>
          <w:color w:val="auto"/>
        </w:rPr>
        <w:t xml:space="preserve"> сократив расходы компании на приобретение программного продукта. </w:t>
      </w:r>
    </w:p>
    <w:p w:rsidR="000A0598" w:rsidRPr="0057298D" w:rsidRDefault="00606B29" w:rsidP="000A0598">
      <w:pPr>
        <w:ind w:firstLine="567"/>
        <w:rPr>
          <w:color w:val="auto"/>
        </w:rPr>
      </w:pPr>
      <w:r w:rsidRPr="0057298D">
        <w:rPr>
          <w:color w:val="auto"/>
        </w:rPr>
        <w:t xml:space="preserve">Целью </w:t>
      </w:r>
      <w:r w:rsidR="000A0598" w:rsidRPr="0057298D">
        <w:rPr>
          <w:color w:val="auto"/>
        </w:rPr>
        <w:t>дипломного проекта</w:t>
      </w:r>
      <w:r w:rsidRPr="0057298D">
        <w:rPr>
          <w:color w:val="auto"/>
        </w:rPr>
        <w:t xml:space="preserve"> является создания информационной системы</w:t>
      </w:r>
      <w:r w:rsidR="000A0598" w:rsidRPr="0057298D">
        <w:rPr>
          <w:color w:val="auto"/>
        </w:rPr>
        <w:t>, содержащей такие модули как:</w:t>
      </w:r>
    </w:p>
    <w:p w:rsidR="000A0598" w:rsidRPr="0057298D" w:rsidRDefault="000A0598" w:rsidP="00B44C6B">
      <w:pPr>
        <w:pStyle w:val="aa"/>
        <w:numPr>
          <w:ilvl w:val="0"/>
          <w:numId w:val="25"/>
        </w:numPr>
        <w:ind w:left="1134"/>
        <w:rPr>
          <w:color w:val="auto"/>
        </w:rPr>
      </w:pPr>
      <w:r w:rsidRPr="0057298D">
        <w:rPr>
          <w:color w:val="auto"/>
        </w:rPr>
        <w:t>Модуль «Абоненты» - позволяет, добавлять новых абонентов в систему, редактировать данные абонентов, а также отслеживать «Активных» и «Не активных» пользователей.</w:t>
      </w:r>
    </w:p>
    <w:p w:rsidR="000A0598" w:rsidRPr="0057298D" w:rsidRDefault="000A0598" w:rsidP="00B44C6B">
      <w:pPr>
        <w:pStyle w:val="aa"/>
        <w:numPr>
          <w:ilvl w:val="0"/>
          <w:numId w:val="25"/>
        </w:numPr>
        <w:ind w:left="1134"/>
        <w:rPr>
          <w:color w:val="auto"/>
        </w:rPr>
      </w:pPr>
      <w:r w:rsidRPr="0057298D">
        <w:rPr>
          <w:color w:val="auto"/>
        </w:rPr>
        <w:t>Модуль «Документы» - позволяет, создавать и работать с документами прям в приложении, а также вывести документы на печать.</w:t>
      </w:r>
    </w:p>
    <w:p w:rsidR="000A0598" w:rsidRPr="0057298D" w:rsidRDefault="000A0598" w:rsidP="00B44C6B">
      <w:pPr>
        <w:pStyle w:val="aa"/>
        <w:numPr>
          <w:ilvl w:val="0"/>
          <w:numId w:val="25"/>
        </w:numPr>
        <w:ind w:left="1134"/>
        <w:rPr>
          <w:color w:val="auto"/>
        </w:rPr>
      </w:pPr>
      <w:r w:rsidRPr="0057298D">
        <w:rPr>
          <w:color w:val="auto"/>
        </w:rPr>
        <w:t>Модуль «CRM» - модуль для работы с заявками абонентов по предоставлению услуг.</w:t>
      </w:r>
    </w:p>
    <w:p w:rsidR="00606B29" w:rsidRPr="0057298D" w:rsidRDefault="00606B29" w:rsidP="00606B29">
      <w:pPr>
        <w:ind w:firstLine="567"/>
        <w:rPr>
          <w:color w:val="auto"/>
        </w:rPr>
      </w:pPr>
      <w:r w:rsidRPr="0057298D">
        <w:rPr>
          <w:color w:val="auto"/>
        </w:rPr>
        <w:t>Для достижения цели проекта нужно выполнить следующие задачи:</w:t>
      </w:r>
    </w:p>
    <w:p w:rsidR="00606B29" w:rsidRPr="0057298D" w:rsidRDefault="00606B29" w:rsidP="00B44C6B">
      <w:pPr>
        <w:pStyle w:val="aa"/>
        <w:numPr>
          <w:ilvl w:val="0"/>
          <w:numId w:val="19"/>
        </w:numPr>
        <w:ind w:left="1134"/>
        <w:rPr>
          <w:color w:val="auto"/>
        </w:rPr>
      </w:pPr>
      <w:r w:rsidRPr="0057298D">
        <w:rPr>
          <w:color w:val="auto"/>
        </w:rPr>
        <w:t xml:space="preserve">На основании анализа </w:t>
      </w:r>
      <w:r w:rsidR="000A0598" w:rsidRPr="0057298D">
        <w:rPr>
          <w:color w:val="auto"/>
        </w:rPr>
        <w:t xml:space="preserve">требований заказчика к информационной системе, </w:t>
      </w:r>
      <w:r w:rsidRPr="0057298D">
        <w:rPr>
          <w:color w:val="auto"/>
        </w:rPr>
        <w:t>составить основные разделы технического задания.</w:t>
      </w:r>
    </w:p>
    <w:p w:rsidR="00606B29" w:rsidRPr="0057298D" w:rsidRDefault="00606B29" w:rsidP="00B44C6B">
      <w:pPr>
        <w:pStyle w:val="aa"/>
        <w:numPr>
          <w:ilvl w:val="0"/>
          <w:numId w:val="19"/>
        </w:numPr>
        <w:ind w:left="1134"/>
        <w:rPr>
          <w:color w:val="auto"/>
        </w:rPr>
      </w:pPr>
      <w:r w:rsidRPr="0057298D">
        <w:rPr>
          <w:color w:val="auto"/>
        </w:rPr>
        <w:t xml:space="preserve">В соответствии с техническим заданием выполнить проектирование и разработку информационной системы в выбранной среде программирования. </w:t>
      </w:r>
    </w:p>
    <w:p w:rsidR="00B4191D" w:rsidRPr="0057298D" w:rsidRDefault="00B4191D" w:rsidP="001C5D0A">
      <w:pPr>
        <w:ind w:left="0"/>
        <w:rPr>
          <w:color w:val="auto"/>
        </w:rPr>
      </w:pPr>
    </w:p>
    <w:p w:rsidR="00B4191D" w:rsidRPr="0057298D" w:rsidRDefault="00B4191D" w:rsidP="00E02207">
      <w:pPr>
        <w:rPr>
          <w:rStyle w:val="aff1"/>
          <w:color w:val="auto"/>
        </w:rPr>
      </w:pPr>
      <w:r w:rsidRPr="0057298D">
        <w:rPr>
          <w:color w:val="auto"/>
        </w:rPr>
        <w:br w:type="page"/>
      </w:r>
    </w:p>
    <w:p w:rsidR="00B4191D" w:rsidRPr="0057298D" w:rsidRDefault="00B4191D" w:rsidP="00B4191D">
      <w:pPr>
        <w:pStyle w:val="11"/>
        <w:rPr>
          <w:color w:val="auto"/>
        </w:rPr>
      </w:pPr>
      <w:bookmarkStart w:id="20" w:name="_Toc70585989"/>
      <w:bookmarkStart w:id="21" w:name="_Toc105630471"/>
      <w:r w:rsidRPr="0057298D">
        <w:rPr>
          <w:color w:val="auto"/>
        </w:rPr>
        <w:lastRenderedPageBreak/>
        <w:t>ГЛАВА 1. ПРОЕКТИРОВАНИЕ ТРЕБОВАНИЙ К ИНФОРМАЦИОННОЙ СИСТЕМЕ</w:t>
      </w:r>
      <w:bookmarkEnd w:id="20"/>
      <w:bookmarkEnd w:id="21"/>
    </w:p>
    <w:p w:rsidR="00F5088D" w:rsidRPr="0057298D" w:rsidRDefault="00F5088D" w:rsidP="00F5088D">
      <w:pPr>
        <w:ind w:right="253" w:firstLine="567"/>
        <w:rPr>
          <w:color w:val="auto"/>
        </w:rPr>
      </w:pPr>
      <w:r w:rsidRPr="0057298D">
        <w:rPr>
          <w:color w:val="auto"/>
        </w:rPr>
        <w:t xml:space="preserve">Построение </w:t>
      </w:r>
      <w:r w:rsidRPr="0057298D">
        <w:rPr>
          <w:color w:val="auto"/>
          <w:lang w:val="en-US"/>
        </w:rPr>
        <w:t>uml</w:t>
      </w:r>
      <w:r w:rsidRPr="0057298D">
        <w:rPr>
          <w:color w:val="auto"/>
        </w:rPr>
        <w:t>-диаграмм является важным этапом при проектировании ИС, так как обеспечивает поддержку всех этапов жизненного цикла проекта.</w:t>
      </w:r>
    </w:p>
    <w:p w:rsidR="00F5088D" w:rsidRPr="0057298D" w:rsidRDefault="00F5088D" w:rsidP="00F5088D">
      <w:pPr>
        <w:rPr>
          <w:color w:val="auto"/>
        </w:rPr>
      </w:pPr>
      <w:r w:rsidRPr="0057298D">
        <w:rPr>
          <w:color w:val="auto"/>
        </w:rPr>
        <w:tab/>
      </w:r>
      <w:r w:rsidRPr="0057298D">
        <w:rPr>
          <w:color w:val="auto"/>
          <w:lang w:val="en-US"/>
        </w:rPr>
        <w:t>Uml</w:t>
      </w:r>
      <w:r w:rsidRPr="0057298D">
        <w:rPr>
          <w:color w:val="auto"/>
        </w:rPr>
        <w:t xml:space="preserve"> - это язык графического описания для объектного моделирования в области разработки программного обеспечения, для моделирования бизнес-процессов, системного проектирования и отображения организационных структур.</w:t>
      </w:r>
    </w:p>
    <w:p w:rsidR="00F45FAA" w:rsidRPr="0057298D" w:rsidRDefault="00F45FAA" w:rsidP="00F45FAA">
      <w:pPr>
        <w:ind w:left="0" w:firstLine="709"/>
        <w:rPr>
          <w:color w:val="auto"/>
        </w:rPr>
      </w:pPr>
      <w:r w:rsidRPr="0057298D">
        <w:rPr>
          <w:color w:val="auto"/>
        </w:rPr>
        <w:t xml:space="preserve">Согласно техническому заданию необходимо построить 4 основных </w:t>
      </w:r>
      <w:r w:rsidRPr="0057298D">
        <w:rPr>
          <w:color w:val="auto"/>
          <w:lang w:val="en-US"/>
        </w:rPr>
        <w:t>uml</w:t>
      </w:r>
      <w:r w:rsidRPr="0057298D">
        <w:rPr>
          <w:color w:val="auto"/>
        </w:rPr>
        <w:t>-диаграммы:</w:t>
      </w:r>
    </w:p>
    <w:p w:rsidR="00F45FAA" w:rsidRPr="0057298D" w:rsidRDefault="00F45FAA" w:rsidP="00F45FAA">
      <w:pPr>
        <w:pStyle w:val="aa"/>
        <w:numPr>
          <w:ilvl w:val="0"/>
          <w:numId w:val="5"/>
        </w:numPr>
        <w:rPr>
          <w:color w:val="auto"/>
        </w:rPr>
      </w:pPr>
      <w:r w:rsidRPr="0057298D">
        <w:rPr>
          <w:color w:val="auto"/>
          <w:bdr w:val="none" w:sz="0" w:space="0" w:color="auto" w:frame="1"/>
        </w:rPr>
        <w:t>Диаграмма вариантов использования (</w:t>
      </w:r>
      <w:r w:rsidRPr="0057298D">
        <w:rPr>
          <w:i/>
          <w:iCs/>
          <w:color w:val="auto"/>
          <w:bdr w:val="none" w:sz="0" w:space="0" w:color="auto" w:frame="1"/>
        </w:rPr>
        <w:t>use case</w:t>
      </w:r>
      <w:r w:rsidRPr="0057298D">
        <w:rPr>
          <w:color w:val="auto"/>
          <w:bdr w:val="none" w:sz="0" w:space="0" w:color="auto" w:frame="1"/>
        </w:rPr>
        <w:t>);</w:t>
      </w:r>
    </w:p>
    <w:p w:rsidR="00F45FAA" w:rsidRPr="0057298D" w:rsidRDefault="00F45FAA" w:rsidP="00F45FAA">
      <w:pPr>
        <w:pStyle w:val="aa"/>
        <w:numPr>
          <w:ilvl w:val="0"/>
          <w:numId w:val="5"/>
        </w:numPr>
        <w:rPr>
          <w:color w:val="auto"/>
        </w:rPr>
      </w:pPr>
      <w:r w:rsidRPr="0057298D">
        <w:rPr>
          <w:color w:val="auto"/>
        </w:rPr>
        <w:t>Диаграмма деятельности (</w:t>
      </w:r>
      <w:r w:rsidRPr="0057298D">
        <w:rPr>
          <w:i/>
          <w:iCs/>
          <w:color w:val="auto"/>
          <w:lang w:val="en-US"/>
        </w:rPr>
        <w:t>activity</w:t>
      </w:r>
      <w:r w:rsidRPr="0057298D">
        <w:rPr>
          <w:color w:val="auto"/>
        </w:rPr>
        <w:t>);</w:t>
      </w:r>
    </w:p>
    <w:p w:rsidR="00F45FAA" w:rsidRPr="0057298D" w:rsidRDefault="00F45FAA" w:rsidP="00F45FAA">
      <w:pPr>
        <w:pStyle w:val="aa"/>
        <w:numPr>
          <w:ilvl w:val="0"/>
          <w:numId w:val="5"/>
        </w:numPr>
        <w:rPr>
          <w:color w:val="auto"/>
        </w:rPr>
      </w:pPr>
      <w:r w:rsidRPr="0057298D">
        <w:rPr>
          <w:color w:val="auto"/>
        </w:rPr>
        <w:t>Диаграмма последовательности (</w:t>
      </w:r>
      <w:r w:rsidRPr="0057298D">
        <w:rPr>
          <w:i/>
          <w:iCs/>
          <w:color w:val="auto"/>
          <w:lang w:val="en-US"/>
        </w:rPr>
        <w:t>s</w:t>
      </w:r>
      <w:r w:rsidRPr="0057298D">
        <w:rPr>
          <w:i/>
          <w:iCs/>
          <w:color w:val="auto"/>
        </w:rPr>
        <w:t>equence</w:t>
      </w:r>
      <w:r w:rsidRPr="0057298D">
        <w:rPr>
          <w:color w:val="auto"/>
        </w:rPr>
        <w:t>);</w:t>
      </w:r>
    </w:p>
    <w:p w:rsidR="00F45FAA" w:rsidRPr="0057298D" w:rsidRDefault="00F45FAA" w:rsidP="00F45FAA">
      <w:pPr>
        <w:pStyle w:val="aa"/>
        <w:numPr>
          <w:ilvl w:val="0"/>
          <w:numId w:val="5"/>
        </w:numPr>
        <w:rPr>
          <w:color w:val="auto"/>
        </w:rPr>
      </w:pPr>
      <w:r w:rsidRPr="0057298D">
        <w:rPr>
          <w:color w:val="auto"/>
        </w:rPr>
        <w:t>Диаграмма состояний (</w:t>
      </w:r>
      <w:r w:rsidRPr="0057298D">
        <w:rPr>
          <w:i/>
          <w:iCs/>
          <w:color w:val="auto"/>
          <w:lang w:val="en-US"/>
        </w:rPr>
        <w:t>s</w:t>
      </w:r>
      <w:r w:rsidRPr="0057298D">
        <w:rPr>
          <w:i/>
          <w:iCs/>
          <w:color w:val="auto"/>
        </w:rPr>
        <w:t xml:space="preserve">tate </w:t>
      </w:r>
      <w:r w:rsidRPr="0057298D">
        <w:rPr>
          <w:i/>
          <w:iCs/>
          <w:color w:val="auto"/>
          <w:lang w:val="en-US"/>
        </w:rPr>
        <w:t>m</w:t>
      </w:r>
      <w:r w:rsidRPr="0057298D">
        <w:rPr>
          <w:i/>
          <w:iCs/>
          <w:color w:val="auto"/>
        </w:rPr>
        <w:t>achine</w:t>
      </w:r>
      <w:r w:rsidRPr="0057298D">
        <w:rPr>
          <w:color w:val="auto"/>
        </w:rPr>
        <w:t>).</w:t>
      </w:r>
    </w:p>
    <w:p w:rsidR="00613794" w:rsidRPr="0057298D" w:rsidRDefault="00613794" w:rsidP="00613794">
      <w:pPr>
        <w:pStyle w:val="aa"/>
        <w:ind w:left="862"/>
        <w:rPr>
          <w:color w:val="auto"/>
        </w:rPr>
      </w:pPr>
    </w:p>
    <w:p w:rsidR="00B4191D" w:rsidRPr="0057298D" w:rsidRDefault="00B4191D" w:rsidP="00D66F08">
      <w:pPr>
        <w:pStyle w:val="11"/>
        <w:spacing w:before="0"/>
        <w:rPr>
          <w:color w:val="auto"/>
        </w:rPr>
      </w:pPr>
      <w:bookmarkStart w:id="22" w:name="_Toc70585990"/>
      <w:bookmarkStart w:id="23" w:name="_Toc105630472"/>
      <w:r w:rsidRPr="0057298D">
        <w:rPr>
          <w:color w:val="auto"/>
        </w:rPr>
        <w:t>1.1 Анализ Диаграммы вариантов использования (</w:t>
      </w:r>
      <w:r w:rsidRPr="0057298D">
        <w:rPr>
          <w:color w:val="auto"/>
          <w:lang w:val="en-US"/>
        </w:rPr>
        <w:t>Usecase</w:t>
      </w:r>
      <w:r w:rsidRPr="0057298D">
        <w:rPr>
          <w:color w:val="auto"/>
        </w:rPr>
        <w:t>)</w:t>
      </w:r>
      <w:bookmarkEnd w:id="22"/>
      <w:bookmarkEnd w:id="23"/>
    </w:p>
    <w:p w:rsidR="00B4191D" w:rsidRPr="0057298D" w:rsidRDefault="00B4191D" w:rsidP="00A66267">
      <w:pPr>
        <w:ind w:firstLine="567"/>
        <w:rPr>
          <w:color w:val="auto"/>
        </w:rPr>
      </w:pPr>
      <w:r w:rsidRPr="0057298D">
        <w:rPr>
          <w:color w:val="auto"/>
        </w:rPr>
        <w:t xml:space="preserve">Use </w:t>
      </w:r>
      <w:r w:rsidRPr="0057298D">
        <w:rPr>
          <w:color w:val="auto"/>
          <w:lang w:val="en-US"/>
        </w:rPr>
        <w:t>C</w:t>
      </w:r>
      <w:r w:rsidRPr="0057298D">
        <w:rPr>
          <w:color w:val="auto"/>
        </w:rPr>
        <w:t xml:space="preserve">ase </w:t>
      </w:r>
      <w:r w:rsidRPr="0057298D">
        <w:rPr>
          <w:color w:val="auto"/>
          <w:lang w:val="en-US"/>
        </w:rPr>
        <w:t>d</w:t>
      </w:r>
      <w:r w:rsidRPr="0057298D">
        <w:rPr>
          <w:color w:val="auto"/>
        </w:rPr>
        <w:t>iagram – это диаграмма вариантов использования. Диаграмма, отражающая отношения между актерами и прецедентами и являющаяся составной частью модели прецедентов, позволяющей описать систему на концептуальном уровне.</w:t>
      </w:r>
    </w:p>
    <w:p w:rsidR="00B4191D" w:rsidRPr="0057298D" w:rsidRDefault="00B4191D" w:rsidP="00A66267">
      <w:pPr>
        <w:ind w:firstLine="567"/>
        <w:rPr>
          <w:color w:val="auto"/>
        </w:rPr>
      </w:pPr>
      <w:r w:rsidRPr="0057298D">
        <w:rPr>
          <w:color w:val="auto"/>
        </w:rPr>
        <w:t xml:space="preserve">Прецедент (вариант использования) </w:t>
      </w:r>
      <w:r w:rsidR="0046580B" w:rsidRPr="0057298D">
        <w:rPr>
          <w:color w:val="auto"/>
        </w:rPr>
        <w:t>— это</w:t>
      </w:r>
      <w:r w:rsidRPr="0057298D">
        <w:rPr>
          <w:color w:val="auto"/>
        </w:rPr>
        <w:t xml:space="preserve"> описание поведения системы, когда она взаимодействует с кем-то (или чем-то) из внешней среды.</w:t>
      </w:r>
    </w:p>
    <w:p w:rsidR="00B4191D" w:rsidRPr="0057298D" w:rsidRDefault="00B4191D" w:rsidP="00A66267">
      <w:pPr>
        <w:ind w:firstLine="567"/>
        <w:rPr>
          <w:color w:val="auto"/>
        </w:rPr>
      </w:pPr>
      <w:r w:rsidRPr="0057298D">
        <w:rPr>
          <w:color w:val="auto"/>
        </w:rPr>
        <w:t>Актер (Use Case) – это роль объекта вне системы, который прямо взаимодействует с ее частью — конкретным элементом.</w:t>
      </w:r>
    </w:p>
    <w:p w:rsidR="00B4191D" w:rsidRPr="0057298D" w:rsidRDefault="00B4191D" w:rsidP="00684DE6">
      <w:pPr>
        <w:ind w:left="0" w:firstLine="709"/>
        <w:rPr>
          <w:color w:val="auto"/>
        </w:rPr>
      </w:pPr>
      <w:r w:rsidRPr="0057298D">
        <w:rPr>
          <w:color w:val="auto"/>
        </w:rPr>
        <w:t xml:space="preserve">При моделировании системы с помощью диаграммы </w:t>
      </w:r>
      <w:r w:rsidRPr="0057298D">
        <w:rPr>
          <w:color w:val="auto"/>
          <w:lang w:val="en-US"/>
        </w:rPr>
        <w:t>usecase</w:t>
      </w:r>
      <w:r w:rsidRPr="0057298D">
        <w:rPr>
          <w:color w:val="auto"/>
        </w:rPr>
        <w:t xml:space="preserve"> необходимо:</w:t>
      </w:r>
    </w:p>
    <w:p w:rsidR="00B4191D" w:rsidRPr="0057298D" w:rsidRDefault="00B4191D" w:rsidP="00295974">
      <w:pPr>
        <w:pStyle w:val="aa"/>
        <w:numPr>
          <w:ilvl w:val="0"/>
          <w:numId w:val="4"/>
        </w:numPr>
        <w:rPr>
          <w:color w:val="auto"/>
        </w:rPr>
      </w:pPr>
      <w:r w:rsidRPr="0057298D">
        <w:rPr>
          <w:color w:val="auto"/>
        </w:rPr>
        <w:t>чётко отделить систему от её окружения;</w:t>
      </w:r>
    </w:p>
    <w:p w:rsidR="00B4191D" w:rsidRPr="0057298D" w:rsidRDefault="00B4191D" w:rsidP="00295974">
      <w:pPr>
        <w:pStyle w:val="aa"/>
        <w:numPr>
          <w:ilvl w:val="0"/>
          <w:numId w:val="4"/>
        </w:numPr>
        <w:rPr>
          <w:color w:val="auto"/>
        </w:rPr>
      </w:pPr>
      <w:r w:rsidRPr="0057298D">
        <w:rPr>
          <w:color w:val="auto"/>
        </w:rPr>
        <w:t>определить действующих лиц (актеров), их взаимодействие с системой и ожидаемую функциональность системы;</w:t>
      </w:r>
    </w:p>
    <w:p w:rsidR="00B4191D" w:rsidRPr="0057298D" w:rsidRDefault="00B4191D" w:rsidP="00295974">
      <w:pPr>
        <w:pStyle w:val="aa"/>
        <w:numPr>
          <w:ilvl w:val="0"/>
          <w:numId w:val="4"/>
        </w:numPr>
        <w:rPr>
          <w:color w:val="auto"/>
        </w:rPr>
      </w:pPr>
      <w:r w:rsidRPr="0057298D">
        <w:rPr>
          <w:color w:val="auto"/>
        </w:rP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:rsidR="00B4191D" w:rsidRPr="0057298D" w:rsidRDefault="00B4191D" w:rsidP="00684DE6">
      <w:pPr>
        <w:ind w:left="0" w:firstLine="709"/>
        <w:rPr>
          <w:color w:val="auto"/>
        </w:rPr>
      </w:pPr>
      <w:r w:rsidRPr="0057298D">
        <w:rPr>
          <w:color w:val="auto"/>
        </w:rPr>
        <w:t xml:space="preserve">При работе с </w:t>
      </w:r>
      <w:r w:rsidRPr="0057298D">
        <w:rPr>
          <w:color w:val="auto"/>
          <w:lang w:val="en-US"/>
        </w:rPr>
        <w:t>usecase</w:t>
      </w:r>
      <w:r w:rsidRPr="0057298D">
        <w:rPr>
          <w:color w:val="auto"/>
        </w:rPr>
        <w:t xml:space="preserve"> важно помнить несколько простых правил:</w:t>
      </w:r>
    </w:p>
    <w:p w:rsidR="00B4191D" w:rsidRPr="0057298D" w:rsidRDefault="00B4191D" w:rsidP="00295974">
      <w:pPr>
        <w:pStyle w:val="aa"/>
        <w:numPr>
          <w:ilvl w:val="0"/>
          <w:numId w:val="3"/>
        </w:numPr>
        <w:rPr>
          <w:color w:val="auto"/>
        </w:rPr>
      </w:pPr>
      <w:r w:rsidRPr="0057298D">
        <w:rPr>
          <w:color w:val="auto"/>
        </w:rPr>
        <w:t>каждый прецедент относится как минимум к одному действующему лицу;</w:t>
      </w:r>
    </w:p>
    <w:p w:rsidR="00B4191D" w:rsidRPr="0057298D" w:rsidRDefault="00B4191D" w:rsidP="00295974">
      <w:pPr>
        <w:pStyle w:val="aa"/>
        <w:numPr>
          <w:ilvl w:val="0"/>
          <w:numId w:val="3"/>
        </w:numPr>
        <w:rPr>
          <w:color w:val="auto"/>
        </w:rPr>
      </w:pPr>
      <w:r w:rsidRPr="0057298D">
        <w:rPr>
          <w:color w:val="auto"/>
        </w:rPr>
        <w:t>каждый прецедент имеет инициатора;</w:t>
      </w:r>
    </w:p>
    <w:p w:rsidR="00B4191D" w:rsidRPr="0057298D" w:rsidRDefault="00B4191D" w:rsidP="00295974">
      <w:pPr>
        <w:pStyle w:val="aa"/>
        <w:numPr>
          <w:ilvl w:val="0"/>
          <w:numId w:val="3"/>
        </w:numPr>
        <w:rPr>
          <w:color w:val="auto"/>
        </w:rPr>
      </w:pPr>
      <w:r w:rsidRPr="0057298D">
        <w:rPr>
          <w:color w:val="auto"/>
        </w:rPr>
        <w:t>каждый прецедент приводит к соответствующему результату.</w:t>
      </w:r>
    </w:p>
    <w:p w:rsidR="00B4191D" w:rsidRPr="0057298D" w:rsidRDefault="00B4191D" w:rsidP="00B4191D">
      <w:pPr>
        <w:rPr>
          <w:color w:val="auto"/>
        </w:rPr>
      </w:pPr>
      <w:r w:rsidRPr="0057298D">
        <w:rPr>
          <w:color w:val="auto"/>
        </w:rPr>
        <w:lastRenderedPageBreak/>
        <w:tab/>
        <w:t>На диаграмме (</w:t>
      </w:r>
      <w:r w:rsidRPr="0057298D">
        <w:rPr>
          <w:rFonts w:cs="Segoe UI"/>
          <w:color w:val="auto"/>
          <w:szCs w:val="20"/>
        </w:rPr>
        <w:t>Рис.1.1</w:t>
      </w:r>
      <w:r w:rsidRPr="0057298D">
        <w:rPr>
          <w:color w:val="auto"/>
        </w:rPr>
        <w:t xml:space="preserve">) изображены </w:t>
      </w:r>
      <w:r w:rsidR="00D57FE8" w:rsidRPr="0057298D">
        <w:rPr>
          <w:color w:val="auto"/>
        </w:rPr>
        <w:t>3</w:t>
      </w:r>
      <w:r w:rsidRPr="0057298D">
        <w:rPr>
          <w:color w:val="auto"/>
        </w:rPr>
        <w:t xml:space="preserve"> основных актер</w:t>
      </w:r>
      <w:r w:rsidR="00D57FE8" w:rsidRPr="0057298D">
        <w:rPr>
          <w:color w:val="auto"/>
        </w:rPr>
        <w:t>а ИС</w:t>
      </w:r>
      <w:r w:rsidRPr="0057298D">
        <w:rPr>
          <w:color w:val="auto"/>
        </w:rPr>
        <w:t>:</w:t>
      </w:r>
      <w:r w:rsidR="00D57FE8" w:rsidRPr="0057298D">
        <w:rPr>
          <w:color w:val="auto"/>
        </w:rPr>
        <w:t xml:space="preserve"> абонент, технический отдел</w:t>
      </w:r>
      <w:r w:rsidR="00BA1B5B" w:rsidRPr="0057298D">
        <w:rPr>
          <w:color w:val="auto"/>
        </w:rPr>
        <w:t xml:space="preserve"> и отдел по работе с клиентами</w:t>
      </w:r>
      <w:r w:rsidRPr="0057298D">
        <w:rPr>
          <w:color w:val="auto"/>
        </w:rPr>
        <w:t>. Все актеры взаимосвязаны между собой прецедентами, которые расположены в овалах</w:t>
      </w:r>
      <w:r w:rsidR="00BB72E1" w:rsidRPr="0057298D">
        <w:rPr>
          <w:color w:val="auto"/>
        </w:rPr>
        <w:t>:</w:t>
      </w:r>
    </w:p>
    <w:p w:rsidR="00BB72E1" w:rsidRPr="0057298D" w:rsidRDefault="00BB72E1" w:rsidP="00295974">
      <w:pPr>
        <w:pStyle w:val="aa"/>
        <w:numPr>
          <w:ilvl w:val="0"/>
          <w:numId w:val="2"/>
        </w:numPr>
        <w:rPr>
          <w:color w:val="auto"/>
        </w:rPr>
      </w:pPr>
      <w:r w:rsidRPr="0057298D">
        <w:rPr>
          <w:color w:val="auto"/>
        </w:rPr>
        <w:t>Человек приходит подает заявление на подключение услуг.</w:t>
      </w:r>
      <w:r w:rsidR="00B94BFB" w:rsidRPr="0057298D">
        <w:rPr>
          <w:color w:val="auto"/>
        </w:rPr>
        <w:t xml:space="preserve"> Сотрудник отдела по работе с клиентами, заносит да</w:t>
      </w:r>
      <w:r w:rsidR="00E64B9F" w:rsidRPr="0057298D">
        <w:rPr>
          <w:color w:val="auto"/>
        </w:rPr>
        <w:t>нные о новом абоненте в БД.</w:t>
      </w:r>
    </w:p>
    <w:p w:rsidR="006A6A77" w:rsidRPr="0057298D" w:rsidRDefault="006A6A77" w:rsidP="00295974">
      <w:pPr>
        <w:pStyle w:val="aa"/>
        <w:numPr>
          <w:ilvl w:val="0"/>
          <w:numId w:val="2"/>
        </w:numPr>
        <w:rPr>
          <w:color w:val="auto"/>
        </w:rPr>
      </w:pPr>
      <w:r w:rsidRPr="0057298D">
        <w:rPr>
          <w:color w:val="auto"/>
        </w:rPr>
        <w:t xml:space="preserve">Абонент звонит в отдел по работе с клиентами, делает запрос оказание услуг. После чего формируется заявка и данные </w:t>
      </w:r>
      <w:r w:rsidR="00491472" w:rsidRPr="0057298D">
        <w:rPr>
          <w:color w:val="auto"/>
        </w:rPr>
        <w:t>добавляются в БД.</w:t>
      </w:r>
    </w:p>
    <w:p w:rsidR="002176B0" w:rsidRPr="0057298D" w:rsidRDefault="00E64B9F" w:rsidP="002176B0">
      <w:pPr>
        <w:pStyle w:val="aa"/>
        <w:numPr>
          <w:ilvl w:val="0"/>
          <w:numId w:val="2"/>
        </w:numPr>
        <w:rPr>
          <w:color w:val="auto"/>
        </w:rPr>
      </w:pPr>
      <w:r w:rsidRPr="0057298D">
        <w:rPr>
          <w:color w:val="auto"/>
        </w:rPr>
        <w:t>Сотрудник отдела по работе с клиентами может производить работу с документами</w:t>
      </w:r>
      <w:r w:rsidR="002176B0" w:rsidRPr="0057298D">
        <w:rPr>
          <w:color w:val="auto"/>
        </w:rPr>
        <w:t xml:space="preserve">, а </w:t>
      </w:r>
      <w:r w:rsidR="006A6A77" w:rsidRPr="0057298D">
        <w:rPr>
          <w:color w:val="auto"/>
        </w:rPr>
        <w:t>также</w:t>
      </w:r>
      <w:r w:rsidR="002176B0" w:rsidRPr="0057298D">
        <w:rPr>
          <w:color w:val="auto"/>
        </w:rPr>
        <w:t xml:space="preserve"> редактировать данные об абоненте и </w:t>
      </w:r>
      <w:r w:rsidR="006A6A77" w:rsidRPr="0057298D">
        <w:rPr>
          <w:color w:val="auto"/>
        </w:rPr>
        <w:t>заявок на оказание услуг.</w:t>
      </w:r>
    </w:p>
    <w:p w:rsidR="00491472" w:rsidRPr="0057298D" w:rsidRDefault="00491472" w:rsidP="002176B0">
      <w:pPr>
        <w:pStyle w:val="aa"/>
        <w:numPr>
          <w:ilvl w:val="0"/>
          <w:numId w:val="2"/>
        </w:numPr>
        <w:rPr>
          <w:color w:val="auto"/>
        </w:rPr>
      </w:pPr>
      <w:r w:rsidRPr="0057298D">
        <w:rPr>
          <w:color w:val="auto"/>
        </w:rPr>
        <w:t xml:space="preserve">Сотрудники технического отдела и </w:t>
      </w:r>
      <w:r w:rsidR="0098570F" w:rsidRPr="0057298D">
        <w:rPr>
          <w:color w:val="auto"/>
        </w:rPr>
        <w:t xml:space="preserve">отдела по работе с клиентами могут </w:t>
      </w:r>
      <w:r w:rsidR="005A1BC8" w:rsidRPr="0057298D">
        <w:rPr>
          <w:color w:val="auto"/>
        </w:rPr>
        <w:t>просматривать список заявок.</w:t>
      </w:r>
    </w:p>
    <w:p w:rsidR="000D65FF" w:rsidRPr="0057298D" w:rsidRDefault="008727F7" w:rsidP="002176B0">
      <w:pPr>
        <w:rPr>
          <w:color w:val="auto"/>
        </w:rPr>
      </w:pPr>
      <w:r>
        <w:rPr>
          <w:noProof/>
          <w:color w:val="auto"/>
        </w:rPr>
        <w:pict>
          <v:rect id="Рукописный ввод 92" o:spid="_x0000_s1087" style="position:absolute;left:0;text-align:left;margin-left:205.7pt;margin-top:54.35pt;width:27.75pt;height:28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10mm">
            <v:stroke opacity="21845f" endcap="square"/>
            <v:path shadowok="f" o:extrusionok="f" fillok="f" insetpenok="f"/>
            <o:lock v:ext="edit" rotation="t" aspectratio="t" verticies="t" text="t" shapetype="t"/>
            <o:ink i="AHIdAlJWARBYz1SK5pfFT48G+LrS4ZsiAxRIFET///8HRfQDRwFG6AdXCQAAAAUCC2QZGDIKgcf/&#10;/w+Ax///DzMKgcf//w+Ax///DwomD4XxNXib567cHfgbZ4IrsFhggvwR+CQFtoAKP0AjBoMg17HQ&#10;OwD=&#10;" annotation="t"/>
          </v:rect>
        </w:pict>
      </w:r>
      <w:r>
        <w:rPr>
          <w:noProof/>
          <w:color w:val="auto"/>
        </w:rPr>
        <w:pict>
          <v:rect id="Рукописный ввод 91" o:spid="_x0000_s1086" style="position:absolute;left:0;text-align:left;margin-left:211.35pt;margin-top:51.2pt;width:34.85pt;height:36.9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10mm">
            <v:stroke opacity="21845f" endcap="square"/>
            <v:path shadowok="f" o:extrusionok="f" fillok="f" insetpenok="f"/>
            <o:lock v:ext="edit" rotation="t" aspectratio="t" verticies="t" text="t" shapetype="t"/>
            <o:ink i="AKoBHQJmbAEQWM9UiuaXxU+PBvi60uGbIgMUSBRE////B0X0A0cBRugHVwkAAAAFAgtkGRgyCoHH&#10;//8PgMf//w8zCoHH//8PgMf//w8KXkCHcMtwneCqRomTwGAEBgBAYAQGACAwAIDAAAQGAIBAQAgE&#10;ByzwB/BVQ4CHgGsNIzaUW2KgEAgICAQEIBARAICQCAkAgJAICIBASAQEkdjvECAKP0Aj0oMen7HQ&#10;OwD=&#10;" annotation="t"/>
          </v:rect>
        </w:pict>
      </w:r>
      <w:r>
        <w:rPr>
          <w:noProof/>
          <w:color w:val="auto"/>
        </w:rPr>
        <w:pict>
          <v:rect id="Рукописный ввод 90" o:spid="_x0000_s1085" style="position:absolute;left:0;text-align:left;margin-left:206.8pt;margin-top:51pt;width:26.05pt;height:30.2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10mm">
            <v:stroke opacity="21845f" endcap="square"/>
            <v:path shadowok="f" o:extrusionok="f" fillok="f" insetpenok="f"/>
            <o:lock v:ext="edit" rotation="t" aspectratio="t" verticies="t" text="t" shapetype="t"/>
            <o:ink i="AHsdAk5YARBYz1SK5pfFT48G+LrS4ZsiAxRIFET///8HRfQDRwFG6AdXCQAAAAUCC2QZGDIKgcf/&#10;/w+Ax///DzMKgcf//w+Ax///DwovDYfYGpZMgE2kWZ+EN4SDHUHr4IemUGDwGBweIyKXSugwWVAK&#10;ABEgIMl8Yx172AF=&#10;" annotation="t"/>
          </v:rect>
        </w:pict>
      </w:r>
      <w:r w:rsidR="002176B0" w:rsidRPr="0057298D">
        <w:rPr>
          <w:noProof/>
          <w:color w:val="auto"/>
        </w:rPr>
        <w:drawing>
          <wp:inline distT="0" distB="0" distL="0" distR="0">
            <wp:extent cx="6362246" cy="3620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016" cy="36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1D" w:rsidRPr="0057298D" w:rsidRDefault="00B4191D" w:rsidP="00B4191D">
      <w:pPr>
        <w:ind w:left="0"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800FF9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 xml:space="preserve">.1.1 «Диаграмма </w:t>
      </w:r>
      <w:r w:rsidRPr="0057298D">
        <w:rPr>
          <w:rFonts w:cs="Segoe UI"/>
          <w:color w:val="auto"/>
          <w:szCs w:val="20"/>
          <w:lang w:val="en-US"/>
        </w:rPr>
        <w:t>use</w:t>
      </w:r>
      <w:r w:rsidRPr="0057298D">
        <w:rPr>
          <w:rFonts w:cs="Segoe UI"/>
          <w:color w:val="auto"/>
          <w:szCs w:val="20"/>
        </w:rPr>
        <w:t>-</w:t>
      </w:r>
      <w:r w:rsidRPr="0057298D">
        <w:rPr>
          <w:rFonts w:cs="Segoe UI"/>
          <w:color w:val="auto"/>
          <w:szCs w:val="20"/>
          <w:lang w:val="en-US"/>
        </w:rPr>
        <w:t>case</w:t>
      </w:r>
      <w:r w:rsidRPr="0057298D">
        <w:rPr>
          <w:rFonts w:cs="Segoe UI"/>
          <w:color w:val="auto"/>
          <w:szCs w:val="20"/>
        </w:rPr>
        <w:t>»</w:t>
      </w:r>
    </w:p>
    <w:p w:rsidR="00613794" w:rsidRPr="0057298D" w:rsidRDefault="00613794" w:rsidP="00B4191D">
      <w:pPr>
        <w:ind w:left="0" w:right="225"/>
        <w:jc w:val="center"/>
        <w:rPr>
          <w:rFonts w:cs="Segoe UI"/>
          <w:color w:val="auto"/>
          <w:szCs w:val="20"/>
        </w:rPr>
      </w:pPr>
    </w:p>
    <w:p w:rsidR="00B4191D" w:rsidRPr="0057298D" w:rsidRDefault="00B4191D" w:rsidP="00D66F08">
      <w:pPr>
        <w:pStyle w:val="11"/>
        <w:spacing w:before="0"/>
        <w:rPr>
          <w:color w:val="auto"/>
        </w:rPr>
      </w:pPr>
      <w:bookmarkStart w:id="24" w:name="_Toc70585991"/>
      <w:bookmarkStart w:id="25" w:name="_Toc105630473"/>
      <w:r w:rsidRPr="0057298D">
        <w:rPr>
          <w:color w:val="auto"/>
        </w:rPr>
        <w:t>1.2 Анализ диаграммы деятельности (Activity)</w:t>
      </w:r>
      <w:bookmarkEnd w:id="24"/>
      <w:bookmarkEnd w:id="25"/>
    </w:p>
    <w:p w:rsidR="00207A65" w:rsidRPr="0057298D" w:rsidRDefault="00B4191D" w:rsidP="00A66267">
      <w:pPr>
        <w:ind w:firstLine="567"/>
        <w:rPr>
          <w:color w:val="auto"/>
        </w:rPr>
      </w:pPr>
      <w:r w:rsidRPr="0057298D">
        <w:rPr>
          <w:color w:val="auto"/>
        </w:rPr>
        <w:t>Activity diagram (диаграмма деятельности) – это технология, позволяющая описывать логику процедур, бизнес-процессы и потоки работ. Диаграмма для демонстрации рабочего процесса некоторой деятельности, основанной на поэтапных действиях и действиях с поддержкой выбора и параллелизма.</w:t>
      </w:r>
    </w:p>
    <w:p w:rsidR="00B4191D" w:rsidRPr="0057298D" w:rsidRDefault="009165EE" w:rsidP="00A66267">
      <w:pPr>
        <w:ind w:firstLine="567"/>
        <w:rPr>
          <w:color w:val="auto"/>
        </w:rPr>
      </w:pPr>
      <w:r w:rsidRPr="0057298D">
        <w:rPr>
          <w:color w:val="auto"/>
        </w:rPr>
        <w:lastRenderedPageBreak/>
        <w:t>Д</w:t>
      </w:r>
      <w:r w:rsidR="00B4191D" w:rsidRPr="0057298D">
        <w:rPr>
          <w:color w:val="auto"/>
        </w:rPr>
        <w:t xml:space="preserve">иаграмма </w:t>
      </w:r>
      <w:r w:rsidRPr="0057298D">
        <w:rPr>
          <w:color w:val="auto"/>
        </w:rPr>
        <w:t xml:space="preserve">деятельности </w:t>
      </w:r>
      <w:r w:rsidR="00B4191D" w:rsidRPr="0057298D">
        <w:rPr>
          <w:color w:val="auto"/>
        </w:rPr>
        <w:t>очень похожа на обычную блок-схему, но основным ее отличием отблок-схемы является активная поддержка параллельных процессов, что объясняет применение диаграммы деятельности для моделирования потоков работ.</w:t>
      </w:r>
    </w:p>
    <w:p w:rsidR="00B4191D" w:rsidRPr="0057298D" w:rsidRDefault="00B4191D" w:rsidP="00207A65">
      <w:pPr>
        <w:ind w:firstLine="567"/>
        <w:rPr>
          <w:color w:val="auto"/>
        </w:rPr>
      </w:pPr>
      <w:r w:rsidRPr="0057298D">
        <w:rPr>
          <w:color w:val="auto"/>
        </w:rPr>
        <w:t>Диаграммы деятельности состоят из ограниченного количества фигур:</w:t>
      </w:r>
    </w:p>
    <w:p w:rsidR="00B4191D" w:rsidRPr="0057298D" w:rsidRDefault="00B4191D" w:rsidP="00295974">
      <w:pPr>
        <w:pStyle w:val="aa"/>
        <w:numPr>
          <w:ilvl w:val="0"/>
          <w:numId w:val="6"/>
        </w:numPr>
        <w:rPr>
          <w:color w:val="auto"/>
        </w:rPr>
      </w:pPr>
      <w:r w:rsidRPr="0057298D">
        <w:rPr>
          <w:color w:val="auto"/>
        </w:rPr>
        <w:t>Прямоугольники с закруглениями</w:t>
      </w:r>
      <w:r w:rsidR="00A66267" w:rsidRPr="0057298D">
        <w:rPr>
          <w:color w:val="auto"/>
        </w:rPr>
        <w:t xml:space="preserve"> — </w:t>
      </w:r>
      <w:r w:rsidRPr="0057298D">
        <w:rPr>
          <w:color w:val="auto"/>
        </w:rPr>
        <w:t>действия(операция). Узел управления</w:t>
      </w:r>
      <w:r w:rsidR="003B43D0" w:rsidRPr="0057298D">
        <w:rPr>
          <w:color w:val="auto"/>
        </w:rPr>
        <w:t xml:space="preserve"> — это</w:t>
      </w:r>
      <w:r w:rsidRPr="0057298D">
        <w:rPr>
          <w:color w:val="auto"/>
        </w:rPr>
        <w:t xml:space="preserve"> абстрактный узел действия, которое координирует потоки действий.</w:t>
      </w:r>
    </w:p>
    <w:p w:rsidR="00B4191D" w:rsidRPr="0057298D" w:rsidRDefault="00B4191D" w:rsidP="00295974">
      <w:pPr>
        <w:pStyle w:val="aa"/>
        <w:numPr>
          <w:ilvl w:val="0"/>
          <w:numId w:val="6"/>
        </w:numPr>
        <w:rPr>
          <w:color w:val="auto"/>
        </w:rPr>
      </w:pPr>
      <w:r w:rsidRPr="0057298D">
        <w:rPr>
          <w:color w:val="auto"/>
        </w:rPr>
        <w:t>Ромбы— решения.Узел решения предназначен для определения правила ветвления и различных вариантов дальнейшего развития сценария. В точку ветвления входит ровно один переход, а выходит — два или более.</w:t>
      </w:r>
    </w:p>
    <w:p w:rsidR="00B4191D" w:rsidRPr="0057298D" w:rsidRDefault="00547520" w:rsidP="00295974">
      <w:pPr>
        <w:pStyle w:val="aa"/>
        <w:numPr>
          <w:ilvl w:val="0"/>
          <w:numId w:val="6"/>
        </w:numPr>
        <w:rPr>
          <w:color w:val="auto"/>
        </w:rPr>
      </w:pPr>
      <w:r w:rsidRPr="0057298D">
        <w:rPr>
          <w:color w:val="auto"/>
        </w:rPr>
        <w:t>К</w:t>
      </w:r>
      <w:r w:rsidR="00B4191D" w:rsidRPr="0057298D">
        <w:rPr>
          <w:color w:val="auto"/>
        </w:rPr>
        <w:t>руг— начало процесса (начальное состояние деятельности), является узлом управления, в котором начинается поток (или потоки) при вызове данной деятельности извне.</w:t>
      </w:r>
    </w:p>
    <w:p w:rsidR="00B4191D" w:rsidRPr="0057298D" w:rsidRDefault="00547520" w:rsidP="00295974">
      <w:pPr>
        <w:pStyle w:val="aa"/>
        <w:numPr>
          <w:ilvl w:val="0"/>
          <w:numId w:val="6"/>
        </w:numPr>
        <w:rPr>
          <w:color w:val="auto"/>
        </w:rPr>
      </w:pPr>
      <w:r w:rsidRPr="0057298D">
        <w:rPr>
          <w:color w:val="auto"/>
        </w:rPr>
        <w:t>Круг</w:t>
      </w:r>
      <w:r w:rsidR="00B4191D" w:rsidRPr="0057298D">
        <w:rPr>
          <w:color w:val="auto"/>
        </w:rPr>
        <w:t xml:space="preserve"> с обводкой— окончание процесса (конечный узел), является узлом управления, который останавливает все потоки данной диаграммы деятельности. На диаграмме может быть более одного конечного узла.</w:t>
      </w:r>
    </w:p>
    <w:p w:rsidR="00B4191D" w:rsidRPr="0057298D" w:rsidRDefault="00B4191D" w:rsidP="00295974">
      <w:pPr>
        <w:pStyle w:val="aa"/>
        <w:numPr>
          <w:ilvl w:val="0"/>
          <w:numId w:val="6"/>
        </w:numPr>
        <w:rPr>
          <w:color w:val="auto"/>
        </w:rPr>
      </w:pPr>
      <w:r w:rsidRPr="0057298D">
        <w:rPr>
          <w:color w:val="auto"/>
        </w:rPr>
        <w:t>Стрелки идут от начала к концу процесса и показывают потоки управления или потоки объектов (данных).</w:t>
      </w:r>
    </w:p>
    <w:p w:rsidR="00CB4CD5" w:rsidRPr="0057298D" w:rsidRDefault="00B4191D" w:rsidP="009165EE">
      <w:pPr>
        <w:ind w:firstLine="567"/>
        <w:rPr>
          <w:color w:val="auto"/>
        </w:rPr>
      </w:pPr>
      <w:r w:rsidRPr="0057298D">
        <w:rPr>
          <w:color w:val="auto"/>
        </w:rPr>
        <w:t>На диаграмме (</w:t>
      </w:r>
      <w:r w:rsidRPr="0057298D">
        <w:rPr>
          <w:rFonts w:cs="Segoe UI"/>
          <w:color w:val="auto"/>
          <w:szCs w:val="20"/>
        </w:rPr>
        <w:t>Рис.1.2</w:t>
      </w:r>
      <w:r w:rsidRPr="0057298D">
        <w:rPr>
          <w:color w:val="auto"/>
        </w:rPr>
        <w:t xml:space="preserve">) можно увидеть общий «бассейн», который включает в себя </w:t>
      </w:r>
      <w:r w:rsidR="00547520" w:rsidRPr="0057298D">
        <w:rPr>
          <w:color w:val="auto"/>
        </w:rPr>
        <w:t>3</w:t>
      </w:r>
      <w:r w:rsidRPr="0057298D">
        <w:rPr>
          <w:color w:val="auto"/>
        </w:rPr>
        <w:t xml:space="preserve"> дорожки</w:t>
      </w:r>
      <w:r w:rsidR="00CB4CD5" w:rsidRPr="0057298D">
        <w:rPr>
          <w:rFonts w:ascii="Arial" w:hAnsi="Arial" w:cs="Arial"/>
          <w:color w:val="auto"/>
          <w:sz w:val="18"/>
          <w:szCs w:val="18"/>
          <w:shd w:val="clear" w:color="auto" w:fill="FFFFFF"/>
        </w:rPr>
        <w:t xml:space="preserve">, </w:t>
      </w:r>
      <w:r w:rsidR="00CB4CD5" w:rsidRPr="0057298D">
        <w:rPr>
          <w:color w:val="auto"/>
        </w:rPr>
        <w:t>которые символизируют роль пользователя или организационное подразделение, осуществляющее определенные действия в рамках данной деятельности</w:t>
      </w:r>
      <w:r w:rsidRPr="0057298D">
        <w:rPr>
          <w:color w:val="auto"/>
        </w:rPr>
        <w:t xml:space="preserve">: </w:t>
      </w:r>
    </w:p>
    <w:p w:rsidR="003C1213" w:rsidRPr="0057298D" w:rsidRDefault="003C1213" w:rsidP="00295974">
      <w:pPr>
        <w:pStyle w:val="aa"/>
        <w:numPr>
          <w:ilvl w:val="0"/>
          <w:numId w:val="7"/>
        </w:numPr>
        <w:rPr>
          <w:color w:val="auto"/>
        </w:rPr>
      </w:pPr>
      <w:r w:rsidRPr="0057298D">
        <w:rPr>
          <w:color w:val="auto"/>
        </w:rPr>
        <w:t>абонент</w:t>
      </w:r>
      <w:r w:rsidRPr="0057298D">
        <w:rPr>
          <w:color w:val="auto"/>
          <w:lang w:val="en-US"/>
        </w:rPr>
        <w:t>;</w:t>
      </w:r>
    </w:p>
    <w:p w:rsidR="003C1213" w:rsidRPr="0057298D" w:rsidRDefault="003C1213" w:rsidP="00295974">
      <w:pPr>
        <w:pStyle w:val="aa"/>
        <w:numPr>
          <w:ilvl w:val="0"/>
          <w:numId w:val="7"/>
        </w:numPr>
        <w:rPr>
          <w:color w:val="auto"/>
        </w:rPr>
      </w:pPr>
      <w:r w:rsidRPr="0057298D">
        <w:rPr>
          <w:color w:val="auto"/>
        </w:rPr>
        <w:t>технический отдел</w:t>
      </w:r>
      <w:r w:rsidRPr="0057298D">
        <w:rPr>
          <w:color w:val="auto"/>
          <w:lang w:val="en-US"/>
        </w:rPr>
        <w:t>;</w:t>
      </w:r>
    </w:p>
    <w:p w:rsidR="00CB4CD5" w:rsidRPr="0057298D" w:rsidRDefault="003C1213" w:rsidP="00295974">
      <w:pPr>
        <w:pStyle w:val="aa"/>
        <w:numPr>
          <w:ilvl w:val="0"/>
          <w:numId w:val="7"/>
        </w:numPr>
        <w:rPr>
          <w:color w:val="auto"/>
        </w:rPr>
      </w:pPr>
      <w:r w:rsidRPr="0057298D">
        <w:rPr>
          <w:color w:val="auto"/>
        </w:rPr>
        <w:t>отдел по работе с клиентами.</w:t>
      </w:r>
    </w:p>
    <w:p w:rsidR="00825FBB" w:rsidRPr="0057298D" w:rsidRDefault="00825FBB" w:rsidP="003546E4">
      <w:pPr>
        <w:ind w:firstLine="567"/>
        <w:rPr>
          <w:color w:val="auto"/>
        </w:rPr>
      </w:pPr>
      <w:r w:rsidRPr="0057298D">
        <w:rPr>
          <w:color w:val="auto"/>
        </w:rPr>
        <w:t>Данная диаграмма демонстрирует процесс работы предприятия «</w:t>
      </w:r>
      <w:r w:rsidRPr="0057298D">
        <w:rPr>
          <w:color w:val="auto"/>
          <w:lang w:val="en-US"/>
        </w:rPr>
        <w:t>NevaTelecom</w:t>
      </w:r>
      <w:r w:rsidRPr="0057298D">
        <w:rPr>
          <w:color w:val="auto"/>
        </w:rPr>
        <w:t xml:space="preserve">». </w:t>
      </w:r>
      <w:r w:rsidR="003546E4" w:rsidRPr="0057298D">
        <w:rPr>
          <w:color w:val="auto"/>
        </w:rPr>
        <w:t>В первом варианте все</w:t>
      </w:r>
      <w:r w:rsidRPr="0057298D">
        <w:rPr>
          <w:color w:val="auto"/>
        </w:rPr>
        <w:t xml:space="preserve"> начинается с того, что приходит человек и подает заявление на </w:t>
      </w:r>
      <w:r w:rsidR="00CC7CCA" w:rsidRPr="0057298D">
        <w:rPr>
          <w:color w:val="auto"/>
        </w:rPr>
        <w:t>подключение услуг. Сотрудник отдела по работе с клиентами печатает заявление, которое заполняет человек. После чего сотрудник заносит данные о новом абоненте в систему.</w:t>
      </w:r>
      <w:r w:rsidR="003546E4" w:rsidRPr="0057298D">
        <w:rPr>
          <w:color w:val="auto"/>
        </w:rPr>
        <w:t xml:space="preserve"> Второй вариант начинается тогда, когда абонент хочет оформить заявку на оказание услуг. Он звонит </w:t>
      </w:r>
      <w:r w:rsidR="00E11C4C" w:rsidRPr="0057298D">
        <w:rPr>
          <w:color w:val="auto"/>
        </w:rPr>
        <w:t>в отдел кадров по работе с клиентами. Сотрудник проверяет данные абонента. Если абонент не найден происходит отказ в оформлении заявки. Если абонент найден, то сотрудник вносит данные о заявки в БД.</w:t>
      </w:r>
      <w:r w:rsidR="00C478C8" w:rsidRPr="0057298D">
        <w:rPr>
          <w:color w:val="auto"/>
        </w:rPr>
        <w:t xml:space="preserve"> После оформления, сотрудник технического отдела просматривает заявки. Если статус заявки «Требует выезда», то </w:t>
      </w:r>
      <w:r w:rsidR="006551D2" w:rsidRPr="0057298D">
        <w:rPr>
          <w:color w:val="auto"/>
        </w:rPr>
        <w:t xml:space="preserve">происходит выезд к абоненту, иначе просто решение </w:t>
      </w:r>
      <w:r w:rsidR="006551D2" w:rsidRPr="0057298D">
        <w:rPr>
          <w:color w:val="auto"/>
        </w:rPr>
        <w:lastRenderedPageBreak/>
        <w:t xml:space="preserve">проблемы абонента. Когда проблема решена сотрудник отдела по работе с клиентами </w:t>
      </w:r>
      <w:r w:rsidR="00890BDB" w:rsidRPr="0057298D">
        <w:rPr>
          <w:color w:val="auto"/>
        </w:rPr>
        <w:t>изменяет статус заявки на «Закрыта».</w:t>
      </w:r>
    </w:p>
    <w:p w:rsidR="009165EE" w:rsidRPr="0057298D" w:rsidRDefault="00A824FF" w:rsidP="009165EE">
      <w:pPr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3917950" cy="80069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016" cy="806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CD5" w:rsidRPr="0057298D" w:rsidRDefault="009165EE" w:rsidP="00D42ADE">
      <w:pPr>
        <w:ind w:right="225"/>
        <w:jc w:val="center"/>
        <w:rPr>
          <w:rFonts w:cs="Segoe UI"/>
          <w:bCs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A62409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 xml:space="preserve">.1.2 «Диаграмма </w:t>
      </w:r>
      <w:r w:rsidRPr="0057298D">
        <w:rPr>
          <w:bCs/>
          <w:color w:val="auto"/>
        </w:rPr>
        <w:t>Activity</w:t>
      </w:r>
      <w:r w:rsidRPr="0057298D">
        <w:rPr>
          <w:rFonts w:cs="Segoe UI"/>
          <w:bCs/>
          <w:color w:val="auto"/>
          <w:szCs w:val="20"/>
        </w:rPr>
        <w:t>»</w:t>
      </w:r>
    </w:p>
    <w:p w:rsidR="00B4191D" w:rsidRPr="0057298D" w:rsidRDefault="00B4191D" w:rsidP="00D42ADE">
      <w:pPr>
        <w:pStyle w:val="11"/>
        <w:spacing w:before="0"/>
        <w:rPr>
          <w:color w:val="auto"/>
        </w:rPr>
      </w:pPr>
      <w:bookmarkStart w:id="26" w:name="_Toc70585992"/>
      <w:bookmarkStart w:id="27" w:name="_Toc105630474"/>
      <w:r w:rsidRPr="0057298D">
        <w:rPr>
          <w:color w:val="auto"/>
        </w:rPr>
        <w:lastRenderedPageBreak/>
        <w:t>1.3 Анализ диаграммы последовательностей (Sequence)</w:t>
      </w:r>
      <w:bookmarkEnd w:id="26"/>
      <w:bookmarkEnd w:id="27"/>
    </w:p>
    <w:p w:rsidR="00CB4CD5" w:rsidRPr="0057298D" w:rsidRDefault="00CB4CD5" w:rsidP="00CB4CD5">
      <w:pPr>
        <w:ind w:firstLine="567"/>
        <w:rPr>
          <w:color w:val="auto"/>
        </w:rPr>
      </w:pPr>
      <w:r w:rsidRPr="0057298D">
        <w:rPr>
          <w:color w:val="auto"/>
        </w:rPr>
        <w:t xml:space="preserve">Sequence Diagram (диаграмма последовательностей) </w:t>
      </w:r>
      <w:r w:rsidR="003B43D0" w:rsidRPr="0057298D">
        <w:rPr>
          <w:color w:val="auto"/>
        </w:rPr>
        <w:t>— это</w:t>
      </w:r>
      <w:r w:rsidRPr="0057298D">
        <w:rPr>
          <w:color w:val="auto"/>
        </w:rPr>
        <w:t xml:space="preserve"> диаграмма, на которой для некоторого набора объектов на единой временной оси показан жизненный цикл какого-либо определенного объекта и взаимодействие актеров </w:t>
      </w:r>
      <w:r w:rsidR="00FD1552" w:rsidRPr="0057298D">
        <w:rPr>
          <w:color w:val="auto"/>
        </w:rPr>
        <w:t>информационной системы</w:t>
      </w:r>
      <w:r w:rsidRPr="0057298D">
        <w:rPr>
          <w:color w:val="auto"/>
        </w:rPr>
        <w:t xml:space="preserve"> в рамках какого-либо определённого прецедента.</w:t>
      </w:r>
      <w:r w:rsidR="00DF1545" w:rsidRPr="0057298D">
        <w:rPr>
          <w:color w:val="auto"/>
        </w:rPr>
        <w:t xml:space="preserve"> Проще говоря</w:t>
      </w:r>
      <w:r w:rsidR="003B43D0" w:rsidRPr="0057298D">
        <w:rPr>
          <w:color w:val="auto"/>
        </w:rPr>
        <w:t>,</w:t>
      </w:r>
      <w:r w:rsidR="00DF1545" w:rsidRPr="0057298D">
        <w:rPr>
          <w:color w:val="auto"/>
        </w:rPr>
        <w:t xml:space="preserve"> это графическая модель, которая для определенного сценария варианта использования показывает динамику взаимодействия объектов во времени.</w:t>
      </w:r>
    </w:p>
    <w:p w:rsidR="00B4191D" w:rsidRPr="0057298D" w:rsidRDefault="00CB4CD5" w:rsidP="00CB4CD5">
      <w:pPr>
        <w:ind w:firstLine="567"/>
        <w:rPr>
          <w:color w:val="auto"/>
        </w:rPr>
      </w:pPr>
      <w:r w:rsidRPr="0057298D">
        <w:rPr>
          <w:color w:val="auto"/>
        </w:rPr>
        <w:t>Особенности диаграммы последовательностей:</w:t>
      </w:r>
    </w:p>
    <w:p w:rsidR="00CB4CD5" w:rsidRPr="0057298D" w:rsidRDefault="00CB4CD5" w:rsidP="00295974">
      <w:pPr>
        <w:pStyle w:val="aa"/>
        <w:numPr>
          <w:ilvl w:val="0"/>
          <w:numId w:val="9"/>
        </w:numPr>
        <w:rPr>
          <w:color w:val="auto"/>
        </w:rPr>
      </w:pPr>
      <w:r w:rsidRPr="0057298D">
        <w:rPr>
          <w:color w:val="auto"/>
        </w:rPr>
        <w:t>диаграмма последовательности позволяет изобразить поведение нескольких объектов врамках одного прецедента;</w:t>
      </w:r>
    </w:p>
    <w:p w:rsidR="00CB4CD5" w:rsidRPr="0057298D" w:rsidRDefault="00CB4CD5" w:rsidP="00295974">
      <w:pPr>
        <w:pStyle w:val="aa"/>
        <w:numPr>
          <w:ilvl w:val="0"/>
          <w:numId w:val="8"/>
        </w:numPr>
        <w:rPr>
          <w:color w:val="auto"/>
        </w:rPr>
      </w:pPr>
      <w:r w:rsidRPr="0057298D">
        <w:rPr>
          <w:color w:val="auto"/>
        </w:rPr>
        <w:t>диаграмма последовательности удобна для представления взаимодействия объектов, нонедля точного определения ихповедения;</w:t>
      </w:r>
    </w:p>
    <w:p w:rsidR="00CB4CD5" w:rsidRPr="0057298D" w:rsidRDefault="00CB4CD5" w:rsidP="00295974">
      <w:pPr>
        <w:pStyle w:val="aa"/>
        <w:numPr>
          <w:ilvl w:val="0"/>
          <w:numId w:val="8"/>
        </w:numPr>
        <w:rPr>
          <w:color w:val="auto"/>
        </w:rPr>
      </w:pPr>
      <w:r w:rsidRPr="0057298D">
        <w:rPr>
          <w:color w:val="auto"/>
        </w:rPr>
        <w:t>диаграмма показывает экземпляры объектов и сообщения, которыми обмениваются экземпляры в рамках одного прецедента.</w:t>
      </w:r>
    </w:p>
    <w:p w:rsidR="00DF1545" w:rsidRPr="0057298D" w:rsidRDefault="00DF1545" w:rsidP="00DF1545">
      <w:pPr>
        <w:ind w:firstLine="567"/>
        <w:rPr>
          <w:color w:val="auto"/>
        </w:rPr>
      </w:pPr>
      <w:r w:rsidRPr="0057298D">
        <w:rPr>
          <w:color w:val="auto"/>
        </w:rPr>
        <w:t>Диаграммы последовательностей обычно содержат объекты, которые взаимодействуют в рамках сценария, сообщения, которыми они обмениваются, и возвращаемые результаты, связанные с сообщениями.</w:t>
      </w:r>
    </w:p>
    <w:p w:rsidR="00DF1545" w:rsidRPr="0057298D" w:rsidRDefault="00DF1545" w:rsidP="009628C1">
      <w:pPr>
        <w:pStyle w:val="aa"/>
        <w:numPr>
          <w:ilvl w:val="0"/>
          <w:numId w:val="9"/>
        </w:numPr>
        <w:rPr>
          <w:color w:val="auto"/>
        </w:rPr>
      </w:pPr>
      <w:r w:rsidRPr="0057298D">
        <w:rPr>
          <w:color w:val="auto"/>
        </w:rPr>
        <w:t>Объекты обозначаются прямоугольниками с подчеркнутыми именами (чтобы отличить их от классов).</w:t>
      </w:r>
    </w:p>
    <w:p w:rsidR="00DF1545" w:rsidRPr="0057298D" w:rsidRDefault="00DF1545" w:rsidP="009628C1">
      <w:pPr>
        <w:pStyle w:val="aa"/>
        <w:numPr>
          <w:ilvl w:val="0"/>
          <w:numId w:val="9"/>
        </w:numPr>
        <w:rPr>
          <w:color w:val="auto"/>
        </w:rPr>
      </w:pPr>
      <w:r w:rsidRPr="0057298D">
        <w:rPr>
          <w:color w:val="auto"/>
        </w:rPr>
        <w:t>Сообщения (вызовы методов) - линиями со стрелками.</w:t>
      </w:r>
    </w:p>
    <w:p w:rsidR="00DF1545" w:rsidRPr="0057298D" w:rsidRDefault="00DF1545" w:rsidP="009628C1">
      <w:pPr>
        <w:pStyle w:val="aa"/>
        <w:numPr>
          <w:ilvl w:val="0"/>
          <w:numId w:val="9"/>
        </w:numPr>
        <w:rPr>
          <w:color w:val="auto"/>
        </w:rPr>
      </w:pPr>
      <w:r w:rsidRPr="0057298D">
        <w:rPr>
          <w:color w:val="auto"/>
        </w:rPr>
        <w:t>Возвращаемые результаты - пунктирными линиями со стрелками.</w:t>
      </w:r>
    </w:p>
    <w:p w:rsidR="00DF1545" w:rsidRPr="0057298D" w:rsidRDefault="00DF1545" w:rsidP="009628C1">
      <w:pPr>
        <w:pStyle w:val="aa"/>
        <w:numPr>
          <w:ilvl w:val="0"/>
          <w:numId w:val="9"/>
        </w:numPr>
        <w:rPr>
          <w:color w:val="auto"/>
        </w:rPr>
      </w:pPr>
      <w:r w:rsidRPr="0057298D">
        <w:rPr>
          <w:color w:val="auto"/>
        </w:rPr>
        <w:t>Актеры изображаются в виде человечков.</w:t>
      </w:r>
    </w:p>
    <w:p w:rsidR="00DF1545" w:rsidRPr="0057298D" w:rsidRDefault="00DF1545" w:rsidP="009628C1">
      <w:pPr>
        <w:pStyle w:val="aa"/>
        <w:numPr>
          <w:ilvl w:val="0"/>
          <w:numId w:val="9"/>
        </w:numPr>
        <w:rPr>
          <w:color w:val="auto"/>
        </w:rPr>
      </w:pPr>
      <w:r w:rsidRPr="0057298D">
        <w:rPr>
          <w:color w:val="auto"/>
        </w:rPr>
        <w:t>«Линии жизни», отображающие течение времени, изображаются вертикальными пунктирными линиями.</w:t>
      </w:r>
    </w:p>
    <w:p w:rsidR="00DF1545" w:rsidRPr="0057298D" w:rsidRDefault="00DF1545" w:rsidP="009628C1">
      <w:pPr>
        <w:pStyle w:val="aa"/>
        <w:numPr>
          <w:ilvl w:val="0"/>
          <w:numId w:val="9"/>
        </w:numPr>
        <w:rPr>
          <w:color w:val="auto"/>
        </w:rPr>
      </w:pPr>
      <w:r w:rsidRPr="0057298D">
        <w:rPr>
          <w:color w:val="auto"/>
        </w:rPr>
        <w:t>Прямоугольники, отражающие деятельность объекта или исполнение им определенной функции - прямоугольники на пунктирной «линии жизни».</w:t>
      </w:r>
    </w:p>
    <w:p w:rsidR="00DF1545" w:rsidRPr="0057298D" w:rsidRDefault="00DF1545" w:rsidP="00DF1545">
      <w:pPr>
        <w:ind w:firstLine="567"/>
        <w:rPr>
          <w:color w:val="auto"/>
        </w:rPr>
      </w:pPr>
      <w:r w:rsidRPr="0057298D">
        <w:rPr>
          <w:color w:val="auto"/>
        </w:rPr>
        <w:t>На диаграмме (</w:t>
      </w:r>
      <w:r w:rsidRPr="0057298D">
        <w:rPr>
          <w:rFonts w:cs="Segoe UI"/>
          <w:color w:val="auto"/>
          <w:szCs w:val="20"/>
        </w:rPr>
        <w:t>Рис.1.3</w:t>
      </w:r>
      <w:r w:rsidRPr="0057298D">
        <w:rPr>
          <w:color w:val="auto"/>
        </w:rPr>
        <w:t xml:space="preserve">) мы видим, что в сценарии участвуют </w:t>
      </w:r>
      <w:r w:rsidR="00BE40D4" w:rsidRPr="0057298D">
        <w:rPr>
          <w:color w:val="auto"/>
        </w:rPr>
        <w:t>3</w:t>
      </w:r>
      <w:r w:rsidRPr="0057298D">
        <w:rPr>
          <w:color w:val="auto"/>
        </w:rPr>
        <w:t xml:space="preserve"> актера – </w:t>
      </w:r>
      <w:r w:rsidR="00B26874" w:rsidRPr="0057298D">
        <w:rPr>
          <w:color w:val="auto"/>
        </w:rPr>
        <w:t>абонент, технический отдел и отдел по работе с клиентами</w:t>
      </w:r>
      <w:r w:rsidRPr="0057298D">
        <w:rPr>
          <w:color w:val="auto"/>
        </w:rPr>
        <w:t xml:space="preserve">, но </w:t>
      </w:r>
      <w:r w:rsidR="003B43D0" w:rsidRPr="0057298D">
        <w:rPr>
          <w:color w:val="auto"/>
        </w:rPr>
        <w:t>также</w:t>
      </w:r>
      <w:r w:rsidRPr="0057298D">
        <w:rPr>
          <w:color w:val="auto"/>
        </w:rPr>
        <w:t xml:space="preserve"> важными составляющими </w:t>
      </w:r>
      <w:r w:rsidR="00B26874" w:rsidRPr="0057298D">
        <w:rPr>
          <w:color w:val="auto"/>
        </w:rPr>
        <w:t xml:space="preserve">в </w:t>
      </w:r>
      <w:r w:rsidRPr="0057298D">
        <w:rPr>
          <w:color w:val="auto"/>
        </w:rPr>
        <w:t xml:space="preserve">данной диаграмме являются приложение и сама база данных. </w:t>
      </w:r>
    </w:p>
    <w:p w:rsidR="00B71669" w:rsidRPr="0057298D" w:rsidRDefault="00B71669" w:rsidP="00B44C6B">
      <w:pPr>
        <w:pStyle w:val="aa"/>
        <w:numPr>
          <w:ilvl w:val="0"/>
          <w:numId w:val="10"/>
        </w:numPr>
        <w:rPr>
          <w:color w:val="auto"/>
        </w:rPr>
      </w:pPr>
      <w:r w:rsidRPr="0057298D">
        <w:rPr>
          <w:color w:val="auto"/>
        </w:rPr>
        <w:t>Человек приходит подает заявление на подключение услуг. Сотрудник отдела по работе с клиентами, заносит данные о новом абоненте в БД.</w:t>
      </w:r>
      <w:r w:rsidR="001800D1" w:rsidRPr="0057298D">
        <w:rPr>
          <w:color w:val="auto"/>
        </w:rPr>
        <w:t xml:space="preserve"> Происходит сохранение. </w:t>
      </w:r>
    </w:p>
    <w:p w:rsidR="00DF1545" w:rsidRPr="0057298D" w:rsidRDefault="001800D1" w:rsidP="00B44C6B">
      <w:pPr>
        <w:pStyle w:val="aa"/>
        <w:numPr>
          <w:ilvl w:val="0"/>
          <w:numId w:val="10"/>
        </w:numPr>
        <w:rPr>
          <w:color w:val="auto"/>
        </w:rPr>
      </w:pPr>
      <w:r w:rsidRPr="0057298D">
        <w:rPr>
          <w:color w:val="auto"/>
        </w:rPr>
        <w:t>Сотрудник отдела по работе с клиентами печатает договор, человек (абонент) заполняет его</w:t>
      </w:r>
      <w:r w:rsidR="00966BAE" w:rsidRPr="0057298D">
        <w:rPr>
          <w:color w:val="auto"/>
        </w:rPr>
        <w:t xml:space="preserve"> и отдает сотруднику.</w:t>
      </w:r>
    </w:p>
    <w:p w:rsidR="00966BAE" w:rsidRPr="0057298D" w:rsidRDefault="00966BAE" w:rsidP="00B44C6B">
      <w:pPr>
        <w:pStyle w:val="aa"/>
        <w:numPr>
          <w:ilvl w:val="0"/>
          <w:numId w:val="10"/>
        </w:numPr>
        <w:rPr>
          <w:color w:val="auto"/>
        </w:rPr>
      </w:pPr>
      <w:r w:rsidRPr="0057298D">
        <w:rPr>
          <w:color w:val="auto"/>
        </w:rPr>
        <w:lastRenderedPageBreak/>
        <w:t>Абонент хочет оставить заявку на оказание услуг</w:t>
      </w:r>
      <w:r w:rsidR="00FE7FA9" w:rsidRPr="0057298D">
        <w:rPr>
          <w:color w:val="auto"/>
        </w:rPr>
        <w:t xml:space="preserve">. </w:t>
      </w:r>
      <w:r w:rsidR="003D6AA1" w:rsidRPr="0057298D">
        <w:rPr>
          <w:color w:val="auto"/>
        </w:rPr>
        <w:t>Сотрудник отдела по работе с клиентами</w:t>
      </w:r>
      <w:r w:rsidR="00FB1F82" w:rsidRPr="0057298D">
        <w:rPr>
          <w:color w:val="auto"/>
        </w:rPr>
        <w:t xml:space="preserve"> вводит данные и происходит проверка. Если абонен</w:t>
      </w:r>
      <w:r w:rsidR="004E47C6" w:rsidRPr="0057298D">
        <w:rPr>
          <w:color w:val="auto"/>
        </w:rPr>
        <w:t xml:space="preserve">та нет в системе, вывод ошибки и отказ в формировании заявки. </w:t>
      </w:r>
      <w:r w:rsidR="00B706C6" w:rsidRPr="0057298D">
        <w:rPr>
          <w:color w:val="auto"/>
        </w:rPr>
        <w:t>Если абонент найден, то сотрудник вводит информацию о заявк</w:t>
      </w:r>
      <w:r w:rsidR="00211B3B" w:rsidRPr="0057298D">
        <w:rPr>
          <w:color w:val="auto"/>
        </w:rPr>
        <w:t>е.</w:t>
      </w:r>
      <w:r w:rsidR="000100F2" w:rsidRPr="0057298D">
        <w:rPr>
          <w:color w:val="auto"/>
        </w:rPr>
        <w:t xml:space="preserve"> Данные сохраняются в БД. После </w:t>
      </w:r>
      <w:r w:rsidR="002A1137" w:rsidRPr="0057298D">
        <w:rPr>
          <w:color w:val="auto"/>
        </w:rPr>
        <w:t>сотрудник информирует сотрудника тех. отдела.</w:t>
      </w:r>
    </w:p>
    <w:p w:rsidR="000100F2" w:rsidRPr="0057298D" w:rsidRDefault="002A1137" w:rsidP="00B44C6B">
      <w:pPr>
        <w:pStyle w:val="aa"/>
        <w:numPr>
          <w:ilvl w:val="0"/>
          <w:numId w:val="10"/>
        </w:numPr>
        <w:rPr>
          <w:color w:val="auto"/>
        </w:rPr>
      </w:pPr>
      <w:r w:rsidRPr="0057298D">
        <w:rPr>
          <w:color w:val="auto"/>
        </w:rPr>
        <w:t>Сотрудник тех. отдела просматривает заявки.</w:t>
      </w:r>
      <w:r w:rsidR="00967345" w:rsidRPr="0057298D">
        <w:rPr>
          <w:color w:val="auto"/>
        </w:rPr>
        <w:t xml:space="preserve"> Если статус заявки «Требует выезд», то сотрудник выезжа</w:t>
      </w:r>
      <w:r w:rsidR="00247506" w:rsidRPr="0057298D">
        <w:rPr>
          <w:color w:val="auto"/>
        </w:rPr>
        <w:t>ет для выполнения заявки, иначе просто выполнение заявки.</w:t>
      </w:r>
    </w:p>
    <w:p w:rsidR="00247506" w:rsidRPr="0057298D" w:rsidRDefault="00D165B5" w:rsidP="00B44C6B">
      <w:pPr>
        <w:pStyle w:val="aa"/>
        <w:numPr>
          <w:ilvl w:val="0"/>
          <w:numId w:val="10"/>
        </w:numPr>
        <w:rPr>
          <w:color w:val="auto"/>
        </w:rPr>
      </w:pPr>
      <w:r w:rsidRPr="0057298D">
        <w:rPr>
          <w:color w:val="auto"/>
        </w:rPr>
        <w:t>Сотрудник отдела по работе с клиентами редактиру</w:t>
      </w:r>
      <w:r w:rsidR="00D55B1A" w:rsidRPr="0057298D">
        <w:rPr>
          <w:color w:val="auto"/>
        </w:rPr>
        <w:t>ет информацию о заявки и сохраняет изменения в БД.</w:t>
      </w:r>
    </w:p>
    <w:p w:rsidR="009165EE" w:rsidRPr="0057298D" w:rsidRDefault="00B01A78" w:rsidP="00FD1552">
      <w:pPr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6344702" cy="611484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78" r="1273"/>
                    <a:stretch/>
                  </pic:blipFill>
                  <pic:spPr bwMode="auto">
                    <a:xfrm>
                      <a:off x="0" y="0"/>
                      <a:ext cx="6374267" cy="614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4191D" w:rsidRPr="0057298D" w:rsidRDefault="009165EE" w:rsidP="009165EE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CB2054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 xml:space="preserve">.1.3 «Диаграмма </w:t>
      </w:r>
      <w:r w:rsidRPr="0057298D">
        <w:rPr>
          <w:color w:val="auto"/>
        </w:rPr>
        <w:t>Sequence</w:t>
      </w:r>
      <w:r w:rsidRPr="0057298D">
        <w:rPr>
          <w:rFonts w:cs="Segoe UI"/>
          <w:color w:val="auto"/>
          <w:szCs w:val="20"/>
        </w:rPr>
        <w:t>»</w:t>
      </w:r>
    </w:p>
    <w:p w:rsidR="00B4191D" w:rsidRPr="0057298D" w:rsidRDefault="00B4191D" w:rsidP="006E5E6D">
      <w:pPr>
        <w:pStyle w:val="11"/>
        <w:spacing w:before="0"/>
        <w:rPr>
          <w:color w:val="auto"/>
        </w:rPr>
      </w:pPr>
      <w:bookmarkStart w:id="28" w:name="_Toc70585993"/>
      <w:bookmarkStart w:id="29" w:name="_Toc105630475"/>
      <w:r w:rsidRPr="0057298D">
        <w:rPr>
          <w:color w:val="auto"/>
        </w:rPr>
        <w:lastRenderedPageBreak/>
        <w:t>1.4 Анализ диаграммы состояний (</w:t>
      </w:r>
      <w:r w:rsidRPr="0057298D">
        <w:rPr>
          <w:color w:val="auto"/>
          <w:lang w:val="en-US"/>
        </w:rPr>
        <w:t>StateMachine</w:t>
      </w:r>
      <w:r w:rsidRPr="0057298D">
        <w:rPr>
          <w:color w:val="auto"/>
        </w:rPr>
        <w:t>)</w:t>
      </w:r>
      <w:bookmarkEnd w:id="28"/>
      <w:bookmarkEnd w:id="29"/>
    </w:p>
    <w:p w:rsidR="0023366B" w:rsidRPr="0057298D" w:rsidRDefault="0023366B" w:rsidP="0023366B">
      <w:pPr>
        <w:ind w:firstLine="567"/>
        <w:rPr>
          <w:color w:val="auto"/>
        </w:rPr>
      </w:pPr>
      <w:r w:rsidRPr="0057298D">
        <w:rPr>
          <w:color w:val="auto"/>
          <w:lang w:val="en-US"/>
        </w:rPr>
        <w:t>StateMachineDiagram</w:t>
      </w:r>
      <w:r w:rsidRPr="0057298D">
        <w:rPr>
          <w:color w:val="auto"/>
        </w:rPr>
        <w:t xml:space="preserve"> (диаграмма состояний) – это методология объектно-ориентированного проектирования, предназначенная для представления жизненного цикла объектов в реальном или абстрактном мире.</w:t>
      </w:r>
    </w:p>
    <w:p w:rsidR="001C5D0A" w:rsidRPr="0057298D" w:rsidRDefault="0023366B" w:rsidP="001C5D0A">
      <w:pPr>
        <w:ind w:firstLine="567"/>
        <w:rPr>
          <w:color w:val="auto"/>
          <w:shd w:val="clear" w:color="auto" w:fill="FFFFFF"/>
        </w:rPr>
      </w:pPr>
      <w:r w:rsidRPr="0057298D">
        <w:rPr>
          <w:color w:val="auto"/>
          <w:shd w:val="clear" w:color="auto" w:fill="FFFFFF"/>
        </w:rPr>
        <w:t xml:space="preserve">Диаграммы состояний показывают, как объект переходит из одного состояния в другое. Они служат для моделирования динамических аспектов системы. </w:t>
      </w:r>
    </w:p>
    <w:p w:rsidR="0023366B" w:rsidRPr="0057298D" w:rsidRDefault="0023366B" w:rsidP="001C5D0A">
      <w:pPr>
        <w:ind w:firstLine="567"/>
        <w:rPr>
          <w:color w:val="auto"/>
        </w:rPr>
      </w:pPr>
      <w:r w:rsidRPr="0057298D">
        <w:rPr>
          <w:color w:val="auto"/>
          <w:shd w:val="clear" w:color="auto" w:fill="FFFFFF"/>
        </w:rPr>
        <w:t>Диаграмма</w:t>
      </w:r>
      <w:r w:rsidR="001C5D0A" w:rsidRPr="0057298D">
        <w:rPr>
          <w:color w:val="auto"/>
          <w:shd w:val="clear" w:color="auto" w:fill="FFFFFF"/>
        </w:rPr>
        <w:t xml:space="preserve"> «</w:t>
      </w:r>
      <w:r w:rsidR="001C5D0A" w:rsidRPr="0057298D">
        <w:rPr>
          <w:color w:val="auto"/>
          <w:lang w:val="en-US"/>
        </w:rPr>
        <w:t>StateMachine</w:t>
      </w:r>
      <w:r w:rsidR="001C5D0A" w:rsidRPr="0057298D">
        <w:rPr>
          <w:color w:val="auto"/>
        </w:rPr>
        <w:t>»</w:t>
      </w:r>
      <w:r w:rsidRPr="0057298D">
        <w:rPr>
          <w:color w:val="auto"/>
          <w:shd w:val="clear" w:color="auto" w:fill="FFFFFF"/>
        </w:rPr>
        <w:t xml:space="preserve">полезна при моделировании жизненного цикла объекта. </w:t>
      </w:r>
      <w:r w:rsidR="001C5D0A" w:rsidRPr="0057298D">
        <w:rPr>
          <w:color w:val="auto"/>
          <w:shd w:val="clear" w:color="auto" w:fill="FFFFFF"/>
        </w:rPr>
        <w:t xml:space="preserve">Данная диаграмма </w:t>
      </w:r>
      <w:r w:rsidRPr="0057298D">
        <w:rPr>
          <w:color w:val="auto"/>
          <w:shd w:val="clear" w:color="auto" w:fill="FFFFFF"/>
        </w:rPr>
        <w:t xml:space="preserve">отличается </w:t>
      </w:r>
      <w:r w:rsidR="001C5D0A" w:rsidRPr="0057298D">
        <w:rPr>
          <w:color w:val="auto"/>
          <w:shd w:val="clear" w:color="auto" w:fill="FFFFFF"/>
        </w:rPr>
        <w:t xml:space="preserve">от других диаграмм </w:t>
      </w:r>
      <w:r w:rsidRPr="0057298D">
        <w:rPr>
          <w:color w:val="auto"/>
          <w:shd w:val="clear" w:color="auto" w:fill="FFFFFF"/>
        </w:rPr>
        <w:t xml:space="preserve">тем, что </w:t>
      </w:r>
      <w:r w:rsidR="001C5D0A" w:rsidRPr="0057298D">
        <w:rPr>
          <w:color w:val="auto"/>
          <w:shd w:val="clear" w:color="auto" w:fill="FFFFFF"/>
        </w:rPr>
        <w:t xml:space="preserve">она </w:t>
      </w:r>
      <w:r w:rsidRPr="0057298D">
        <w:rPr>
          <w:color w:val="auto"/>
          <w:shd w:val="clear" w:color="auto" w:fill="FFFFFF"/>
        </w:rPr>
        <w:t>описывает процесс изменения состояний только одного экземпляра определенного класса - одного объекта, причем объекта реактивного, то есть объекта, поведение которого характеризуется его реакцией на внешние события.</w:t>
      </w:r>
    </w:p>
    <w:p w:rsidR="0023366B" w:rsidRPr="0057298D" w:rsidRDefault="0023366B" w:rsidP="0023366B">
      <w:pPr>
        <w:ind w:firstLine="567"/>
        <w:rPr>
          <w:color w:val="auto"/>
        </w:rPr>
      </w:pPr>
      <w:r w:rsidRPr="0057298D">
        <w:rPr>
          <w:color w:val="auto"/>
        </w:rPr>
        <w:t>Особенности диаграммы состояний:</w:t>
      </w:r>
    </w:p>
    <w:p w:rsidR="0023366B" w:rsidRPr="0057298D" w:rsidRDefault="0023366B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Диаграмма состояний позволяет описывать поведение системы;</w:t>
      </w:r>
    </w:p>
    <w:p w:rsidR="0023366B" w:rsidRPr="0057298D" w:rsidRDefault="0023366B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В объектно-ориентированном подходе разрабатывается диаграмма состояний единственного класса, демонстрирующая поведение одного объекта в течение его жизни;</w:t>
      </w:r>
    </w:p>
    <w:p w:rsidR="0023366B" w:rsidRPr="0057298D" w:rsidRDefault="0023366B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Состояние на диаграмме является более абстрактным понятием, чем состояние объекта (последнее есть комбинация всех данных из полей объекта);</w:t>
      </w:r>
    </w:p>
    <w:p w:rsidR="0023366B" w:rsidRPr="0057298D" w:rsidRDefault="0023366B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Диаграмма позволяет проектировать различные способы реакции на события. Событие – это сообщение, которое возникает в различных точках исполняемого кода при выполнении определенных условий.</w:t>
      </w:r>
    </w:p>
    <w:p w:rsidR="0023366B" w:rsidRPr="0057298D" w:rsidRDefault="0023366B" w:rsidP="0023366B">
      <w:pPr>
        <w:ind w:firstLine="567"/>
        <w:rPr>
          <w:color w:val="auto"/>
        </w:rPr>
      </w:pPr>
      <w:r w:rsidRPr="0057298D">
        <w:rPr>
          <w:color w:val="auto"/>
        </w:rPr>
        <w:t>Условные обозначения:</w:t>
      </w:r>
    </w:p>
    <w:p w:rsidR="0023366B" w:rsidRPr="0057298D" w:rsidRDefault="0023366B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Круг, обозначающий начальное состояние.</w:t>
      </w:r>
    </w:p>
    <w:p w:rsidR="0023366B" w:rsidRPr="0057298D" w:rsidRDefault="0023366B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Окружность с маленьким кругом внутри, обозначающая конечное состояние (если есть).</w:t>
      </w:r>
    </w:p>
    <w:p w:rsidR="0023366B" w:rsidRPr="0057298D" w:rsidRDefault="0023366B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Скруглённый прямоугольник, обозначающий состояние. Верхушка прямоугольника содержит название состояния. В середине может быть горизонтальная линия, под которой записываются активности, происходящие в данном состоянии.</w:t>
      </w:r>
    </w:p>
    <w:p w:rsidR="0023366B" w:rsidRPr="0057298D" w:rsidRDefault="0023366B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Стрелка, обозначающая переход. Название события (если есть), вызывающего переход, отмечается рядом со стрелкой. </w:t>
      </w:r>
    </w:p>
    <w:p w:rsidR="006A4485" w:rsidRPr="0057298D" w:rsidRDefault="006A4485" w:rsidP="006A4485">
      <w:pPr>
        <w:ind w:firstLine="567"/>
        <w:rPr>
          <w:color w:val="auto"/>
        </w:rPr>
      </w:pPr>
      <w:r w:rsidRPr="0057298D">
        <w:rPr>
          <w:color w:val="auto"/>
        </w:rPr>
        <w:t>Диаграмма</w:t>
      </w:r>
      <w:r w:rsidR="004F3D60" w:rsidRPr="0057298D">
        <w:rPr>
          <w:color w:val="auto"/>
        </w:rPr>
        <w:t xml:space="preserve"> (Р</w:t>
      </w:r>
      <w:r w:rsidRPr="0057298D">
        <w:rPr>
          <w:color w:val="auto"/>
        </w:rPr>
        <w:t>ис. 1.4</w:t>
      </w:r>
      <w:r w:rsidR="004F3D60" w:rsidRPr="0057298D">
        <w:rPr>
          <w:color w:val="auto"/>
        </w:rPr>
        <w:t>)</w:t>
      </w:r>
      <w:r w:rsidRPr="0057298D">
        <w:rPr>
          <w:color w:val="auto"/>
        </w:rPr>
        <w:t>, показывает нам процесс изменения состояний информационной системой при работе с ней сотрудника отдела кадров.</w:t>
      </w:r>
    </w:p>
    <w:p w:rsidR="006A4485" w:rsidRPr="0057298D" w:rsidRDefault="006A4485" w:rsidP="00B44C6B">
      <w:pPr>
        <w:pStyle w:val="aa"/>
        <w:numPr>
          <w:ilvl w:val="0"/>
          <w:numId w:val="12"/>
        </w:numPr>
        <w:rPr>
          <w:color w:val="auto"/>
        </w:rPr>
      </w:pPr>
      <w:r w:rsidRPr="0057298D">
        <w:rPr>
          <w:color w:val="auto"/>
        </w:rPr>
        <w:t>Началом является вход сотрудника в систему.</w:t>
      </w:r>
    </w:p>
    <w:p w:rsidR="004744C6" w:rsidRPr="0057298D" w:rsidRDefault="004744C6" w:rsidP="00B44C6B">
      <w:pPr>
        <w:pStyle w:val="aa"/>
        <w:numPr>
          <w:ilvl w:val="0"/>
          <w:numId w:val="12"/>
        </w:numPr>
        <w:rPr>
          <w:color w:val="auto"/>
        </w:rPr>
      </w:pPr>
      <w:r w:rsidRPr="0057298D">
        <w:rPr>
          <w:color w:val="auto"/>
        </w:rPr>
        <w:t>Если данные внесены некорректно, то сотрудник соответственно не может зайти в систему.</w:t>
      </w:r>
    </w:p>
    <w:p w:rsidR="006A4485" w:rsidRPr="0057298D" w:rsidRDefault="006A4485" w:rsidP="00B44C6B">
      <w:pPr>
        <w:pStyle w:val="aa"/>
        <w:numPr>
          <w:ilvl w:val="0"/>
          <w:numId w:val="12"/>
        </w:numPr>
        <w:rPr>
          <w:color w:val="auto"/>
        </w:rPr>
      </w:pPr>
      <w:r w:rsidRPr="0057298D">
        <w:rPr>
          <w:color w:val="auto"/>
        </w:rPr>
        <w:lastRenderedPageBreak/>
        <w:t>Когда все данные внесены корректно, то сотрудник попадает в гласное меню.</w:t>
      </w:r>
    </w:p>
    <w:p w:rsidR="006A4485" w:rsidRPr="0057298D" w:rsidRDefault="006A4485" w:rsidP="00B44C6B">
      <w:pPr>
        <w:pStyle w:val="aa"/>
        <w:numPr>
          <w:ilvl w:val="0"/>
          <w:numId w:val="12"/>
        </w:numPr>
        <w:rPr>
          <w:color w:val="auto"/>
        </w:rPr>
      </w:pPr>
      <w:r w:rsidRPr="0057298D">
        <w:rPr>
          <w:color w:val="auto"/>
        </w:rPr>
        <w:t>Далее происходит работа сотрудника с приложением</w:t>
      </w:r>
      <w:r w:rsidR="004744C6" w:rsidRPr="0057298D">
        <w:rPr>
          <w:color w:val="auto"/>
        </w:rPr>
        <w:t>.</w:t>
      </w:r>
    </w:p>
    <w:p w:rsidR="009165EE" w:rsidRPr="0057298D" w:rsidRDefault="004744C6" w:rsidP="00B44C6B">
      <w:pPr>
        <w:pStyle w:val="aa"/>
        <w:numPr>
          <w:ilvl w:val="0"/>
          <w:numId w:val="12"/>
        </w:numPr>
        <w:rPr>
          <w:color w:val="auto"/>
        </w:rPr>
      </w:pPr>
      <w:r w:rsidRPr="0057298D">
        <w:rPr>
          <w:color w:val="auto"/>
        </w:rPr>
        <w:t>После того как сотрудник закончил с работой, он возвращается в главное меню, где может выйти из системы.</w:t>
      </w:r>
    </w:p>
    <w:p w:rsidR="005E3E06" w:rsidRPr="0057298D" w:rsidRDefault="005E3E06" w:rsidP="005E3E06">
      <w:pPr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6355922" cy="410874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9910" cy="41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1D" w:rsidRPr="0057298D" w:rsidRDefault="009165EE" w:rsidP="009165EE">
      <w:pPr>
        <w:ind w:right="225"/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</w:t>
      </w:r>
      <w:r w:rsidR="00CB2054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.1.</w:t>
      </w:r>
      <w:r w:rsidR="001C5D0A" w:rsidRPr="0057298D">
        <w:rPr>
          <w:rFonts w:cs="Segoe UI"/>
          <w:color w:val="auto"/>
          <w:szCs w:val="20"/>
        </w:rPr>
        <w:t>4</w:t>
      </w:r>
      <w:r w:rsidRPr="0057298D">
        <w:rPr>
          <w:rFonts w:cs="Segoe UI"/>
          <w:color w:val="auto"/>
          <w:szCs w:val="20"/>
        </w:rPr>
        <w:t xml:space="preserve"> «Диаграмма </w:t>
      </w:r>
      <w:r w:rsidRPr="0057298D">
        <w:rPr>
          <w:color w:val="auto"/>
        </w:rPr>
        <w:t>State Machine</w:t>
      </w:r>
      <w:r w:rsidRPr="0057298D">
        <w:rPr>
          <w:rFonts w:cs="Segoe UI"/>
          <w:color w:val="auto"/>
          <w:szCs w:val="20"/>
        </w:rPr>
        <w:t>»</w:t>
      </w:r>
      <w:r w:rsidR="00B4191D" w:rsidRPr="0057298D">
        <w:rPr>
          <w:color w:val="auto"/>
        </w:rPr>
        <w:br w:type="page"/>
      </w:r>
    </w:p>
    <w:p w:rsidR="00B4191D" w:rsidRPr="0057298D" w:rsidRDefault="00B4191D" w:rsidP="00B4191D">
      <w:pPr>
        <w:pStyle w:val="11"/>
        <w:rPr>
          <w:rFonts w:cs="Times New Roman"/>
          <w:color w:val="auto"/>
          <w:szCs w:val="28"/>
        </w:rPr>
      </w:pPr>
      <w:bookmarkStart w:id="30" w:name="_Toc70585994"/>
      <w:bookmarkStart w:id="31" w:name="_Toc105630476"/>
      <w:r w:rsidRPr="0057298D">
        <w:rPr>
          <w:rFonts w:cs="Times New Roman"/>
          <w:color w:val="auto"/>
          <w:szCs w:val="28"/>
        </w:rPr>
        <w:lastRenderedPageBreak/>
        <w:t>ГЛАВА 2. ПРОЕТИРОВАНИЕ БАЗЫ ДАННЫХ</w:t>
      </w:r>
      <w:bookmarkEnd w:id="30"/>
      <w:bookmarkEnd w:id="31"/>
    </w:p>
    <w:p w:rsidR="00B4191D" w:rsidRPr="0057298D" w:rsidRDefault="00B4191D" w:rsidP="005725AC">
      <w:pPr>
        <w:pStyle w:val="11"/>
        <w:spacing w:before="0"/>
        <w:rPr>
          <w:color w:val="auto"/>
        </w:rPr>
      </w:pPr>
      <w:bookmarkStart w:id="32" w:name="_Toc70585995"/>
      <w:bookmarkStart w:id="33" w:name="_Toc105630477"/>
      <w:r w:rsidRPr="0057298D">
        <w:rPr>
          <w:color w:val="auto"/>
        </w:rPr>
        <w:t xml:space="preserve">2.1 Анализ диаграммы </w:t>
      </w:r>
      <w:r w:rsidRPr="0057298D">
        <w:rPr>
          <w:color w:val="auto"/>
          <w:lang w:val="en-GB"/>
        </w:rPr>
        <w:t>ERD</w:t>
      </w:r>
      <w:bookmarkEnd w:id="32"/>
      <w:bookmarkEnd w:id="33"/>
    </w:p>
    <w:p w:rsidR="00E30FD3" w:rsidRPr="0057298D" w:rsidRDefault="004744C6" w:rsidP="00E30FD3">
      <w:pPr>
        <w:ind w:firstLine="567"/>
        <w:rPr>
          <w:color w:val="auto"/>
        </w:rPr>
      </w:pPr>
      <w:r w:rsidRPr="0057298D">
        <w:rPr>
          <w:color w:val="auto"/>
        </w:rPr>
        <w:t xml:space="preserve">Следующим этапом в разработке информационной системы является этап построения диаграммы </w:t>
      </w:r>
      <w:r w:rsidRPr="0057298D">
        <w:rPr>
          <w:color w:val="auto"/>
          <w:lang w:val="en-GB"/>
        </w:rPr>
        <w:t>ERD</w:t>
      </w:r>
      <w:r w:rsidRPr="0057298D">
        <w:rPr>
          <w:color w:val="auto"/>
        </w:rPr>
        <w:t>. Данный этап очень важен, так как значительно упростит работу по построению базы данных приложения.</w:t>
      </w:r>
    </w:p>
    <w:p w:rsidR="006E5BE7" w:rsidRPr="0057298D" w:rsidRDefault="00E30FD3" w:rsidP="00E30FD3">
      <w:pPr>
        <w:ind w:firstLine="567"/>
        <w:rPr>
          <w:color w:val="auto"/>
        </w:rPr>
      </w:pPr>
      <w:r w:rsidRPr="0057298D">
        <w:rPr>
          <w:color w:val="auto"/>
        </w:rPr>
        <w:t>ER</w:t>
      </w:r>
      <w:r w:rsidRPr="0057298D">
        <w:rPr>
          <w:color w:val="auto"/>
          <w:lang w:val="en-US"/>
        </w:rPr>
        <w:t>D</w:t>
      </w:r>
      <w:r w:rsidRPr="0057298D">
        <w:rPr>
          <w:color w:val="auto"/>
        </w:rPr>
        <w:t xml:space="preserve">-схемы используются для проектирования и анализа реляционных баз данных, применяемых в бизнес-процессах. </w:t>
      </w:r>
    </w:p>
    <w:p w:rsidR="00B4191D" w:rsidRPr="0057298D" w:rsidRDefault="00E30FD3" w:rsidP="00E30FD3">
      <w:pPr>
        <w:ind w:firstLine="567"/>
        <w:rPr>
          <w:color w:val="auto"/>
        </w:rPr>
      </w:pPr>
      <w:r w:rsidRPr="0057298D">
        <w:rPr>
          <w:color w:val="auto"/>
        </w:rPr>
        <w:t>Реляционные базы данных могут пригодиться в любом бизнес-процессе, где задействованы данные, разбитые на поля, включая сущности, действия и взаимосвязи. Базы данных помогают оптимизировать процессы, извлекать данные и повышать качество результатов.</w:t>
      </w:r>
    </w:p>
    <w:p w:rsidR="00E30FD3" w:rsidRPr="0057298D" w:rsidRDefault="00E30FD3" w:rsidP="00E30FD3">
      <w:pPr>
        <w:ind w:firstLine="567"/>
        <w:rPr>
          <w:color w:val="auto"/>
        </w:rPr>
      </w:pPr>
      <w:r w:rsidRPr="0057298D">
        <w:rPr>
          <w:color w:val="auto"/>
        </w:rPr>
        <w:t>Диаграмма «сущность-связь» (ERD или ER-диаграмма) — это разновидность блок-схемы, где показано, как разные «сущности» связаны между собой внутри системы.</w:t>
      </w:r>
    </w:p>
    <w:p w:rsidR="00E30FD3" w:rsidRPr="0057298D" w:rsidRDefault="00E30FD3" w:rsidP="00E30FD3">
      <w:pPr>
        <w:ind w:firstLine="567"/>
        <w:rPr>
          <w:color w:val="auto"/>
        </w:rPr>
      </w:pPr>
      <w:bookmarkStart w:id="34" w:name="_Toc70438470"/>
      <w:bookmarkStart w:id="35" w:name="_Toc70585996"/>
      <w:r w:rsidRPr="0057298D">
        <w:rPr>
          <w:color w:val="auto"/>
        </w:rPr>
        <w:t>Под понятием «сущности» подразумеваются объекты или понятия, несущие важную информацию. С точки зрения грамматики, они, как правило, обозначаются существительными.</w:t>
      </w:r>
    </w:p>
    <w:p w:rsidR="00E30FD3" w:rsidRPr="0057298D" w:rsidRDefault="00E30FD3" w:rsidP="00E30FD3">
      <w:pPr>
        <w:ind w:firstLine="567"/>
        <w:rPr>
          <w:color w:val="auto"/>
        </w:rPr>
      </w:pPr>
      <w:r w:rsidRPr="0057298D">
        <w:rPr>
          <w:color w:val="auto"/>
        </w:rPr>
        <w:t>Связи используются в схемах «сущность-связь» для обозначения взаимодействия между двумя сущностями. Грамматически связи, как правило, выражаются глаголами и несут полезную информацию, которую невозможно получить, опираясь только на типы сущностей.</w:t>
      </w:r>
    </w:p>
    <w:p w:rsidR="005131FD" w:rsidRPr="0057298D" w:rsidRDefault="005131FD" w:rsidP="005131FD">
      <w:pPr>
        <w:ind w:firstLine="567"/>
        <w:rPr>
          <w:color w:val="auto"/>
        </w:rPr>
      </w:pPr>
      <w:r w:rsidRPr="0057298D">
        <w:rPr>
          <w:color w:val="auto"/>
        </w:rPr>
        <w:t>Первичный ключ — это атрибут или сочетание атрибутов, идентифицирующих один конкретный экземпляр сущности.</w:t>
      </w:r>
    </w:p>
    <w:p w:rsidR="005131FD" w:rsidRPr="0057298D" w:rsidRDefault="005131FD" w:rsidP="005131FD">
      <w:pPr>
        <w:ind w:firstLine="567"/>
        <w:rPr>
          <w:color w:val="auto"/>
        </w:rPr>
      </w:pPr>
      <w:r w:rsidRPr="0057298D">
        <w:rPr>
          <w:color w:val="auto"/>
        </w:rPr>
        <w:t>Внешний ключ создается каждый раз, когда атрибут привязывается к сущности посредством единичной или множественной связи.</w:t>
      </w:r>
    </w:p>
    <w:p w:rsidR="005131FD" w:rsidRPr="0057298D" w:rsidRDefault="005131FD" w:rsidP="005131FD">
      <w:pPr>
        <w:ind w:firstLine="567"/>
        <w:rPr>
          <w:color w:val="auto"/>
        </w:rPr>
      </w:pPr>
      <w:r w:rsidRPr="0057298D">
        <w:rPr>
          <w:color w:val="auto"/>
        </w:rPr>
        <w:t>Виды связей:</w:t>
      </w:r>
    </w:p>
    <w:p w:rsidR="0027214D" w:rsidRPr="0057298D" w:rsidRDefault="0027214D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«один-к-одному» или 1:1. Это значит, что одному экземпляру некоторой сущности может соответствовать только один экземпляр другой сущности;</w:t>
      </w:r>
    </w:p>
    <w:p w:rsidR="0027214D" w:rsidRPr="0057298D" w:rsidRDefault="0027214D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«один-ко-многим»или 1:M. Это значит, что одному экземпляру сущности может соответствовать любое количество (M) экземпляров другой сущности. Если известно значение максимального количества экземпляров, то это значение указывается вместо символа М;</w:t>
      </w:r>
    </w:p>
    <w:p w:rsidR="005131FD" w:rsidRPr="0057298D" w:rsidRDefault="0027214D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«много-к-многим» или M:N. Это означает, что нескольким экземплярам одной сущности может соответствовать несколько экземпляров другой сущности.</w:t>
      </w:r>
    </w:p>
    <w:p w:rsidR="005131FD" w:rsidRPr="0057298D" w:rsidRDefault="005131FD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Особенности ERD диаграммы:</w:t>
      </w:r>
    </w:p>
    <w:p w:rsidR="005131FD" w:rsidRPr="0057298D" w:rsidRDefault="005131FD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В основе ERD-диаграмм лежит принцип «рисунок нагляднее текста».</w:t>
      </w:r>
    </w:p>
    <w:p w:rsidR="005131FD" w:rsidRPr="0057298D" w:rsidRDefault="005131FD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lastRenderedPageBreak/>
        <w:t>ERD-диаграмма графически представляет сущности (entities) предметной области, свойства (attributes) сущностей и связи (relationship) между ними.</w:t>
      </w:r>
    </w:p>
    <w:p w:rsidR="005131FD" w:rsidRPr="0057298D" w:rsidRDefault="005131FD" w:rsidP="00B44C6B">
      <w:pPr>
        <w:pStyle w:val="aa"/>
        <w:numPr>
          <w:ilvl w:val="0"/>
          <w:numId w:val="11"/>
        </w:numPr>
        <w:rPr>
          <w:color w:val="auto"/>
        </w:rPr>
      </w:pPr>
      <w:r w:rsidRPr="0057298D">
        <w:rPr>
          <w:color w:val="auto"/>
        </w:rPr>
        <w:t>ERD-диаграммы делятся на концептуальные и физические. В отличие от физических, в концептуальных ERD-диаграммах не учитываются особенности конкретной базы данных. Впоследствии сущности концептуальных ERD-диаграмм становятся таблицами, атрибуты — колонками, а связи реализуются путем миграции ключевых атрибутов родительских сущностей и создания внешних ключей.</w:t>
      </w:r>
    </w:p>
    <w:p w:rsidR="00E30FD3" w:rsidRPr="0057298D" w:rsidRDefault="00B222BC" w:rsidP="00B222BC">
      <w:pPr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6364709" cy="662643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769" cy="671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DAA" w:rsidRPr="0057298D" w:rsidRDefault="00B46C05" w:rsidP="00653DAA">
      <w:pPr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430018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.2.1</w:t>
      </w:r>
      <w:r w:rsidR="004E4340" w:rsidRPr="0057298D">
        <w:rPr>
          <w:rFonts w:cs="Segoe UI"/>
          <w:color w:val="auto"/>
          <w:szCs w:val="20"/>
        </w:rPr>
        <w:t>.1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rFonts w:cs="Segoe UI"/>
          <w:color w:val="auto"/>
          <w:szCs w:val="20"/>
          <w:lang w:val="en-US"/>
        </w:rPr>
        <w:t>ERD</w:t>
      </w:r>
      <w:r w:rsidRPr="0057298D">
        <w:rPr>
          <w:rFonts w:cs="Segoe UI"/>
          <w:color w:val="auto"/>
          <w:szCs w:val="20"/>
        </w:rPr>
        <w:t xml:space="preserve"> диаграмма»</w:t>
      </w:r>
    </w:p>
    <w:p w:rsidR="00FC414B" w:rsidRPr="0057298D" w:rsidRDefault="00FC414B" w:rsidP="00324308">
      <w:pPr>
        <w:ind w:left="0" w:firstLine="709"/>
        <w:rPr>
          <w:color w:val="auto"/>
        </w:rPr>
      </w:pPr>
      <w:r w:rsidRPr="0057298D">
        <w:rPr>
          <w:color w:val="auto"/>
          <w:lang w:val="en-US"/>
        </w:rPr>
        <w:lastRenderedPageBreak/>
        <w:t>ER</w:t>
      </w:r>
      <w:r w:rsidRPr="0057298D">
        <w:rPr>
          <w:color w:val="auto"/>
        </w:rPr>
        <w:t>-диаграмма (Рис. 2.1</w:t>
      </w:r>
      <w:r w:rsidR="004E4340" w:rsidRPr="0057298D">
        <w:rPr>
          <w:color w:val="auto"/>
        </w:rPr>
        <w:t>.1</w:t>
      </w:r>
      <w:r w:rsidRPr="0057298D">
        <w:rPr>
          <w:color w:val="auto"/>
        </w:rPr>
        <w:t xml:space="preserve">) состоит из 13 сущностей: </w:t>
      </w:r>
    </w:p>
    <w:p w:rsidR="00054F66" w:rsidRPr="0057298D" w:rsidRDefault="00DA7702" w:rsidP="00B44C6B">
      <w:pPr>
        <w:pStyle w:val="aa"/>
        <w:numPr>
          <w:ilvl w:val="0"/>
          <w:numId w:val="26"/>
        </w:numPr>
        <w:rPr>
          <w:color w:val="auto"/>
          <w:lang w:val="en-US"/>
        </w:rPr>
      </w:pPr>
      <w:r w:rsidRPr="0057298D">
        <w:rPr>
          <w:color w:val="auto"/>
        </w:rPr>
        <w:t>Сущность</w:t>
      </w:r>
      <w:r w:rsidRPr="0057298D">
        <w:rPr>
          <w:color w:val="auto"/>
          <w:lang w:val="en-US"/>
        </w:rPr>
        <w:t xml:space="preserve"> «</w:t>
      </w:r>
      <w:r w:rsidR="008A1660" w:rsidRPr="0057298D">
        <w:rPr>
          <w:color w:val="auto"/>
          <w:lang w:val="en-US"/>
        </w:rPr>
        <w:t>Abonent</w:t>
      </w:r>
      <w:r w:rsidRPr="0057298D">
        <w:rPr>
          <w:color w:val="auto"/>
          <w:lang w:val="en-US"/>
        </w:rPr>
        <w:t>»</w:t>
      </w:r>
      <w:r w:rsidR="00FB10B2" w:rsidRPr="0057298D">
        <w:rPr>
          <w:color w:val="auto"/>
          <w:lang w:val="en-US"/>
        </w:rPr>
        <w:t xml:space="preserve">, </w:t>
      </w:r>
      <w:r w:rsidR="00FB10B2" w:rsidRPr="0057298D">
        <w:rPr>
          <w:color w:val="auto"/>
        </w:rPr>
        <w:t>содержитвсебеосновныеатрибуты</w:t>
      </w:r>
      <w:r w:rsidR="00FB10B2" w:rsidRPr="0057298D">
        <w:rPr>
          <w:color w:val="auto"/>
          <w:lang w:val="en-US"/>
        </w:rPr>
        <w:t xml:space="preserve"> (</w:t>
      </w:r>
      <w:r w:rsidR="00FB10B2" w:rsidRPr="0057298D">
        <w:rPr>
          <w:color w:val="auto"/>
        </w:rPr>
        <w:t>данные</w:t>
      </w:r>
      <w:r w:rsidR="00FB10B2" w:rsidRPr="0057298D">
        <w:rPr>
          <w:color w:val="auto"/>
          <w:lang w:val="en-US"/>
        </w:rPr>
        <w:t xml:space="preserve">) </w:t>
      </w:r>
      <w:r w:rsidR="00FB10B2" w:rsidRPr="0057298D">
        <w:rPr>
          <w:color w:val="auto"/>
        </w:rPr>
        <w:t>обабоненте</w:t>
      </w:r>
      <w:r w:rsidR="003464E6" w:rsidRPr="0057298D">
        <w:rPr>
          <w:color w:val="auto"/>
          <w:lang w:val="en-US"/>
        </w:rPr>
        <w:t xml:space="preserve">: </w:t>
      </w:r>
      <w:r w:rsidR="00054F66" w:rsidRPr="0057298D">
        <w:rPr>
          <w:color w:val="auto"/>
          <w:lang w:val="en-US"/>
        </w:rPr>
        <w:t>id_abon, number, fio</w:t>
      </w:r>
      <w:r w:rsidR="00FE64FF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gender</w:t>
      </w:r>
      <w:r w:rsidR="00FE64FF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birth</w:t>
      </w:r>
      <w:r w:rsidR="00FE64FF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phone</w:t>
      </w:r>
      <w:r w:rsidR="00FE64FF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email</w:t>
      </w:r>
      <w:r w:rsidR="00FE64FF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address_reg</w:t>
      </w:r>
      <w:r w:rsidR="00FE64FF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address_live</w:t>
      </w:r>
      <w:r w:rsidR="00FE64FF" w:rsidRPr="0057298D">
        <w:rPr>
          <w:color w:val="auto"/>
          <w:lang w:val="en-US"/>
        </w:rPr>
        <w:t xml:space="preserve">, passport, </w:t>
      </w:r>
      <w:r w:rsidR="00054F66" w:rsidRPr="0057298D">
        <w:rPr>
          <w:color w:val="auto"/>
          <w:lang w:val="en-US"/>
        </w:rPr>
        <w:t>code_otdel</w:t>
      </w:r>
      <w:r w:rsidR="00FE64FF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department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date_issue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num_dogovor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date_dogovor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dogovor_type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reason_end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ls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servis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date_end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num_of_oborud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name_role</w:t>
      </w:r>
      <w:r w:rsidR="00694DF2" w:rsidRPr="0057298D">
        <w:rPr>
          <w:color w:val="auto"/>
          <w:lang w:val="en-US"/>
        </w:rPr>
        <w:t xml:space="preserve">, </w:t>
      </w:r>
      <w:r w:rsidR="00054F66" w:rsidRPr="0057298D">
        <w:rPr>
          <w:color w:val="auto"/>
          <w:lang w:val="en-US"/>
        </w:rPr>
        <w:t>pass</w:t>
      </w:r>
      <w:r w:rsidR="003464E6" w:rsidRPr="0057298D">
        <w:rPr>
          <w:color w:val="auto"/>
          <w:lang w:val="en-US"/>
        </w:rPr>
        <w:t>.</w:t>
      </w:r>
    </w:p>
    <w:p w:rsidR="00B75DA4" w:rsidRPr="0057298D" w:rsidRDefault="00B75DA4" w:rsidP="00B75DA4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Pr="0057298D">
        <w:rPr>
          <w:color w:val="auto"/>
          <w:lang w:val="en-US"/>
        </w:rPr>
        <w:t>id</w:t>
      </w:r>
      <w:r w:rsidRPr="0057298D">
        <w:rPr>
          <w:color w:val="auto"/>
        </w:rPr>
        <w:t>_</w:t>
      </w:r>
      <w:r w:rsidRPr="0057298D">
        <w:rPr>
          <w:color w:val="auto"/>
          <w:lang w:val="en-US"/>
        </w:rPr>
        <w:t>abon</w:t>
      </w:r>
      <w:r w:rsidRPr="0057298D">
        <w:rPr>
          <w:color w:val="auto"/>
        </w:rPr>
        <w:t>».</w:t>
      </w:r>
    </w:p>
    <w:p w:rsidR="00B75DA4" w:rsidRPr="0057298D" w:rsidRDefault="00B75DA4" w:rsidP="00642F42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другими сущностями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>-диаграммы, такими как:</w:t>
      </w:r>
      <w:r w:rsidR="003B6B8F" w:rsidRPr="0057298D">
        <w:rPr>
          <w:color w:val="auto"/>
          <w:lang w:val="en-US"/>
        </w:rPr>
        <w:t>Order</w:t>
      </w:r>
      <w:r w:rsidR="003B6B8F" w:rsidRPr="0057298D">
        <w:rPr>
          <w:color w:val="auto"/>
        </w:rPr>
        <w:t xml:space="preserve">, </w:t>
      </w:r>
      <w:r w:rsidR="003B6B8F" w:rsidRPr="0057298D">
        <w:rPr>
          <w:color w:val="auto"/>
          <w:lang w:val="en-US"/>
        </w:rPr>
        <w:t>Role</w:t>
      </w:r>
      <w:r w:rsidR="003B6B8F" w:rsidRPr="0057298D">
        <w:rPr>
          <w:color w:val="auto"/>
        </w:rPr>
        <w:t xml:space="preserve">, </w:t>
      </w:r>
      <w:r w:rsidR="003B6B8F" w:rsidRPr="0057298D">
        <w:rPr>
          <w:color w:val="auto"/>
          <w:lang w:val="en-US"/>
        </w:rPr>
        <w:t>DogovorType</w:t>
      </w:r>
      <w:r w:rsidR="003B6B8F" w:rsidRPr="0057298D">
        <w:rPr>
          <w:color w:val="auto"/>
        </w:rPr>
        <w:t xml:space="preserve">, </w:t>
      </w:r>
      <w:r w:rsidR="003B6B8F" w:rsidRPr="0057298D">
        <w:rPr>
          <w:color w:val="auto"/>
          <w:lang w:val="en-US"/>
        </w:rPr>
        <w:t>Gender</w:t>
      </w:r>
      <w:r w:rsidR="003B6B8F" w:rsidRPr="0057298D">
        <w:rPr>
          <w:color w:val="auto"/>
        </w:rPr>
        <w:t xml:space="preserve"> и </w:t>
      </w:r>
      <w:r w:rsidR="003B6B8F" w:rsidRPr="0057298D">
        <w:rPr>
          <w:color w:val="auto"/>
          <w:lang w:val="en-US"/>
        </w:rPr>
        <w:t>Oborud</w:t>
      </w:r>
      <w:r w:rsidR="003B6B8F" w:rsidRPr="0057298D">
        <w:rPr>
          <w:color w:val="auto"/>
        </w:rPr>
        <w:t xml:space="preserve"> (оборудование).</w:t>
      </w:r>
    </w:p>
    <w:p w:rsidR="00DF46C0" w:rsidRPr="0057298D" w:rsidRDefault="00DF46C0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="009A7FAB" w:rsidRPr="0057298D">
        <w:rPr>
          <w:color w:val="auto"/>
          <w:lang w:val="en-US"/>
        </w:rPr>
        <w:t>DogovorType</w:t>
      </w:r>
      <w:r w:rsidRPr="0057298D">
        <w:rPr>
          <w:color w:val="auto"/>
        </w:rPr>
        <w:t>», содержит в себе</w:t>
      </w:r>
      <w:r w:rsidR="009A7FAB" w:rsidRPr="0057298D">
        <w:rPr>
          <w:color w:val="auto"/>
        </w:rPr>
        <w:t xml:space="preserve"> название различных типов договора</w:t>
      </w:r>
      <w:r w:rsidRPr="0057298D">
        <w:rPr>
          <w:color w:val="auto"/>
        </w:rPr>
        <w:t>.</w:t>
      </w:r>
    </w:p>
    <w:p w:rsidR="00DF46C0" w:rsidRPr="0057298D" w:rsidRDefault="00DF46C0" w:rsidP="00DF46C0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="00FF2F6A" w:rsidRPr="0057298D">
        <w:rPr>
          <w:color w:val="auto"/>
          <w:lang w:val="en-US"/>
        </w:rPr>
        <w:t>dogovor</w:t>
      </w:r>
      <w:r w:rsidR="00FF2F6A" w:rsidRPr="0057298D">
        <w:rPr>
          <w:color w:val="auto"/>
        </w:rPr>
        <w:t>_</w:t>
      </w:r>
      <w:r w:rsidR="00FF2F6A" w:rsidRPr="0057298D">
        <w:rPr>
          <w:color w:val="auto"/>
          <w:lang w:val="en-US"/>
        </w:rPr>
        <w:t>type</w:t>
      </w:r>
      <w:r w:rsidRPr="0057298D">
        <w:rPr>
          <w:color w:val="auto"/>
        </w:rPr>
        <w:t>».</w:t>
      </w:r>
    </w:p>
    <w:p w:rsidR="00933708" w:rsidRPr="0057298D" w:rsidRDefault="00933708" w:rsidP="00933708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сущностью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Abonent</w:t>
      </w:r>
      <w:r w:rsidRPr="0057298D">
        <w:rPr>
          <w:color w:val="auto"/>
        </w:rPr>
        <w:t>.</w:t>
      </w:r>
    </w:p>
    <w:p w:rsidR="00681DF3" w:rsidRPr="0057298D" w:rsidRDefault="00681DF3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Pr="0057298D">
        <w:rPr>
          <w:color w:val="auto"/>
          <w:lang w:val="en-US"/>
        </w:rPr>
        <w:t>Gender</w:t>
      </w:r>
      <w:r w:rsidRPr="0057298D">
        <w:rPr>
          <w:color w:val="auto"/>
        </w:rPr>
        <w:t>»</w:t>
      </w:r>
      <w:r w:rsidR="00C35C71" w:rsidRPr="0057298D">
        <w:rPr>
          <w:color w:val="auto"/>
        </w:rPr>
        <w:t>.</w:t>
      </w:r>
    </w:p>
    <w:p w:rsidR="00C35C71" w:rsidRPr="0057298D" w:rsidRDefault="00C35C71" w:rsidP="00C35C71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Pr="0057298D">
        <w:rPr>
          <w:color w:val="auto"/>
          <w:lang w:val="en-US"/>
        </w:rPr>
        <w:t>gender</w:t>
      </w:r>
      <w:r w:rsidRPr="0057298D">
        <w:rPr>
          <w:color w:val="auto"/>
        </w:rPr>
        <w:t>».</w:t>
      </w:r>
    </w:p>
    <w:p w:rsidR="00D7435E" w:rsidRPr="0057298D" w:rsidRDefault="00D7435E" w:rsidP="00D7435E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сущностью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Abonent</w:t>
      </w:r>
      <w:r w:rsidRPr="0057298D">
        <w:rPr>
          <w:color w:val="auto"/>
        </w:rPr>
        <w:t>.</w:t>
      </w:r>
    </w:p>
    <w:p w:rsidR="000F23B6" w:rsidRPr="0057298D" w:rsidRDefault="000F23B6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="00366AAD" w:rsidRPr="0057298D">
        <w:rPr>
          <w:color w:val="auto"/>
          <w:lang w:val="en-US"/>
        </w:rPr>
        <w:t>Oborud</w:t>
      </w:r>
      <w:r w:rsidRPr="0057298D">
        <w:rPr>
          <w:color w:val="auto"/>
        </w:rPr>
        <w:t xml:space="preserve">», содержит в себе </w:t>
      </w:r>
      <w:r w:rsidR="00454E4B" w:rsidRPr="0057298D">
        <w:rPr>
          <w:color w:val="auto"/>
        </w:rPr>
        <w:t>информацию об оборудовании.</w:t>
      </w:r>
    </w:p>
    <w:p w:rsidR="00A94612" w:rsidRPr="0057298D" w:rsidRDefault="00A94612" w:rsidP="00A94612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Pr="0057298D">
        <w:rPr>
          <w:color w:val="auto"/>
          <w:lang w:val="en-US"/>
        </w:rPr>
        <w:t>serial</w:t>
      </w:r>
      <w:r w:rsidRPr="0057298D">
        <w:rPr>
          <w:color w:val="auto"/>
        </w:rPr>
        <w:t>_</w:t>
      </w:r>
      <w:r w:rsidRPr="0057298D">
        <w:rPr>
          <w:color w:val="auto"/>
          <w:lang w:val="en-US"/>
        </w:rPr>
        <w:t>num</w:t>
      </w:r>
      <w:r w:rsidRPr="0057298D">
        <w:rPr>
          <w:color w:val="auto"/>
        </w:rPr>
        <w:t>».</w:t>
      </w:r>
    </w:p>
    <w:p w:rsidR="00D7435E" w:rsidRPr="0057298D" w:rsidRDefault="00D7435E" w:rsidP="00D7435E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сущностью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Abonent</w:t>
      </w:r>
      <w:r w:rsidRPr="0057298D">
        <w:rPr>
          <w:color w:val="auto"/>
        </w:rPr>
        <w:t>.</w:t>
      </w:r>
    </w:p>
    <w:p w:rsidR="0033750E" w:rsidRPr="0057298D" w:rsidRDefault="005C50AA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Pr="0057298D">
        <w:rPr>
          <w:color w:val="auto"/>
          <w:lang w:val="en-US"/>
        </w:rPr>
        <w:t>Manager</w:t>
      </w:r>
      <w:r w:rsidRPr="0057298D">
        <w:rPr>
          <w:color w:val="auto"/>
        </w:rPr>
        <w:t xml:space="preserve">», содержит в себе основные атрибуты (данные) об </w:t>
      </w:r>
      <w:r w:rsidR="0089198B" w:rsidRPr="0057298D">
        <w:rPr>
          <w:color w:val="auto"/>
        </w:rPr>
        <w:t>сотрудниках</w:t>
      </w:r>
      <w:r w:rsidRPr="0057298D">
        <w:rPr>
          <w:color w:val="auto"/>
        </w:rPr>
        <w:t xml:space="preserve">: </w:t>
      </w:r>
      <w:r w:rsidR="0033750E" w:rsidRPr="0057298D">
        <w:rPr>
          <w:color w:val="auto"/>
          <w:lang w:val="en-US"/>
        </w:rPr>
        <w:t>id</w:t>
      </w:r>
      <w:r w:rsidR="0033750E" w:rsidRPr="0057298D">
        <w:rPr>
          <w:color w:val="auto"/>
        </w:rPr>
        <w:t>_</w:t>
      </w:r>
      <w:r w:rsidR="0033750E" w:rsidRPr="0057298D">
        <w:rPr>
          <w:color w:val="auto"/>
          <w:lang w:val="en-US"/>
        </w:rPr>
        <w:t>manager</w:t>
      </w:r>
      <w:r w:rsidR="0033750E" w:rsidRPr="0057298D">
        <w:rPr>
          <w:color w:val="auto"/>
        </w:rPr>
        <w:t xml:space="preserve">, </w:t>
      </w:r>
      <w:r w:rsidR="0033750E" w:rsidRPr="0057298D">
        <w:rPr>
          <w:color w:val="auto"/>
          <w:lang w:val="en-US"/>
        </w:rPr>
        <w:t>fio</w:t>
      </w:r>
      <w:r w:rsidR="0033750E" w:rsidRPr="0057298D">
        <w:rPr>
          <w:color w:val="auto"/>
        </w:rPr>
        <w:t xml:space="preserve">, </w:t>
      </w:r>
      <w:r w:rsidR="0033750E" w:rsidRPr="0057298D">
        <w:rPr>
          <w:color w:val="auto"/>
          <w:lang w:val="en-US"/>
        </w:rPr>
        <w:t>name</w:t>
      </w:r>
      <w:r w:rsidR="0033750E" w:rsidRPr="0057298D">
        <w:rPr>
          <w:color w:val="auto"/>
        </w:rPr>
        <w:t>_</w:t>
      </w:r>
      <w:r w:rsidR="0033750E" w:rsidRPr="0057298D">
        <w:rPr>
          <w:color w:val="auto"/>
          <w:lang w:val="en-US"/>
        </w:rPr>
        <w:t>role</w:t>
      </w:r>
      <w:r w:rsidR="0033750E" w:rsidRPr="0057298D">
        <w:rPr>
          <w:color w:val="auto"/>
        </w:rPr>
        <w:t xml:space="preserve">, </w:t>
      </w:r>
      <w:r w:rsidR="0033750E" w:rsidRPr="0057298D">
        <w:rPr>
          <w:color w:val="auto"/>
          <w:lang w:val="en-US"/>
        </w:rPr>
        <w:t>manager</w:t>
      </w:r>
      <w:r w:rsidR="0033750E" w:rsidRPr="0057298D">
        <w:rPr>
          <w:color w:val="auto"/>
        </w:rPr>
        <w:t>_</w:t>
      </w:r>
      <w:r w:rsidR="0033750E" w:rsidRPr="0057298D">
        <w:rPr>
          <w:color w:val="auto"/>
          <w:lang w:val="en-US"/>
        </w:rPr>
        <w:t>num</w:t>
      </w:r>
      <w:r w:rsidR="0033750E" w:rsidRPr="0057298D">
        <w:rPr>
          <w:color w:val="auto"/>
        </w:rPr>
        <w:t xml:space="preserve">, </w:t>
      </w:r>
      <w:r w:rsidR="0033750E" w:rsidRPr="0057298D">
        <w:rPr>
          <w:color w:val="auto"/>
          <w:lang w:val="en-US"/>
        </w:rPr>
        <w:t>phone</w:t>
      </w:r>
      <w:r w:rsidR="0033750E" w:rsidRPr="0057298D">
        <w:rPr>
          <w:color w:val="auto"/>
        </w:rPr>
        <w:t xml:space="preserve">, </w:t>
      </w:r>
      <w:r w:rsidR="0033750E" w:rsidRPr="0057298D">
        <w:rPr>
          <w:color w:val="auto"/>
          <w:lang w:val="en-US"/>
        </w:rPr>
        <w:t>pass</w:t>
      </w:r>
      <w:r w:rsidR="0033750E" w:rsidRPr="0057298D">
        <w:rPr>
          <w:color w:val="auto"/>
        </w:rPr>
        <w:t xml:space="preserve">, </w:t>
      </w:r>
      <w:r w:rsidR="0033750E" w:rsidRPr="0057298D">
        <w:rPr>
          <w:color w:val="auto"/>
          <w:lang w:val="en-US"/>
        </w:rPr>
        <w:t>login</w:t>
      </w:r>
    </w:p>
    <w:p w:rsidR="005C50AA" w:rsidRPr="0057298D" w:rsidRDefault="005C50AA" w:rsidP="005C50AA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="00D525EA" w:rsidRPr="0057298D">
        <w:rPr>
          <w:color w:val="auto"/>
          <w:lang w:val="en-US"/>
        </w:rPr>
        <w:t>id</w:t>
      </w:r>
      <w:r w:rsidR="00D525EA" w:rsidRPr="0057298D">
        <w:rPr>
          <w:color w:val="auto"/>
        </w:rPr>
        <w:t>_</w:t>
      </w:r>
      <w:r w:rsidR="00D525EA" w:rsidRPr="0057298D">
        <w:rPr>
          <w:color w:val="auto"/>
          <w:lang w:val="en-US"/>
        </w:rPr>
        <w:t>manager</w:t>
      </w:r>
      <w:r w:rsidRPr="0057298D">
        <w:rPr>
          <w:color w:val="auto"/>
        </w:rPr>
        <w:t>».</w:t>
      </w:r>
    </w:p>
    <w:p w:rsidR="005C50AA" w:rsidRPr="0057298D" w:rsidRDefault="005C50AA" w:rsidP="005C50AA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другими сущностями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Order</w:t>
      </w:r>
      <w:r w:rsidRPr="0057298D">
        <w:rPr>
          <w:color w:val="auto"/>
        </w:rPr>
        <w:t xml:space="preserve">, </w:t>
      </w:r>
      <w:r w:rsidRPr="0057298D">
        <w:rPr>
          <w:color w:val="auto"/>
          <w:lang w:val="en-US"/>
        </w:rPr>
        <w:t>Role</w:t>
      </w:r>
      <w:r w:rsidR="00D525EA" w:rsidRPr="0057298D">
        <w:rPr>
          <w:color w:val="auto"/>
        </w:rPr>
        <w:t>.</w:t>
      </w:r>
    </w:p>
    <w:p w:rsidR="00E73EEA" w:rsidRPr="0057298D" w:rsidRDefault="00D525EA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="00B31590" w:rsidRPr="0057298D">
        <w:rPr>
          <w:color w:val="auto"/>
          <w:lang w:val="en-US"/>
        </w:rPr>
        <w:t>Role</w:t>
      </w:r>
      <w:r w:rsidRPr="0057298D">
        <w:rPr>
          <w:color w:val="auto"/>
        </w:rPr>
        <w:t xml:space="preserve">», содержит в себе </w:t>
      </w:r>
      <w:r w:rsidR="00B31590" w:rsidRPr="0057298D">
        <w:rPr>
          <w:color w:val="auto"/>
        </w:rPr>
        <w:t>названия ролей пользователей системы</w:t>
      </w:r>
      <w:r w:rsidR="00E73EEA" w:rsidRPr="0057298D">
        <w:rPr>
          <w:color w:val="auto"/>
        </w:rPr>
        <w:t>.</w:t>
      </w:r>
    </w:p>
    <w:p w:rsidR="00D525EA" w:rsidRPr="0057298D" w:rsidRDefault="00D525EA" w:rsidP="00E73EEA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="00E73EEA" w:rsidRPr="0057298D">
        <w:rPr>
          <w:color w:val="auto"/>
          <w:lang w:val="en-US"/>
        </w:rPr>
        <w:t>name</w:t>
      </w:r>
      <w:r w:rsidR="00E73EEA" w:rsidRPr="0057298D">
        <w:rPr>
          <w:color w:val="auto"/>
        </w:rPr>
        <w:t>_</w:t>
      </w:r>
      <w:r w:rsidR="00E73EEA" w:rsidRPr="0057298D">
        <w:rPr>
          <w:color w:val="auto"/>
          <w:lang w:val="en-US"/>
        </w:rPr>
        <w:t>role</w:t>
      </w:r>
      <w:r w:rsidRPr="0057298D">
        <w:rPr>
          <w:color w:val="auto"/>
        </w:rPr>
        <w:t>».</w:t>
      </w:r>
    </w:p>
    <w:p w:rsidR="00A94612" w:rsidRPr="0057298D" w:rsidRDefault="00D525EA" w:rsidP="00D525EA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другими сущностями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="009172AA" w:rsidRPr="0057298D">
        <w:rPr>
          <w:color w:val="auto"/>
          <w:lang w:val="en-US"/>
        </w:rPr>
        <w:t>Abonent</w:t>
      </w:r>
      <w:r w:rsidRPr="0057298D">
        <w:rPr>
          <w:color w:val="auto"/>
        </w:rPr>
        <w:t xml:space="preserve">, </w:t>
      </w:r>
      <w:r w:rsidR="009172AA" w:rsidRPr="0057298D">
        <w:rPr>
          <w:color w:val="auto"/>
          <w:lang w:val="en-US"/>
        </w:rPr>
        <w:t>Task</w:t>
      </w:r>
      <w:r w:rsidR="009172AA" w:rsidRPr="0057298D">
        <w:rPr>
          <w:color w:val="auto"/>
        </w:rPr>
        <w:t xml:space="preserve"> и </w:t>
      </w:r>
      <w:r w:rsidR="009172AA" w:rsidRPr="0057298D">
        <w:rPr>
          <w:color w:val="auto"/>
          <w:lang w:val="en-US"/>
        </w:rPr>
        <w:t>Manager</w:t>
      </w:r>
      <w:r w:rsidRPr="0057298D">
        <w:rPr>
          <w:color w:val="auto"/>
        </w:rPr>
        <w:t>.</w:t>
      </w:r>
    </w:p>
    <w:p w:rsidR="00F34565" w:rsidRPr="0057298D" w:rsidRDefault="00F34565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Pr="0057298D">
        <w:rPr>
          <w:color w:val="auto"/>
          <w:lang w:val="en-US"/>
        </w:rPr>
        <w:t>Task</w:t>
      </w:r>
      <w:r w:rsidRPr="0057298D">
        <w:rPr>
          <w:color w:val="auto"/>
        </w:rPr>
        <w:t xml:space="preserve">», содержит в себе основные атрибуты (данные) о задачах сотрудниках:  </w:t>
      </w:r>
      <w:r w:rsidRPr="0057298D">
        <w:rPr>
          <w:color w:val="auto"/>
          <w:lang w:val="en-US"/>
        </w:rPr>
        <w:t>id</w:t>
      </w:r>
      <w:r w:rsidRPr="0057298D">
        <w:rPr>
          <w:color w:val="auto"/>
        </w:rPr>
        <w:t>_</w:t>
      </w:r>
      <w:r w:rsidRPr="0057298D">
        <w:rPr>
          <w:color w:val="auto"/>
          <w:lang w:val="en-US"/>
        </w:rPr>
        <w:t>task</w:t>
      </w:r>
      <w:r w:rsidRPr="0057298D">
        <w:rPr>
          <w:color w:val="auto"/>
        </w:rPr>
        <w:t xml:space="preserve">, </w:t>
      </w:r>
      <w:r w:rsidRPr="0057298D">
        <w:rPr>
          <w:color w:val="auto"/>
          <w:lang w:val="en-US"/>
        </w:rPr>
        <w:t>name</w:t>
      </w:r>
      <w:r w:rsidRPr="0057298D">
        <w:rPr>
          <w:color w:val="auto"/>
        </w:rPr>
        <w:t>_</w:t>
      </w:r>
      <w:r w:rsidRPr="0057298D">
        <w:rPr>
          <w:color w:val="auto"/>
          <w:lang w:val="en-US"/>
        </w:rPr>
        <w:t>role</w:t>
      </w:r>
      <w:r w:rsidRPr="0057298D">
        <w:rPr>
          <w:color w:val="auto"/>
        </w:rPr>
        <w:t xml:space="preserve">, </w:t>
      </w:r>
      <w:r w:rsidRPr="0057298D">
        <w:rPr>
          <w:color w:val="auto"/>
          <w:lang w:val="en-US"/>
        </w:rPr>
        <w:t>date</w:t>
      </w:r>
      <w:r w:rsidRPr="0057298D">
        <w:rPr>
          <w:color w:val="auto"/>
        </w:rPr>
        <w:t xml:space="preserve">, </w:t>
      </w:r>
      <w:r w:rsidRPr="0057298D">
        <w:rPr>
          <w:color w:val="auto"/>
          <w:lang w:val="en-US"/>
        </w:rPr>
        <w:t>task</w:t>
      </w:r>
      <w:r w:rsidRPr="0057298D">
        <w:rPr>
          <w:color w:val="auto"/>
        </w:rPr>
        <w:t>.</w:t>
      </w:r>
    </w:p>
    <w:p w:rsidR="00F34565" w:rsidRPr="0057298D" w:rsidRDefault="00F34565" w:rsidP="00F34565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Pr="0057298D">
        <w:rPr>
          <w:color w:val="auto"/>
          <w:lang w:val="en-US"/>
        </w:rPr>
        <w:t>id</w:t>
      </w:r>
      <w:r w:rsidRPr="0057298D">
        <w:rPr>
          <w:color w:val="auto"/>
        </w:rPr>
        <w:t>_</w:t>
      </w:r>
      <w:r w:rsidRPr="0057298D">
        <w:rPr>
          <w:color w:val="auto"/>
          <w:lang w:val="en-US"/>
        </w:rPr>
        <w:t>task</w:t>
      </w:r>
      <w:r w:rsidRPr="0057298D">
        <w:rPr>
          <w:color w:val="auto"/>
        </w:rPr>
        <w:t>».</w:t>
      </w:r>
    </w:p>
    <w:p w:rsidR="00F34565" w:rsidRPr="0057298D" w:rsidRDefault="00F34565" w:rsidP="00F34565">
      <w:pPr>
        <w:pStyle w:val="aa"/>
        <w:ind w:left="862"/>
        <w:rPr>
          <w:color w:val="auto"/>
        </w:rPr>
      </w:pPr>
      <w:r w:rsidRPr="0057298D">
        <w:rPr>
          <w:color w:val="auto"/>
        </w:rPr>
        <w:t>Данная сущность взаимосвязана с сущност</w:t>
      </w:r>
      <w:r w:rsidR="00013438" w:rsidRPr="0057298D">
        <w:rPr>
          <w:color w:val="auto"/>
        </w:rPr>
        <w:t>ью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Task</w:t>
      </w:r>
      <w:r w:rsidRPr="0057298D">
        <w:rPr>
          <w:color w:val="auto"/>
        </w:rPr>
        <w:t>.</w:t>
      </w:r>
    </w:p>
    <w:p w:rsidR="00386CE0" w:rsidRPr="0057298D" w:rsidRDefault="00892318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="00CD4660" w:rsidRPr="0057298D">
        <w:rPr>
          <w:color w:val="auto"/>
          <w:lang w:val="en-US"/>
        </w:rPr>
        <w:t>Order</w:t>
      </w:r>
      <w:r w:rsidRPr="0057298D">
        <w:rPr>
          <w:color w:val="auto"/>
        </w:rPr>
        <w:t xml:space="preserve">», содержит в себе основные атрибуты (данные) о </w:t>
      </w:r>
      <w:r w:rsidR="00020DD1" w:rsidRPr="0057298D">
        <w:rPr>
          <w:color w:val="auto"/>
        </w:rPr>
        <w:t>заявках на оказание услуг</w:t>
      </w:r>
      <w:r w:rsidRPr="0057298D">
        <w:rPr>
          <w:color w:val="auto"/>
        </w:rPr>
        <w:t>:</w:t>
      </w:r>
      <w:r w:rsidR="00386CE0" w:rsidRPr="0057298D">
        <w:rPr>
          <w:color w:val="auto"/>
          <w:lang w:val="en-US"/>
        </w:rPr>
        <w:t>id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order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id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abon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num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order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data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create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name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serv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name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vid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name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type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name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status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describe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date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end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problem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type</w:t>
      </w:r>
      <w:r w:rsidR="00386CE0" w:rsidRPr="0057298D">
        <w:rPr>
          <w:color w:val="auto"/>
        </w:rPr>
        <w:t xml:space="preserve">, </w:t>
      </w:r>
      <w:r w:rsidR="00386CE0" w:rsidRPr="0057298D">
        <w:rPr>
          <w:color w:val="auto"/>
          <w:lang w:val="en-US"/>
        </w:rPr>
        <w:t>id</w:t>
      </w:r>
      <w:r w:rsidR="00386CE0" w:rsidRPr="0057298D">
        <w:rPr>
          <w:color w:val="auto"/>
        </w:rPr>
        <w:t>_</w:t>
      </w:r>
      <w:r w:rsidR="00386CE0" w:rsidRPr="0057298D">
        <w:rPr>
          <w:color w:val="auto"/>
          <w:lang w:val="en-US"/>
        </w:rPr>
        <w:t>manager</w:t>
      </w:r>
      <w:r w:rsidR="00386CE0" w:rsidRPr="0057298D">
        <w:rPr>
          <w:color w:val="auto"/>
        </w:rPr>
        <w:t>.</w:t>
      </w:r>
    </w:p>
    <w:p w:rsidR="00892318" w:rsidRPr="0057298D" w:rsidRDefault="00892318" w:rsidP="00892318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="004C6E2C" w:rsidRPr="0057298D">
        <w:rPr>
          <w:color w:val="auto"/>
          <w:lang w:val="en-US"/>
        </w:rPr>
        <w:t>id</w:t>
      </w:r>
      <w:r w:rsidR="004C6E2C" w:rsidRPr="0057298D">
        <w:rPr>
          <w:color w:val="auto"/>
        </w:rPr>
        <w:t>_</w:t>
      </w:r>
      <w:r w:rsidR="004C6E2C" w:rsidRPr="0057298D">
        <w:rPr>
          <w:color w:val="auto"/>
          <w:lang w:val="en-US"/>
        </w:rPr>
        <w:t>order</w:t>
      </w:r>
      <w:r w:rsidRPr="0057298D">
        <w:rPr>
          <w:color w:val="auto"/>
        </w:rPr>
        <w:t>».</w:t>
      </w:r>
    </w:p>
    <w:p w:rsidR="004C6E2C" w:rsidRPr="0057298D" w:rsidRDefault="004C6E2C" w:rsidP="004C6E2C">
      <w:pPr>
        <w:pStyle w:val="aa"/>
        <w:ind w:left="862"/>
        <w:rPr>
          <w:color w:val="auto"/>
        </w:rPr>
      </w:pPr>
      <w:r w:rsidRPr="0057298D">
        <w:rPr>
          <w:color w:val="auto"/>
        </w:rPr>
        <w:lastRenderedPageBreak/>
        <w:t xml:space="preserve">Данная сущность взаимосвязана с другими сущностями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Manager</w:t>
      </w:r>
      <w:r w:rsidRPr="0057298D">
        <w:rPr>
          <w:color w:val="auto"/>
        </w:rPr>
        <w:t xml:space="preserve">, </w:t>
      </w:r>
      <w:r w:rsidRPr="0057298D">
        <w:rPr>
          <w:color w:val="auto"/>
          <w:lang w:val="en-US"/>
        </w:rPr>
        <w:t>TypeServis</w:t>
      </w:r>
      <w:r w:rsidRPr="0057298D">
        <w:rPr>
          <w:color w:val="auto"/>
        </w:rPr>
        <w:t xml:space="preserve">, </w:t>
      </w:r>
      <w:r w:rsidR="009D507D" w:rsidRPr="0057298D">
        <w:rPr>
          <w:color w:val="auto"/>
          <w:lang w:val="en-US"/>
        </w:rPr>
        <w:t>TypeProblem</w:t>
      </w:r>
      <w:r w:rsidR="009D507D" w:rsidRPr="0057298D">
        <w:rPr>
          <w:color w:val="auto"/>
        </w:rPr>
        <w:t xml:space="preserve">, </w:t>
      </w:r>
      <w:r w:rsidR="009D507D" w:rsidRPr="0057298D">
        <w:rPr>
          <w:color w:val="auto"/>
          <w:lang w:val="en-US"/>
        </w:rPr>
        <w:t>Servis</w:t>
      </w:r>
      <w:r w:rsidR="009D507D" w:rsidRPr="0057298D">
        <w:rPr>
          <w:color w:val="auto"/>
        </w:rPr>
        <w:t xml:space="preserve">, </w:t>
      </w:r>
      <w:r w:rsidR="009D507D" w:rsidRPr="0057298D">
        <w:rPr>
          <w:color w:val="auto"/>
          <w:lang w:val="en-US"/>
        </w:rPr>
        <w:t>Status</w:t>
      </w:r>
      <w:r w:rsidR="009D507D" w:rsidRPr="0057298D">
        <w:rPr>
          <w:color w:val="auto"/>
        </w:rPr>
        <w:t>.</w:t>
      </w:r>
    </w:p>
    <w:p w:rsidR="009D507D" w:rsidRPr="0057298D" w:rsidRDefault="009D507D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="00ED4054" w:rsidRPr="0057298D">
        <w:rPr>
          <w:color w:val="auto"/>
          <w:lang w:val="en-US"/>
        </w:rPr>
        <w:t>Sta</w:t>
      </w:r>
      <w:r w:rsidR="00CD5540" w:rsidRPr="0057298D">
        <w:rPr>
          <w:color w:val="auto"/>
          <w:lang w:val="en-US"/>
        </w:rPr>
        <w:t>tus</w:t>
      </w:r>
      <w:r w:rsidRPr="0057298D">
        <w:rPr>
          <w:color w:val="auto"/>
        </w:rPr>
        <w:t xml:space="preserve">», содержит в себе название </w:t>
      </w:r>
      <w:r w:rsidR="00CD5540" w:rsidRPr="0057298D">
        <w:rPr>
          <w:color w:val="auto"/>
        </w:rPr>
        <w:t>статусов, которые могут принимать заявки</w:t>
      </w:r>
      <w:r w:rsidRPr="0057298D">
        <w:rPr>
          <w:color w:val="auto"/>
        </w:rPr>
        <w:t>.</w:t>
      </w:r>
    </w:p>
    <w:p w:rsidR="009D507D" w:rsidRPr="0057298D" w:rsidRDefault="009D507D" w:rsidP="009D507D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="000D7A0E" w:rsidRPr="0057298D">
        <w:rPr>
          <w:color w:val="auto"/>
          <w:lang w:val="en-US"/>
        </w:rPr>
        <w:t>name</w:t>
      </w:r>
      <w:r w:rsidR="000D7A0E" w:rsidRPr="0057298D">
        <w:rPr>
          <w:color w:val="auto"/>
        </w:rPr>
        <w:t>_</w:t>
      </w:r>
      <w:r w:rsidR="000D7A0E" w:rsidRPr="0057298D">
        <w:rPr>
          <w:color w:val="auto"/>
          <w:lang w:val="en-US"/>
        </w:rPr>
        <w:t>status</w:t>
      </w:r>
      <w:r w:rsidRPr="0057298D">
        <w:rPr>
          <w:color w:val="auto"/>
        </w:rPr>
        <w:t>».</w:t>
      </w:r>
    </w:p>
    <w:p w:rsidR="000D7A0E" w:rsidRPr="0057298D" w:rsidRDefault="000D7A0E" w:rsidP="000D7A0E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сущностью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Order</w:t>
      </w:r>
      <w:r w:rsidRPr="0057298D">
        <w:rPr>
          <w:color w:val="auto"/>
        </w:rPr>
        <w:t>.</w:t>
      </w:r>
    </w:p>
    <w:p w:rsidR="000D7A0E" w:rsidRPr="0057298D" w:rsidRDefault="000D7A0E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="0069354C" w:rsidRPr="0057298D">
        <w:rPr>
          <w:color w:val="auto"/>
          <w:lang w:val="en-US"/>
        </w:rPr>
        <w:t>Servis</w:t>
      </w:r>
      <w:r w:rsidRPr="0057298D">
        <w:rPr>
          <w:color w:val="auto"/>
        </w:rPr>
        <w:t xml:space="preserve">», содержит в себе название </w:t>
      </w:r>
      <w:r w:rsidR="0069354C" w:rsidRPr="0057298D">
        <w:rPr>
          <w:color w:val="auto"/>
        </w:rPr>
        <w:t>услуг</w:t>
      </w:r>
      <w:r w:rsidRPr="0057298D">
        <w:rPr>
          <w:color w:val="auto"/>
        </w:rPr>
        <w:t xml:space="preserve">, которые </w:t>
      </w:r>
      <w:r w:rsidR="0069354C" w:rsidRPr="0057298D">
        <w:rPr>
          <w:color w:val="auto"/>
        </w:rPr>
        <w:t>могут оказать абоненту</w:t>
      </w:r>
      <w:r w:rsidRPr="0057298D">
        <w:rPr>
          <w:color w:val="auto"/>
        </w:rPr>
        <w:t>.</w:t>
      </w:r>
    </w:p>
    <w:p w:rsidR="000D7A0E" w:rsidRPr="0057298D" w:rsidRDefault="000D7A0E" w:rsidP="000D7A0E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Pr="0057298D">
        <w:rPr>
          <w:color w:val="auto"/>
          <w:lang w:val="en-US"/>
        </w:rPr>
        <w:t>name</w:t>
      </w:r>
      <w:r w:rsidRPr="0057298D">
        <w:rPr>
          <w:color w:val="auto"/>
        </w:rPr>
        <w:t>_</w:t>
      </w:r>
      <w:r w:rsidR="0069354C" w:rsidRPr="0057298D">
        <w:rPr>
          <w:color w:val="auto"/>
          <w:lang w:val="en-US"/>
        </w:rPr>
        <w:t>servis</w:t>
      </w:r>
      <w:r w:rsidRPr="0057298D">
        <w:rPr>
          <w:color w:val="auto"/>
        </w:rPr>
        <w:t>».</w:t>
      </w:r>
    </w:p>
    <w:p w:rsidR="000D7A0E" w:rsidRPr="0057298D" w:rsidRDefault="000D7A0E" w:rsidP="000D7A0E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сущностью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Order</w:t>
      </w:r>
      <w:r w:rsidRPr="0057298D">
        <w:rPr>
          <w:color w:val="auto"/>
        </w:rPr>
        <w:t>.</w:t>
      </w:r>
    </w:p>
    <w:p w:rsidR="0069354C" w:rsidRPr="0057298D" w:rsidRDefault="0069354C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="00144909" w:rsidRPr="0057298D">
        <w:rPr>
          <w:color w:val="auto"/>
          <w:lang w:val="en-US"/>
        </w:rPr>
        <w:t>Vid</w:t>
      </w:r>
      <w:r w:rsidRPr="0057298D">
        <w:rPr>
          <w:color w:val="auto"/>
          <w:lang w:val="en-US"/>
        </w:rPr>
        <w:t>Servis</w:t>
      </w:r>
      <w:r w:rsidRPr="0057298D">
        <w:rPr>
          <w:color w:val="auto"/>
        </w:rPr>
        <w:t xml:space="preserve">», содержит в себе название </w:t>
      </w:r>
      <w:r w:rsidR="00144909" w:rsidRPr="0057298D">
        <w:rPr>
          <w:color w:val="auto"/>
        </w:rPr>
        <w:t>вид</w:t>
      </w:r>
      <w:r w:rsidR="0083171C" w:rsidRPr="0057298D">
        <w:rPr>
          <w:color w:val="auto"/>
        </w:rPr>
        <w:t>ов</w:t>
      </w:r>
      <w:r w:rsidRPr="0057298D">
        <w:rPr>
          <w:color w:val="auto"/>
        </w:rPr>
        <w:t>услуг</w:t>
      </w:r>
      <w:r w:rsidR="00144909" w:rsidRPr="0057298D">
        <w:rPr>
          <w:color w:val="auto"/>
        </w:rPr>
        <w:t>.</w:t>
      </w:r>
    </w:p>
    <w:p w:rsidR="0069354C" w:rsidRPr="0057298D" w:rsidRDefault="0069354C" w:rsidP="0069354C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Pr="0057298D">
        <w:rPr>
          <w:color w:val="auto"/>
          <w:lang w:val="en-US"/>
        </w:rPr>
        <w:t>name</w:t>
      </w:r>
      <w:r w:rsidRPr="0057298D">
        <w:rPr>
          <w:color w:val="auto"/>
        </w:rPr>
        <w:t>_</w:t>
      </w:r>
      <w:r w:rsidR="00144909" w:rsidRPr="0057298D">
        <w:rPr>
          <w:color w:val="auto"/>
          <w:lang w:val="en-US"/>
        </w:rPr>
        <w:t>vid</w:t>
      </w:r>
      <w:r w:rsidRPr="0057298D">
        <w:rPr>
          <w:color w:val="auto"/>
        </w:rPr>
        <w:t>».</w:t>
      </w:r>
    </w:p>
    <w:p w:rsidR="0069354C" w:rsidRPr="0057298D" w:rsidRDefault="0069354C" w:rsidP="0069354C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сущностью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Order</w:t>
      </w:r>
      <w:r w:rsidR="00144909" w:rsidRPr="0057298D">
        <w:rPr>
          <w:color w:val="auto"/>
        </w:rPr>
        <w:t xml:space="preserve">, </w:t>
      </w:r>
      <w:r w:rsidR="0083171C" w:rsidRPr="0057298D">
        <w:rPr>
          <w:color w:val="auto"/>
          <w:lang w:val="en-US"/>
        </w:rPr>
        <w:t>TypeServis</w:t>
      </w:r>
      <w:r w:rsidRPr="0057298D">
        <w:rPr>
          <w:color w:val="auto"/>
        </w:rPr>
        <w:t>.</w:t>
      </w:r>
    </w:p>
    <w:p w:rsidR="0083171C" w:rsidRPr="0057298D" w:rsidRDefault="0083171C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Pr="0057298D">
        <w:rPr>
          <w:color w:val="auto"/>
          <w:lang w:val="en-US"/>
        </w:rPr>
        <w:t>TypeServis</w:t>
      </w:r>
      <w:r w:rsidRPr="0057298D">
        <w:rPr>
          <w:color w:val="auto"/>
        </w:rPr>
        <w:t>», содержит в себе название типов услуг, которые зависят от вида.</w:t>
      </w:r>
    </w:p>
    <w:p w:rsidR="0083171C" w:rsidRPr="0057298D" w:rsidRDefault="0083171C" w:rsidP="0083171C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Pr="0057298D">
        <w:rPr>
          <w:color w:val="auto"/>
          <w:lang w:val="en-US"/>
        </w:rPr>
        <w:t>name</w:t>
      </w:r>
      <w:r w:rsidRPr="0057298D">
        <w:rPr>
          <w:color w:val="auto"/>
        </w:rPr>
        <w:t>_</w:t>
      </w:r>
      <w:r w:rsidRPr="0057298D">
        <w:rPr>
          <w:color w:val="auto"/>
          <w:lang w:val="en-US"/>
        </w:rPr>
        <w:t>type</w:t>
      </w:r>
      <w:r w:rsidRPr="0057298D">
        <w:rPr>
          <w:color w:val="auto"/>
        </w:rPr>
        <w:t>».</w:t>
      </w:r>
    </w:p>
    <w:p w:rsidR="0083171C" w:rsidRPr="0057298D" w:rsidRDefault="00E54FB9" w:rsidP="0083171C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другими сущностями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="0083171C" w:rsidRPr="0057298D">
        <w:rPr>
          <w:color w:val="auto"/>
          <w:lang w:val="en-US"/>
        </w:rPr>
        <w:t>Order</w:t>
      </w:r>
      <w:r w:rsidR="0083171C" w:rsidRPr="0057298D">
        <w:rPr>
          <w:color w:val="auto"/>
        </w:rPr>
        <w:t xml:space="preserve">, </w:t>
      </w:r>
      <w:r w:rsidR="0083171C" w:rsidRPr="0057298D">
        <w:rPr>
          <w:color w:val="auto"/>
          <w:lang w:val="en-US"/>
        </w:rPr>
        <w:t>VidServis</w:t>
      </w:r>
      <w:r w:rsidR="0083171C" w:rsidRPr="0057298D">
        <w:rPr>
          <w:color w:val="auto"/>
        </w:rPr>
        <w:t>.</w:t>
      </w:r>
    </w:p>
    <w:p w:rsidR="00E54FB9" w:rsidRPr="0057298D" w:rsidRDefault="00E54FB9" w:rsidP="00B44C6B">
      <w:pPr>
        <w:pStyle w:val="aa"/>
        <w:numPr>
          <w:ilvl w:val="0"/>
          <w:numId w:val="26"/>
        </w:numPr>
        <w:rPr>
          <w:color w:val="auto"/>
        </w:rPr>
      </w:pPr>
      <w:r w:rsidRPr="0057298D">
        <w:rPr>
          <w:color w:val="auto"/>
        </w:rPr>
        <w:t>Сущность «</w:t>
      </w:r>
      <w:r w:rsidRPr="0057298D">
        <w:rPr>
          <w:color w:val="auto"/>
          <w:lang w:val="en-US"/>
        </w:rPr>
        <w:t>TypeProblem</w:t>
      </w:r>
      <w:r w:rsidRPr="0057298D">
        <w:rPr>
          <w:color w:val="auto"/>
        </w:rPr>
        <w:t xml:space="preserve">», содержит в себе название </w:t>
      </w:r>
      <w:r w:rsidR="00324308" w:rsidRPr="0057298D">
        <w:rPr>
          <w:color w:val="auto"/>
        </w:rPr>
        <w:t>типов проблем</w:t>
      </w:r>
      <w:r w:rsidRPr="0057298D">
        <w:rPr>
          <w:color w:val="auto"/>
        </w:rPr>
        <w:t>.</w:t>
      </w:r>
    </w:p>
    <w:p w:rsidR="00E54FB9" w:rsidRPr="0057298D" w:rsidRDefault="00E54FB9" w:rsidP="00E54FB9">
      <w:pPr>
        <w:pStyle w:val="aa"/>
        <w:ind w:left="862"/>
        <w:rPr>
          <w:color w:val="auto"/>
        </w:rPr>
      </w:pPr>
      <w:r w:rsidRPr="0057298D">
        <w:rPr>
          <w:color w:val="auto"/>
        </w:rPr>
        <w:t>Ключевым полем данной сущности является атрибут «</w:t>
      </w:r>
      <w:r w:rsidRPr="0057298D">
        <w:rPr>
          <w:color w:val="auto"/>
          <w:lang w:val="en-US"/>
        </w:rPr>
        <w:t>problem</w:t>
      </w:r>
      <w:r w:rsidRPr="0057298D">
        <w:rPr>
          <w:color w:val="auto"/>
        </w:rPr>
        <w:t>_</w:t>
      </w:r>
      <w:r w:rsidRPr="0057298D">
        <w:rPr>
          <w:color w:val="auto"/>
          <w:lang w:val="en-US"/>
        </w:rPr>
        <w:t>type</w:t>
      </w:r>
      <w:r w:rsidRPr="0057298D">
        <w:rPr>
          <w:color w:val="auto"/>
        </w:rPr>
        <w:t>».</w:t>
      </w:r>
    </w:p>
    <w:p w:rsidR="00892318" w:rsidRPr="0057298D" w:rsidRDefault="00E54FB9" w:rsidP="00E54FB9">
      <w:pPr>
        <w:pStyle w:val="aa"/>
        <w:ind w:left="862"/>
        <w:rPr>
          <w:color w:val="auto"/>
        </w:rPr>
      </w:pPr>
      <w:r w:rsidRPr="0057298D">
        <w:rPr>
          <w:color w:val="auto"/>
        </w:rPr>
        <w:t xml:space="preserve">Данная сущность взаимосвязана с сущностью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 xml:space="preserve">-диаграммы, такими как: </w:t>
      </w:r>
      <w:r w:rsidRPr="0057298D">
        <w:rPr>
          <w:color w:val="auto"/>
          <w:lang w:val="en-US"/>
        </w:rPr>
        <w:t>Order</w:t>
      </w:r>
      <w:r w:rsidRPr="0057298D">
        <w:rPr>
          <w:color w:val="auto"/>
        </w:rPr>
        <w:t>.</w:t>
      </w:r>
    </w:p>
    <w:p w:rsidR="00613794" w:rsidRPr="0057298D" w:rsidRDefault="00613794" w:rsidP="00E54FB9">
      <w:pPr>
        <w:pStyle w:val="aa"/>
        <w:ind w:left="862"/>
        <w:rPr>
          <w:color w:val="auto"/>
        </w:rPr>
      </w:pPr>
    </w:p>
    <w:p w:rsidR="00B4191D" w:rsidRPr="0057298D" w:rsidRDefault="00B4191D" w:rsidP="00B222BC">
      <w:pPr>
        <w:pStyle w:val="11"/>
        <w:spacing w:before="0"/>
        <w:rPr>
          <w:color w:val="auto"/>
        </w:rPr>
      </w:pPr>
      <w:bookmarkStart w:id="36" w:name="_Toc105630478"/>
      <w:r w:rsidRPr="0057298D">
        <w:rPr>
          <w:color w:val="auto"/>
        </w:rPr>
        <w:t>2.2 Выбор инструментария</w:t>
      </w:r>
      <w:bookmarkEnd w:id="34"/>
      <w:bookmarkEnd w:id="35"/>
      <w:bookmarkEnd w:id="36"/>
    </w:p>
    <w:p w:rsidR="00425338" w:rsidRPr="0057298D" w:rsidRDefault="006E5BE7" w:rsidP="00425338">
      <w:pPr>
        <w:ind w:firstLine="567"/>
        <w:rPr>
          <w:color w:val="auto"/>
        </w:rPr>
      </w:pPr>
      <w:r w:rsidRPr="0057298D">
        <w:rPr>
          <w:color w:val="auto"/>
        </w:rPr>
        <w:t xml:space="preserve">Важной частью при создании </w:t>
      </w:r>
      <w:r w:rsidR="00BB3970" w:rsidRPr="0057298D">
        <w:rPr>
          <w:color w:val="auto"/>
        </w:rPr>
        <w:t>и проектировании БД</w:t>
      </w:r>
      <w:r w:rsidRPr="0057298D">
        <w:rPr>
          <w:color w:val="auto"/>
        </w:rPr>
        <w:t xml:space="preserve"> является выбор </w:t>
      </w:r>
      <w:r w:rsidR="003B2308" w:rsidRPr="0057298D">
        <w:rPr>
          <w:color w:val="auto"/>
        </w:rPr>
        <w:t>программы</w:t>
      </w:r>
      <w:r w:rsidRPr="0057298D">
        <w:rPr>
          <w:color w:val="auto"/>
        </w:rPr>
        <w:t xml:space="preserve">. </w:t>
      </w:r>
      <w:r w:rsidR="00BB3970" w:rsidRPr="0057298D">
        <w:rPr>
          <w:color w:val="auto"/>
        </w:rPr>
        <w:t xml:space="preserve">Мной была выбрана программа </w:t>
      </w:r>
      <w:r w:rsidR="006A4090" w:rsidRPr="0057298D">
        <w:rPr>
          <w:color w:val="auto"/>
        </w:rPr>
        <w:t>«</w:t>
      </w:r>
      <w:r w:rsidR="00BB3970" w:rsidRPr="0057298D">
        <w:rPr>
          <w:color w:val="auto"/>
        </w:rPr>
        <w:t>Microsoft SQL Management Studio».</w:t>
      </w:r>
    </w:p>
    <w:p w:rsidR="00B95AE8" w:rsidRPr="0057298D" w:rsidRDefault="00B95AE8" w:rsidP="00425338">
      <w:pPr>
        <w:ind w:firstLine="567"/>
        <w:rPr>
          <w:color w:val="auto"/>
        </w:rPr>
      </w:pPr>
      <w:r w:rsidRPr="0057298D">
        <w:rPr>
          <w:color w:val="auto"/>
        </w:rPr>
        <w:t>Microsoft</w:t>
      </w:r>
      <w:r w:rsidR="003B2308" w:rsidRPr="0057298D">
        <w:rPr>
          <w:color w:val="auto"/>
        </w:rPr>
        <w:t xml:space="preserve"> SQL Management Studio</w:t>
      </w:r>
      <w:r w:rsidRPr="0057298D">
        <w:rPr>
          <w:color w:val="auto"/>
        </w:rPr>
        <w:t xml:space="preserve"> – это основной, стандартный и полнофункциональный инструмент для работы с Microsoft SQL Server, разработанный компанией Microsoft</w:t>
      </w:r>
      <w:r w:rsidR="006A4090" w:rsidRPr="0057298D">
        <w:rPr>
          <w:color w:val="auto"/>
        </w:rPr>
        <w:t xml:space="preserve">. </w:t>
      </w:r>
      <w:r w:rsidRPr="0057298D">
        <w:rPr>
          <w:color w:val="auto"/>
        </w:rPr>
        <w:t>С помощью SSMS Вы можете разрабатывать базы данных, выполнять инструкции T-SQL, а также администрировать Microsoft SQL Server.</w:t>
      </w:r>
    </w:p>
    <w:p w:rsidR="00B95AE8" w:rsidRPr="0057298D" w:rsidRDefault="00B95AE8" w:rsidP="00B95AE8">
      <w:pPr>
        <w:pStyle w:val="aa"/>
        <w:ind w:left="862"/>
        <w:rPr>
          <w:color w:val="auto"/>
        </w:rPr>
      </w:pPr>
      <w:r w:rsidRPr="0057298D">
        <w:rPr>
          <w:color w:val="auto"/>
        </w:rPr>
        <w:t>Функционал:</w:t>
      </w:r>
    </w:p>
    <w:p w:rsidR="00B95AE8" w:rsidRPr="0057298D" w:rsidRDefault="00B95AE8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</w:rPr>
        <w:t>подключение к службам SQL Server;</w:t>
      </w:r>
    </w:p>
    <w:p w:rsidR="00B95AE8" w:rsidRPr="0057298D" w:rsidRDefault="00B95AE8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</w:rPr>
        <w:t>редактор SQL кода;</w:t>
      </w:r>
    </w:p>
    <w:p w:rsidR="00B95AE8" w:rsidRPr="0057298D" w:rsidRDefault="00B95AE8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</w:rPr>
        <w:t>обозреватель решений;</w:t>
      </w:r>
    </w:p>
    <w:p w:rsidR="00B95AE8" w:rsidRPr="0057298D" w:rsidRDefault="00B95AE8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</w:rPr>
        <w:t>конструктор баз данных (Диаграммы баз данных);</w:t>
      </w:r>
    </w:p>
    <w:p w:rsidR="00B95AE8" w:rsidRPr="0057298D" w:rsidRDefault="00B95AE8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</w:rPr>
        <w:t>конструктор запросов и представлений;</w:t>
      </w:r>
    </w:p>
    <w:p w:rsidR="00B95AE8" w:rsidRPr="0057298D" w:rsidRDefault="00B95AE8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</w:rPr>
        <w:lastRenderedPageBreak/>
        <w:t>просмотр свойств объектов;</w:t>
      </w:r>
    </w:p>
    <w:p w:rsidR="00B95AE8" w:rsidRPr="0057298D" w:rsidRDefault="00B95AE8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</w:rPr>
        <w:t>мастер создания скриптов;</w:t>
      </w:r>
    </w:p>
    <w:p w:rsidR="00B95AE8" w:rsidRPr="0057298D" w:rsidRDefault="00B95AE8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</w:rPr>
        <w:t>присоединение и отсоединение баз данных;</w:t>
      </w:r>
    </w:p>
    <w:p w:rsidR="00B95AE8" w:rsidRPr="0057298D" w:rsidRDefault="00B95AE8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</w:rPr>
        <w:t>создание резервных копий баз данных и восстановление баз данных из архива.</w:t>
      </w:r>
    </w:p>
    <w:p w:rsidR="0027238F" w:rsidRPr="0057298D" w:rsidRDefault="00D27884" w:rsidP="003C129F">
      <w:pPr>
        <w:ind w:firstLine="567"/>
        <w:rPr>
          <w:color w:val="auto"/>
        </w:rPr>
      </w:pPr>
      <w:r w:rsidRPr="0057298D">
        <w:rPr>
          <w:color w:val="auto"/>
        </w:rPr>
        <w:t>Перед началом работы необходимо установить Microsoft SQL Management Studio</w:t>
      </w:r>
      <w:r w:rsidR="00360AFA" w:rsidRPr="0057298D">
        <w:rPr>
          <w:color w:val="auto"/>
        </w:rPr>
        <w:t xml:space="preserve"> и Microsoft SQL Server</w:t>
      </w:r>
      <w:r w:rsidRPr="0057298D">
        <w:rPr>
          <w:color w:val="auto"/>
        </w:rPr>
        <w:t xml:space="preserve">. Это </w:t>
      </w:r>
      <w:r w:rsidR="003C129F" w:rsidRPr="0057298D">
        <w:rPr>
          <w:color w:val="auto"/>
        </w:rPr>
        <w:t>можно сделать,</w:t>
      </w:r>
      <w:r w:rsidRPr="0057298D">
        <w:rPr>
          <w:color w:val="auto"/>
        </w:rPr>
        <w:t xml:space="preserve"> прейдя на официальный сайт</w:t>
      </w:r>
      <w:r w:rsidR="004E4340" w:rsidRPr="0057298D">
        <w:rPr>
          <w:color w:val="auto"/>
        </w:rPr>
        <w:t xml:space="preserve"> (Рис.2.2.4)</w:t>
      </w:r>
      <w:r w:rsidR="003C129F" w:rsidRPr="0057298D">
        <w:rPr>
          <w:color w:val="auto"/>
        </w:rPr>
        <w:t>.</w:t>
      </w:r>
    </w:p>
    <w:p w:rsidR="00D27884" w:rsidRPr="0057298D" w:rsidRDefault="00D27884" w:rsidP="00D27884">
      <w:pPr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6314440" cy="29099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78" b="3796"/>
                    <a:stretch/>
                  </pic:blipFill>
                  <pic:spPr bwMode="auto">
                    <a:xfrm>
                      <a:off x="0" y="0"/>
                      <a:ext cx="6347530" cy="292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129F" w:rsidRPr="0057298D" w:rsidRDefault="00D27884" w:rsidP="00360AFA">
      <w:pPr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Рис.2.2.4 «</w:t>
      </w:r>
      <w:r w:rsidRPr="0057298D">
        <w:rPr>
          <w:color w:val="auto"/>
        </w:rPr>
        <w:t xml:space="preserve">Установка </w:t>
      </w:r>
      <w:r w:rsidRPr="0057298D">
        <w:rPr>
          <w:color w:val="auto"/>
          <w:lang w:val="en-US"/>
        </w:rPr>
        <w:t>SSMS</w:t>
      </w:r>
      <w:r w:rsidRPr="0057298D">
        <w:rPr>
          <w:rFonts w:cs="Segoe UI"/>
          <w:color w:val="auto"/>
          <w:szCs w:val="20"/>
        </w:rPr>
        <w:t>»</w:t>
      </w:r>
    </w:p>
    <w:p w:rsidR="004744C6" w:rsidRPr="0057298D" w:rsidRDefault="004744C6" w:rsidP="00334345">
      <w:pPr>
        <w:pStyle w:val="11"/>
        <w:rPr>
          <w:color w:val="auto"/>
        </w:rPr>
      </w:pPr>
      <w:bookmarkStart w:id="37" w:name="_Toc70438471"/>
      <w:bookmarkStart w:id="38" w:name="_Toc70528510"/>
      <w:bookmarkStart w:id="39" w:name="_Toc105630479"/>
      <w:r w:rsidRPr="0057298D">
        <w:rPr>
          <w:color w:val="auto"/>
        </w:rPr>
        <w:t>2.3 Разработка базы данных</w:t>
      </w:r>
      <w:bookmarkEnd w:id="37"/>
      <w:bookmarkEnd w:id="38"/>
      <w:bookmarkEnd w:id="39"/>
    </w:p>
    <w:p w:rsidR="004744C6" w:rsidRPr="0057298D" w:rsidRDefault="00D27884" w:rsidP="00D27884">
      <w:pPr>
        <w:ind w:firstLine="567"/>
        <w:rPr>
          <w:color w:val="auto"/>
        </w:rPr>
      </w:pPr>
      <w:r w:rsidRPr="0057298D">
        <w:rPr>
          <w:color w:val="auto"/>
        </w:rPr>
        <w:t>База данных (</w:t>
      </w:r>
      <w:r w:rsidRPr="0057298D">
        <w:rPr>
          <w:rStyle w:val="af6"/>
          <w:color w:val="auto"/>
          <w:szCs w:val="27"/>
        </w:rPr>
        <w:t>Database</w:t>
      </w:r>
      <w:r w:rsidRPr="0057298D">
        <w:rPr>
          <w:color w:val="auto"/>
        </w:rPr>
        <w:t>) – это организованная структура, предназначенная для хранения, изменения и обработки взаимосвязанной информации, преимущественно больших объемов.</w:t>
      </w:r>
    </w:p>
    <w:p w:rsidR="00D27884" w:rsidRPr="0057298D" w:rsidRDefault="00D27884" w:rsidP="00D27884">
      <w:pPr>
        <w:ind w:firstLine="567"/>
        <w:rPr>
          <w:color w:val="auto"/>
        </w:rPr>
      </w:pPr>
      <w:r w:rsidRPr="0057298D">
        <w:rPr>
          <w:color w:val="auto"/>
        </w:rPr>
        <w:t>Этапы проектирования БД:</w:t>
      </w:r>
    </w:p>
    <w:p w:rsidR="00D27884" w:rsidRPr="0057298D" w:rsidRDefault="00D27884" w:rsidP="00B44C6B">
      <w:pPr>
        <w:pStyle w:val="aa"/>
        <w:numPr>
          <w:ilvl w:val="0"/>
          <w:numId w:val="14"/>
        </w:numPr>
        <w:rPr>
          <w:color w:val="auto"/>
        </w:rPr>
      </w:pPr>
      <w:r w:rsidRPr="0057298D">
        <w:rPr>
          <w:color w:val="auto"/>
        </w:rPr>
        <w:t xml:space="preserve">Запускаем </w:t>
      </w:r>
      <w:r w:rsidRPr="0057298D">
        <w:rPr>
          <w:color w:val="auto"/>
          <w:lang w:val="en-US"/>
        </w:rPr>
        <w:t>MSSQLManagementStudio</w:t>
      </w:r>
      <w:r w:rsidRPr="0057298D">
        <w:rPr>
          <w:color w:val="auto"/>
        </w:rPr>
        <w:t xml:space="preserve"> и подключаемся к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серверу</w:t>
      </w:r>
      <w:r w:rsidR="001339DC" w:rsidRPr="0057298D">
        <w:rPr>
          <w:color w:val="auto"/>
        </w:rPr>
        <w:t xml:space="preserve"> (</w:t>
      </w:r>
      <w:r w:rsidR="001339DC" w:rsidRPr="0057298D">
        <w:rPr>
          <w:rFonts w:cs="Segoe UI"/>
          <w:color w:val="auto"/>
          <w:szCs w:val="20"/>
        </w:rPr>
        <w:t>Рис.2.3.1)</w:t>
      </w:r>
      <w:r w:rsidRPr="0057298D">
        <w:rPr>
          <w:color w:val="auto"/>
        </w:rPr>
        <w:t>.</w:t>
      </w:r>
    </w:p>
    <w:p w:rsidR="00D27884" w:rsidRPr="0057298D" w:rsidRDefault="00D27884" w:rsidP="00D27884">
      <w:pPr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5041900" cy="21275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816" cy="21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84" w:rsidRPr="0057298D" w:rsidRDefault="00D27884" w:rsidP="00D27884">
      <w:pPr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</w:t>
      </w:r>
      <w:r w:rsidR="001339DC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.2.3.1 «</w:t>
      </w:r>
      <w:r w:rsidRPr="0057298D">
        <w:rPr>
          <w:color w:val="auto"/>
        </w:rPr>
        <w:t>Подключение к серверу</w:t>
      </w:r>
      <w:r w:rsidRPr="0057298D">
        <w:rPr>
          <w:rFonts w:cs="Segoe UI"/>
          <w:color w:val="auto"/>
          <w:szCs w:val="20"/>
        </w:rPr>
        <w:t>»</w:t>
      </w:r>
    </w:p>
    <w:p w:rsidR="00D27884" w:rsidRPr="0057298D" w:rsidRDefault="00D27884" w:rsidP="00B44C6B">
      <w:pPr>
        <w:pStyle w:val="aa"/>
        <w:numPr>
          <w:ilvl w:val="0"/>
          <w:numId w:val="14"/>
        </w:numPr>
        <w:rPr>
          <w:color w:val="auto"/>
        </w:rPr>
      </w:pPr>
      <w:r w:rsidRPr="0057298D">
        <w:rPr>
          <w:color w:val="auto"/>
        </w:rPr>
        <w:lastRenderedPageBreak/>
        <w:t>Создаем новую базу данных</w:t>
      </w:r>
      <w:r w:rsidR="002A150C" w:rsidRPr="0057298D">
        <w:rPr>
          <w:color w:val="auto"/>
        </w:rPr>
        <w:t>(</w:t>
      </w:r>
      <w:r w:rsidR="002A150C" w:rsidRPr="0057298D">
        <w:rPr>
          <w:rFonts w:cs="Segoe UI"/>
          <w:color w:val="auto"/>
          <w:szCs w:val="20"/>
        </w:rPr>
        <w:t>Рис.2.3.2)</w:t>
      </w:r>
      <w:r w:rsidRPr="0057298D">
        <w:rPr>
          <w:color w:val="auto"/>
        </w:rPr>
        <w:t>.</w:t>
      </w:r>
    </w:p>
    <w:p w:rsidR="00BB2762" w:rsidRPr="0057298D" w:rsidRDefault="00BB2762" w:rsidP="00CF715A">
      <w:pPr>
        <w:ind w:left="0" w:right="-30"/>
        <w:jc w:val="center"/>
        <w:rPr>
          <w:noProof/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2872853" cy="27831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427" r="81456" b="48635"/>
                    <a:stretch/>
                  </pic:blipFill>
                  <pic:spPr bwMode="auto">
                    <a:xfrm>
                      <a:off x="0" y="0"/>
                      <a:ext cx="3046814" cy="295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2762" w:rsidRPr="0057298D" w:rsidRDefault="00BB2762" w:rsidP="00CF715A">
      <w:pPr>
        <w:ind w:right="-30"/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</w:t>
      </w:r>
      <w:r w:rsidR="002A150C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.2.3.2 «</w:t>
      </w:r>
      <w:r w:rsidRPr="0057298D">
        <w:rPr>
          <w:color w:val="auto"/>
        </w:rPr>
        <w:t>Создание БД</w:t>
      </w:r>
      <w:r w:rsidRPr="0057298D">
        <w:rPr>
          <w:rFonts w:cs="Segoe UI"/>
          <w:color w:val="auto"/>
          <w:szCs w:val="20"/>
        </w:rPr>
        <w:t>»</w:t>
      </w:r>
    </w:p>
    <w:p w:rsidR="00BB2762" w:rsidRPr="0057298D" w:rsidRDefault="00BB2762" w:rsidP="00B44C6B">
      <w:pPr>
        <w:pStyle w:val="aa"/>
        <w:numPr>
          <w:ilvl w:val="0"/>
          <w:numId w:val="14"/>
        </w:numPr>
        <w:rPr>
          <w:color w:val="auto"/>
        </w:rPr>
      </w:pPr>
      <w:r w:rsidRPr="0057298D">
        <w:rPr>
          <w:color w:val="auto"/>
        </w:rPr>
        <w:t xml:space="preserve">Создание сущностей </w:t>
      </w:r>
      <w:r w:rsidR="00601D0E" w:rsidRPr="0057298D">
        <w:rPr>
          <w:color w:val="auto"/>
        </w:rPr>
        <w:t>(</w:t>
      </w:r>
      <w:r w:rsidR="00601D0E" w:rsidRPr="0057298D">
        <w:rPr>
          <w:rFonts w:cs="Segoe UI"/>
          <w:color w:val="auto"/>
          <w:szCs w:val="20"/>
        </w:rPr>
        <w:t>Рис.2.3.3).</w:t>
      </w:r>
    </w:p>
    <w:p w:rsidR="00BB2762" w:rsidRPr="0057298D" w:rsidRDefault="002A150C" w:rsidP="00BB2762">
      <w:pPr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4264926" cy="20164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635" cy="20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62" w:rsidRPr="0057298D" w:rsidRDefault="00BB2762" w:rsidP="00BB2762">
      <w:pPr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</w:t>
      </w:r>
      <w:r w:rsidR="00601D0E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.2.3.3 «</w:t>
      </w:r>
      <w:r w:rsidRPr="0057298D">
        <w:rPr>
          <w:color w:val="auto"/>
        </w:rPr>
        <w:t>Создание сущностей»</w:t>
      </w:r>
    </w:p>
    <w:p w:rsidR="00BB2762" w:rsidRPr="0057298D" w:rsidRDefault="00BB2762" w:rsidP="009F7A39">
      <w:pPr>
        <w:ind w:firstLine="567"/>
        <w:rPr>
          <w:color w:val="auto"/>
        </w:rPr>
      </w:pPr>
      <w:r w:rsidRPr="0057298D">
        <w:rPr>
          <w:color w:val="auto"/>
        </w:rPr>
        <w:t xml:space="preserve">Согласно построенной ранее </w:t>
      </w:r>
      <w:r w:rsidRPr="0057298D">
        <w:rPr>
          <w:color w:val="auto"/>
          <w:lang w:val="en-US"/>
        </w:rPr>
        <w:t>ERD</w:t>
      </w:r>
      <w:r w:rsidRPr="0057298D">
        <w:rPr>
          <w:color w:val="auto"/>
        </w:rPr>
        <w:t xml:space="preserve"> диаграмме создаем </w:t>
      </w:r>
      <w:r w:rsidR="00601D0E" w:rsidRPr="0057298D">
        <w:rPr>
          <w:color w:val="auto"/>
        </w:rPr>
        <w:t>13</w:t>
      </w:r>
      <w:r w:rsidRPr="0057298D">
        <w:rPr>
          <w:color w:val="auto"/>
        </w:rPr>
        <w:t xml:space="preserve"> сущност</w:t>
      </w:r>
      <w:r w:rsidR="00601D0E" w:rsidRPr="0057298D">
        <w:rPr>
          <w:color w:val="auto"/>
        </w:rPr>
        <w:t>ей</w:t>
      </w:r>
      <w:r w:rsidR="003A0899" w:rsidRPr="0057298D">
        <w:rPr>
          <w:color w:val="auto"/>
        </w:rPr>
        <w:t xml:space="preserve">. </w:t>
      </w:r>
      <w:r w:rsidR="008046CF" w:rsidRPr="0057298D">
        <w:rPr>
          <w:color w:val="auto"/>
        </w:rPr>
        <w:t>В первом столбце прописывается название атрибута сущности.</w:t>
      </w:r>
      <w:r w:rsidR="009F7A39" w:rsidRPr="0057298D">
        <w:rPr>
          <w:color w:val="auto"/>
        </w:rPr>
        <w:t xml:space="preserve"> Во втором столбце необходимо выбрать тип данных </w:t>
      </w:r>
      <w:r w:rsidR="004A001E" w:rsidRPr="0057298D">
        <w:rPr>
          <w:color w:val="auto"/>
        </w:rPr>
        <w:t>атрибутов сущности.</w:t>
      </w:r>
    </w:p>
    <w:p w:rsidR="00DB3C5D" w:rsidRPr="0057298D" w:rsidRDefault="00DB3C5D" w:rsidP="00BB2762">
      <w:pPr>
        <w:ind w:firstLine="567"/>
        <w:rPr>
          <w:color w:val="auto"/>
        </w:rPr>
      </w:pPr>
      <w:r w:rsidRPr="0057298D">
        <w:rPr>
          <w:color w:val="auto"/>
        </w:rPr>
        <w:t>Типы данных:</w:t>
      </w:r>
    </w:p>
    <w:p w:rsidR="00DB3C5D" w:rsidRPr="0057298D" w:rsidRDefault="00DB3C5D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  <w:lang w:val="en-US"/>
        </w:rPr>
        <w:t>Int</w:t>
      </w:r>
      <w:r w:rsidRPr="0057298D">
        <w:rPr>
          <w:color w:val="auto"/>
        </w:rPr>
        <w:t xml:space="preserve"> - представляет целые числа от -2147483648 до 2147483647, занимает 4 байта;</w:t>
      </w:r>
    </w:p>
    <w:p w:rsidR="00DB3C5D" w:rsidRPr="0057298D" w:rsidRDefault="00DB3C5D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  <w:lang w:val="en-US"/>
        </w:rPr>
        <w:t>nvarchar</w:t>
      </w:r>
      <w:r w:rsidRPr="0057298D">
        <w:rPr>
          <w:color w:val="auto"/>
        </w:rPr>
        <w:t>(</w:t>
      </w:r>
      <w:r w:rsidRPr="0057298D">
        <w:rPr>
          <w:color w:val="auto"/>
          <w:lang w:val="en-US"/>
        </w:rPr>
        <w:t>x</w:t>
      </w:r>
      <w:r w:rsidRPr="0057298D">
        <w:rPr>
          <w:color w:val="auto"/>
        </w:rPr>
        <w:t>) - представляет стоку переменной длины, длина хранимой строки указывается в скобках;</w:t>
      </w:r>
    </w:p>
    <w:p w:rsidR="00DB3C5D" w:rsidRPr="0057298D" w:rsidRDefault="00DB3C5D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  <w:lang w:val="en-US"/>
        </w:rPr>
        <w:t>date</w:t>
      </w:r>
      <w:r w:rsidR="00557774" w:rsidRPr="0057298D">
        <w:rPr>
          <w:color w:val="auto"/>
          <w:lang w:val="en-US"/>
        </w:rPr>
        <w:t>time</w:t>
      </w:r>
      <w:r w:rsidRPr="0057298D">
        <w:rPr>
          <w:color w:val="auto"/>
        </w:rPr>
        <w:t xml:space="preserve"> - хранит даты</w:t>
      </w:r>
      <w:r w:rsidR="00557774" w:rsidRPr="0057298D">
        <w:rPr>
          <w:color w:val="auto"/>
        </w:rPr>
        <w:t xml:space="preserve"> и время</w:t>
      </w:r>
      <w:r w:rsidRPr="0057298D">
        <w:rPr>
          <w:color w:val="auto"/>
        </w:rPr>
        <w:t>;</w:t>
      </w:r>
    </w:p>
    <w:p w:rsidR="00DB3C5D" w:rsidRPr="0057298D" w:rsidRDefault="00DB3C5D" w:rsidP="00B44C6B">
      <w:pPr>
        <w:pStyle w:val="aa"/>
        <w:numPr>
          <w:ilvl w:val="0"/>
          <w:numId w:val="13"/>
        </w:numPr>
        <w:rPr>
          <w:color w:val="auto"/>
        </w:rPr>
      </w:pPr>
      <w:r w:rsidRPr="0057298D">
        <w:rPr>
          <w:color w:val="auto"/>
          <w:lang w:val="en-US"/>
        </w:rPr>
        <w:t>nchar</w:t>
      </w:r>
      <w:r w:rsidRPr="0057298D">
        <w:rPr>
          <w:color w:val="auto"/>
        </w:rPr>
        <w:t xml:space="preserve"> - представляет стоку фиксированной длины.</w:t>
      </w:r>
    </w:p>
    <w:p w:rsidR="00DB3C5D" w:rsidRPr="0057298D" w:rsidRDefault="004071AF" w:rsidP="004A001E">
      <w:pPr>
        <w:ind w:firstLine="567"/>
        <w:rPr>
          <w:color w:val="auto"/>
        </w:rPr>
      </w:pPr>
      <w:r w:rsidRPr="0057298D">
        <w:rPr>
          <w:color w:val="auto"/>
        </w:rPr>
        <w:t xml:space="preserve">В третьем столбце есть маркер, отвечающий за обязательность поля. В случае, если мы отметим его галочкой, поле будет необязательным при заполнении </w:t>
      </w:r>
      <w:r w:rsidR="00557774" w:rsidRPr="0057298D">
        <w:rPr>
          <w:color w:val="auto"/>
        </w:rPr>
        <w:t xml:space="preserve">данных </w:t>
      </w:r>
      <w:r w:rsidRPr="0057298D">
        <w:rPr>
          <w:color w:val="auto"/>
        </w:rPr>
        <w:t>в таблицу</w:t>
      </w:r>
      <w:r w:rsidR="00557774" w:rsidRPr="0057298D">
        <w:rPr>
          <w:color w:val="auto"/>
        </w:rPr>
        <w:t>.</w:t>
      </w:r>
    </w:p>
    <w:p w:rsidR="004A001E" w:rsidRPr="0057298D" w:rsidRDefault="007E1639" w:rsidP="007E1639">
      <w:pPr>
        <w:jc w:val="center"/>
        <w:rPr>
          <w:color w:val="auto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4087505" cy="144912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869" cy="14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99" w:rsidRPr="0057298D" w:rsidRDefault="003A0899" w:rsidP="003A0899">
      <w:pPr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Рисунок.2.3.4 «</w:t>
      </w:r>
      <w:r w:rsidRPr="0057298D">
        <w:rPr>
          <w:color w:val="auto"/>
        </w:rPr>
        <w:t xml:space="preserve">Таблица </w:t>
      </w:r>
      <w:r w:rsidR="007E1639" w:rsidRPr="0057298D">
        <w:rPr>
          <w:color w:val="auto"/>
          <w:lang w:val="en-US"/>
        </w:rPr>
        <w:t>Manager</w:t>
      </w:r>
      <w:r w:rsidRPr="0057298D">
        <w:rPr>
          <w:color w:val="auto"/>
        </w:rPr>
        <w:t>»</w:t>
      </w:r>
    </w:p>
    <w:p w:rsidR="00BA25D9" w:rsidRPr="0057298D" w:rsidRDefault="00BA25D9" w:rsidP="00BA25D9">
      <w:pPr>
        <w:ind w:firstLine="567"/>
        <w:rPr>
          <w:color w:val="auto"/>
        </w:rPr>
      </w:pPr>
      <w:r w:rsidRPr="0057298D">
        <w:rPr>
          <w:color w:val="auto"/>
        </w:rPr>
        <w:t>По примеру создания таблицы «</w:t>
      </w:r>
      <w:r w:rsidRPr="0057298D">
        <w:rPr>
          <w:color w:val="auto"/>
          <w:lang w:val="en-US"/>
        </w:rPr>
        <w:t>Abonent</w:t>
      </w:r>
      <w:r w:rsidRPr="0057298D">
        <w:rPr>
          <w:color w:val="auto"/>
        </w:rPr>
        <w:t>» (Рис.2.3.4), необходимо создать еще 12 таблиц.</w:t>
      </w:r>
    </w:p>
    <w:p w:rsidR="00BB2762" w:rsidRPr="0057298D" w:rsidRDefault="004071AF" w:rsidP="00B44C6B">
      <w:pPr>
        <w:pStyle w:val="aa"/>
        <w:numPr>
          <w:ilvl w:val="0"/>
          <w:numId w:val="14"/>
        </w:numPr>
        <w:rPr>
          <w:color w:val="auto"/>
        </w:rPr>
      </w:pPr>
      <w:r w:rsidRPr="0057298D">
        <w:rPr>
          <w:color w:val="auto"/>
        </w:rPr>
        <w:t>Создание диаграммы. Чтобы создать диаграмму, необходимо добавить таблицы (сущности) на поле для построения диаграмм</w:t>
      </w:r>
      <w:r w:rsidR="004B660D" w:rsidRPr="0057298D">
        <w:rPr>
          <w:color w:val="auto"/>
        </w:rPr>
        <w:t xml:space="preserve"> (Рис.2.3.5)</w:t>
      </w:r>
      <w:r w:rsidRPr="0057298D">
        <w:rPr>
          <w:color w:val="auto"/>
        </w:rPr>
        <w:t>.</w:t>
      </w:r>
    </w:p>
    <w:p w:rsidR="006F62BA" w:rsidRPr="0057298D" w:rsidRDefault="004071AF" w:rsidP="000D636F">
      <w:pPr>
        <w:jc w:val="center"/>
        <w:rPr>
          <w:rFonts w:cs="Segoe UI"/>
          <w:color w:val="auto"/>
          <w:szCs w:val="20"/>
        </w:rPr>
      </w:pPr>
      <w:r w:rsidRPr="0057298D">
        <w:rPr>
          <w:noProof/>
          <w:color w:val="auto"/>
        </w:rPr>
        <w:drawing>
          <wp:inline distT="0" distB="0" distL="0" distR="0">
            <wp:extent cx="2176818" cy="17223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00" t="22470" r="81803" b="56012"/>
                    <a:stretch/>
                  </pic:blipFill>
                  <pic:spPr bwMode="auto">
                    <a:xfrm>
                      <a:off x="0" y="0"/>
                      <a:ext cx="2234615" cy="176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6F62BA" w:rsidRPr="0057298D">
        <w:rPr>
          <w:noProof/>
          <w:color w:val="auto"/>
        </w:rPr>
        <w:drawing>
          <wp:inline distT="0" distB="0" distL="0" distR="0">
            <wp:extent cx="2197290" cy="1732478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4900" cy="17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AF" w:rsidRPr="0057298D" w:rsidRDefault="004B5542" w:rsidP="004071AF">
      <w:pPr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Рисунок.</w:t>
      </w:r>
      <w:r w:rsidR="004071AF" w:rsidRPr="0057298D">
        <w:rPr>
          <w:rFonts w:cs="Segoe UI"/>
          <w:color w:val="auto"/>
          <w:szCs w:val="20"/>
        </w:rPr>
        <w:t>2.3.</w:t>
      </w:r>
      <w:r w:rsidR="004B660D" w:rsidRPr="0057298D">
        <w:rPr>
          <w:rFonts w:cs="Segoe UI"/>
          <w:color w:val="auto"/>
          <w:szCs w:val="20"/>
        </w:rPr>
        <w:t>5</w:t>
      </w:r>
      <w:r w:rsidR="004071AF" w:rsidRPr="0057298D">
        <w:rPr>
          <w:rFonts w:cs="Segoe UI"/>
          <w:color w:val="auto"/>
          <w:szCs w:val="20"/>
        </w:rPr>
        <w:t xml:space="preserve"> «</w:t>
      </w:r>
      <w:r w:rsidR="004071AF" w:rsidRPr="0057298D">
        <w:rPr>
          <w:color w:val="auto"/>
        </w:rPr>
        <w:t>Добавление таблиц»</w:t>
      </w:r>
    </w:p>
    <w:p w:rsidR="004071AF" w:rsidRPr="0057298D" w:rsidRDefault="004071AF" w:rsidP="00B44C6B">
      <w:pPr>
        <w:pStyle w:val="aa"/>
        <w:numPr>
          <w:ilvl w:val="0"/>
          <w:numId w:val="14"/>
        </w:numPr>
        <w:rPr>
          <w:color w:val="auto"/>
        </w:rPr>
      </w:pPr>
      <w:r w:rsidRPr="0057298D">
        <w:rPr>
          <w:color w:val="auto"/>
        </w:rPr>
        <w:t>Устан</w:t>
      </w:r>
      <w:r w:rsidR="00F20E44" w:rsidRPr="0057298D">
        <w:rPr>
          <w:color w:val="auto"/>
        </w:rPr>
        <w:t>овка</w:t>
      </w:r>
      <w:r w:rsidRPr="0057298D">
        <w:rPr>
          <w:color w:val="auto"/>
        </w:rPr>
        <w:t xml:space="preserve"> связ</w:t>
      </w:r>
      <w:r w:rsidR="00F20E44" w:rsidRPr="0057298D">
        <w:rPr>
          <w:color w:val="auto"/>
        </w:rPr>
        <w:t xml:space="preserve">ей </w:t>
      </w:r>
      <w:r w:rsidRPr="0057298D">
        <w:rPr>
          <w:color w:val="auto"/>
        </w:rPr>
        <w:t>между таблицами</w:t>
      </w:r>
      <w:r w:rsidR="00F20E44" w:rsidRPr="0057298D">
        <w:rPr>
          <w:color w:val="auto"/>
        </w:rPr>
        <w:t>.</w:t>
      </w:r>
    </w:p>
    <w:p w:rsidR="007B0530" w:rsidRPr="0057298D" w:rsidRDefault="00347AE5" w:rsidP="002E4C77">
      <w:pPr>
        <w:ind w:firstLine="567"/>
        <w:rPr>
          <w:color w:val="auto"/>
        </w:rPr>
      </w:pPr>
      <w:r w:rsidRPr="0057298D">
        <w:rPr>
          <w:color w:val="auto"/>
        </w:rPr>
        <w:t xml:space="preserve">Чтобы </w:t>
      </w:r>
      <w:r w:rsidR="00152890" w:rsidRPr="0057298D">
        <w:rPr>
          <w:color w:val="auto"/>
        </w:rPr>
        <w:t>создать</w:t>
      </w:r>
      <w:r w:rsidR="00DA66DC" w:rsidRPr="0057298D">
        <w:rPr>
          <w:color w:val="auto"/>
        </w:rPr>
        <w:t xml:space="preserve"> в таблицу,</w:t>
      </w:r>
      <w:r w:rsidR="00152890" w:rsidRPr="0057298D">
        <w:rPr>
          <w:color w:val="auto"/>
        </w:rPr>
        <w:t xml:space="preserve"> с которой необходимо </w:t>
      </w:r>
      <w:r w:rsidR="00DA3C7D" w:rsidRPr="0057298D">
        <w:rPr>
          <w:color w:val="auto"/>
        </w:rPr>
        <w:t>создать соединение</w:t>
      </w:r>
      <w:r w:rsidR="00152890" w:rsidRPr="0057298D">
        <w:rPr>
          <w:color w:val="auto"/>
        </w:rPr>
        <w:t xml:space="preserve">, добавляется внешнее ключевое поле, которое </w:t>
      </w:r>
      <w:r w:rsidR="001032B8" w:rsidRPr="0057298D">
        <w:rPr>
          <w:color w:val="auto"/>
        </w:rPr>
        <w:t>такое же по типу данных, как</w:t>
      </w:r>
      <w:r w:rsidR="00DA3C7D" w:rsidRPr="0057298D">
        <w:rPr>
          <w:color w:val="auto"/>
        </w:rPr>
        <w:t xml:space="preserve"> и</w:t>
      </w:r>
      <w:r w:rsidR="001032B8" w:rsidRPr="0057298D">
        <w:rPr>
          <w:color w:val="auto"/>
        </w:rPr>
        <w:t xml:space="preserve"> ключевое поле.</w:t>
      </w:r>
      <w:r w:rsidR="00DA66DC" w:rsidRPr="0057298D">
        <w:rPr>
          <w:color w:val="auto"/>
        </w:rPr>
        <w:t xml:space="preserve"> Далее от первичного ключа ведется связь к внешнему ключу.</w:t>
      </w:r>
    </w:p>
    <w:p w:rsidR="00347AE5" w:rsidRPr="0057298D" w:rsidRDefault="001032B8" w:rsidP="002E4C77">
      <w:pPr>
        <w:ind w:firstLine="567"/>
        <w:rPr>
          <w:color w:val="auto"/>
        </w:rPr>
      </w:pPr>
      <w:r w:rsidRPr="0057298D">
        <w:rPr>
          <w:color w:val="auto"/>
        </w:rPr>
        <w:t xml:space="preserve">Например: </w:t>
      </w:r>
      <w:r w:rsidR="007D614B" w:rsidRPr="0057298D">
        <w:rPr>
          <w:color w:val="auto"/>
        </w:rPr>
        <w:t>Чтобы связать таблицу «</w:t>
      </w:r>
      <w:r w:rsidR="007D614B" w:rsidRPr="0057298D">
        <w:rPr>
          <w:color w:val="auto"/>
          <w:lang w:val="en-US"/>
        </w:rPr>
        <w:t>Manager</w:t>
      </w:r>
      <w:r w:rsidR="007D614B" w:rsidRPr="0057298D">
        <w:rPr>
          <w:color w:val="auto"/>
        </w:rPr>
        <w:t>» с</w:t>
      </w:r>
      <w:r w:rsidR="00DA66DC" w:rsidRPr="0057298D">
        <w:rPr>
          <w:color w:val="auto"/>
        </w:rPr>
        <w:t xml:space="preserve"> таблицей «</w:t>
      </w:r>
      <w:r w:rsidR="00DA66DC" w:rsidRPr="0057298D">
        <w:rPr>
          <w:color w:val="auto"/>
          <w:lang w:val="en-US"/>
        </w:rPr>
        <w:t>Role</w:t>
      </w:r>
      <w:r w:rsidR="00DA66DC" w:rsidRPr="0057298D">
        <w:rPr>
          <w:color w:val="auto"/>
        </w:rPr>
        <w:t xml:space="preserve">», </w:t>
      </w:r>
      <w:r w:rsidR="007D614B" w:rsidRPr="0057298D">
        <w:rPr>
          <w:color w:val="auto"/>
        </w:rPr>
        <w:t>в таблицу «</w:t>
      </w:r>
      <w:r w:rsidR="00DA66DC" w:rsidRPr="0057298D">
        <w:rPr>
          <w:color w:val="auto"/>
          <w:lang w:val="en-US"/>
        </w:rPr>
        <w:t>Manager</w:t>
      </w:r>
      <w:r w:rsidR="007D614B" w:rsidRPr="0057298D">
        <w:rPr>
          <w:color w:val="auto"/>
        </w:rPr>
        <w:t xml:space="preserve">»был добавлен внешний ключ </w:t>
      </w:r>
      <w:r w:rsidR="00EF7E80" w:rsidRPr="0057298D">
        <w:rPr>
          <w:color w:val="auto"/>
        </w:rPr>
        <w:t xml:space="preserve">- </w:t>
      </w:r>
      <w:r w:rsidR="00365061" w:rsidRPr="0057298D">
        <w:rPr>
          <w:color w:val="auto"/>
          <w:lang w:val="en-US"/>
        </w:rPr>
        <w:t>name</w:t>
      </w:r>
      <w:r w:rsidR="00365061" w:rsidRPr="0057298D">
        <w:rPr>
          <w:color w:val="auto"/>
        </w:rPr>
        <w:t>_</w:t>
      </w:r>
      <w:r w:rsidR="00365061" w:rsidRPr="0057298D">
        <w:rPr>
          <w:color w:val="auto"/>
          <w:lang w:val="en-US"/>
        </w:rPr>
        <w:t>role</w:t>
      </w:r>
      <w:r w:rsidR="00365061" w:rsidRPr="0057298D">
        <w:rPr>
          <w:color w:val="auto"/>
        </w:rPr>
        <w:t xml:space="preserve"> (Рис2.3.6)</w:t>
      </w:r>
      <w:r w:rsidR="007D614B" w:rsidRPr="0057298D">
        <w:rPr>
          <w:color w:val="auto"/>
        </w:rPr>
        <w:t>.</w:t>
      </w:r>
    </w:p>
    <w:p w:rsidR="00210314" w:rsidRPr="0057298D" w:rsidRDefault="00210314" w:rsidP="00210314">
      <w:pPr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3043450" cy="23707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25" r="4783"/>
                    <a:stretch/>
                  </pic:blipFill>
                  <pic:spPr bwMode="auto">
                    <a:xfrm>
                      <a:off x="0" y="0"/>
                      <a:ext cx="3153193" cy="245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10314" w:rsidRPr="0057298D" w:rsidRDefault="004B5542" w:rsidP="00210314">
      <w:pPr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Рисунок.</w:t>
      </w:r>
      <w:r w:rsidR="00210314" w:rsidRPr="0057298D">
        <w:rPr>
          <w:rFonts w:cs="Segoe UI"/>
          <w:color w:val="auto"/>
          <w:szCs w:val="20"/>
        </w:rPr>
        <w:t>2.3.6 «</w:t>
      </w:r>
      <w:r w:rsidR="00210314" w:rsidRPr="0057298D">
        <w:rPr>
          <w:color w:val="auto"/>
        </w:rPr>
        <w:t>Создание связи»</w:t>
      </w:r>
    </w:p>
    <w:p w:rsidR="000D636F" w:rsidRPr="0057298D" w:rsidRDefault="00450F17" w:rsidP="00F203C8">
      <w:pPr>
        <w:ind w:firstLine="567"/>
        <w:rPr>
          <w:color w:val="auto"/>
        </w:rPr>
      </w:pPr>
      <w:r w:rsidRPr="0057298D">
        <w:rPr>
          <w:color w:val="auto"/>
        </w:rPr>
        <w:lastRenderedPageBreak/>
        <w:t xml:space="preserve">По такому принципу создаем связи между таблицами, как на </w:t>
      </w:r>
      <w:r w:rsidRPr="0057298D">
        <w:rPr>
          <w:color w:val="auto"/>
          <w:lang w:val="en-US"/>
        </w:rPr>
        <w:t>ER</w:t>
      </w:r>
      <w:r w:rsidRPr="0057298D">
        <w:rPr>
          <w:color w:val="auto"/>
        </w:rPr>
        <w:t>-диаграмме</w:t>
      </w:r>
      <w:r w:rsidR="00F203C8" w:rsidRPr="0057298D">
        <w:rPr>
          <w:color w:val="auto"/>
        </w:rPr>
        <w:t>. В итоге получаем готовую диаграмму нашей БД (Рис.2.3.7).</w:t>
      </w:r>
    </w:p>
    <w:p w:rsidR="00AB007D" w:rsidRPr="0057298D" w:rsidRDefault="00347AE5" w:rsidP="00347AE5">
      <w:pPr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6091221" cy="696718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979" r="4945"/>
                    <a:stretch/>
                  </pic:blipFill>
                  <pic:spPr bwMode="auto">
                    <a:xfrm>
                      <a:off x="0" y="0"/>
                      <a:ext cx="6193167" cy="708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007D" w:rsidRPr="0057298D" w:rsidRDefault="004B5542" w:rsidP="00AB007D">
      <w:pPr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Рисунок.</w:t>
      </w:r>
      <w:r w:rsidR="00AB007D" w:rsidRPr="0057298D">
        <w:rPr>
          <w:rFonts w:cs="Segoe UI"/>
          <w:color w:val="auto"/>
          <w:szCs w:val="20"/>
        </w:rPr>
        <w:t>2.3.</w:t>
      </w:r>
      <w:r w:rsidRPr="0057298D">
        <w:rPr>
          <w:rFonts w:cs="Segoe UI"/>
          <w:color w:val="auto"/>
          <w:szCs w:val="20"/>
          <w:lang w:val="en-US"/>
        </w:rPr>
        <w:t>7</w:t>
      </w:r>
      <w:r w:rsidR="00AB007D" w:rsidRPr="0057298D">
        <w:rPr>
          <w:rFonts w:cs="Segoe UI"/>
          <w:color w:val="auto"/>
          <w:szCs w:val="20"/>
        </w:rPr>
        <w:t xml:space="preserve"> «</w:t>
      </w:r>
      <w:r w:rsidR="00AB007D" w:rsidRPr="0057298D">
        <w:rPr>
          <w:color w:val="auto"/>
        </w:rPr>
        <w:t>Готовая диаграмма»</w:t>
      </w:r>
    </w:p>
    <w:p w:rsidR="00AB007D" w:rsidRPr="0057298D" w:rsidRDefault="00AB007D" w:rsidP="00B44C6B">
      <w:pPr>
        <w:pStyle w:val="aa"/>
        <w:numPr>
          <w:ilvl w:val="0"/>
          <w:numId w:val="14"/>
        </w:numPr>
        <w:rPr>
          <w:color w:val="auto"/>
        </w:rPr>
      </w:pPr>
      <w:r w:rsidRPr="0057298D">
        <w:rPr>
          <w:color w:val="auto"/>
        </w:rPr>
        <w:t xml:space="preserve">Сохранение </w:t>
      </w:r>
      <w:r w:rsidR="0064080E" w:rsidRPr="0057298D">
        <w:rPr>
          <w:color w:val="auto"/>
        </w:rPr>
        <w:t>скрипта базы данных</w:t>
      </w:r>
      <w:r w:rsidR="00A028F1" w:rsidRPr="0057298D">
        <w:rPr>
          <w:color w:val="auto"/>
        </w:rPr>
        <w:t xml:space="preserve"> (</w:t>
      </w:r>
      <w:r w:rsidR="00A028F1" w:rsidRPr="0057298D">
        <w:rPr>
          <w:rFonts w:cs="Segoe UI"/>
          <w:color w:val="auto"/>
          <w:szCs w:val="20"/>
        </w:rPr>
        <w:t>Рис.2.3.8)</w:t>
      </w:r>
      <w:r w:rsidRPr="0057298D">
        <w:rPr>
          <w:color w:val="auto"/>
        </w:rPr>
        <w:t>.</w:t>
      </w:r>
    </w:p>
    <w:p w:rsidR="00AB007D" w:rsidRPr="0057298D" w:rsidRDefault="007014E3" w:rsidP="004B5542">
      <w:pPr>
        <w:ind w:firstLine="567"/>
        <w:rPr>
          <w:color w:val="auto"/>
        </w:rPr>
      </w:pPr>
      <w:r w:rsidRPr="0057298D">
        <w:rPr>
          <w:color w:val="auto"/>
        </w:rPr>
        <w:t>Все созданные базы данных хранятся на сервере. Чтобы перенести базу данных на другой сервер, необходимо правильно ее сохранить. Один из методов - создание скрипта базы данных.</w:t>
      </w:r>
    </w:p>
    <w:p w:rsidR="007014E3" w:rsidRPr="0057298D" w:rsidRDefault="007014E3" w:rsidP="0064080E">
      <w:pPr>
        <w:jc w:val="center"/>
        <w:rPr>
          <w:color w:val="auto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3780951" cy="360661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43" t="19902" r="65307" b="25072"/>
                    <a:stretch/>
                  </pic:blipFill>
                  <pic:spPr bwMode="auto">
                    <a:xfrm>
                      <a:off x="0" y="0"/>
                      <a:ext cx="3897754" cy="371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57298D">
        <w:rPr>
          <w:noProof/>
          <w:color w:val="auto"/>
        </w:rPr>
        <w:drawing>
          <wp:inline distT="0" distB="0" distL="0" distR="0">
            <wp:extent cx="3788204" cy="35961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519" t="17277" r="31092" b="19623"/>
                    <a:stretch/>
                  </pic:blipFill>
                  <pic:spPr bwMode="auto">
                    <a:xfrm>
                      <a:off x="0" y="0"/>
                      <a:ext cx="3895941" cy="369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14E3" w:rsidRPr="0057298D" w:rsidRDefault="007014E3" w:rsidP="007014E3">
      <w:pPr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</w:t>
      </w:r>
      <w:r w:rsidR="00A028F1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.2.3.</w:t>
      </w:r>
      <w:r w:rsidR="00A028F1" w:rsidRPr="0057298D">
        <w:rPr>
          <w:rFonts w:cs="Segoe UI"/>
          <w:color w:val="auto"/>
          <w:szCs w:val="20"/>
        </w:rPr>
        <w:t>8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>Сохранение скрипта»</w:t>
      </w:r>
    </w:p>
    <w:p w:rsidR="00A028F1" w:rsidRPr="0057298D" w:rsidRDefault="00A028F1">
      <w:pPr>
        <w:jc w:val="left"/>
        <w:rPr>
          <w:color w:val="auto"/>
        </w:rPr>
      </w:pPr>
      <w:r w:rsidRPr="0057298D">
        <w:rPr>
          <w:color w:val="auto"/>
        </w:rPr>
        <w:br w:type="page"/>
      </w:r>
    </w:p>
    <w:p w:rsidR="00B4191D" w:rsidRPr="0057298D" w:rsidRDefault="00B4191D" w:rsidP="00B4191D">
      <w:pPr>
        <w:pStyle w:val="11"/>
        <w:rPr>
          <w:color w:val="auto"/>
        </w:rPr>
      </w:pPr>
      <w:bookmarkStart w:id="40" w:name="_Toc70585998"/>
      <w:bookmarkStart w:id="41" w:name="_Toc105630480"/>
      <w:r w:rsidRPr="0057298D">
        <w:rPr>
          <w:color w:val="auto"/>
        </w:rPr>
        <w:lastRenderedPageBreak/>
        <w:t>ГЛАВА 3. РАЗРАБОТКА ИНФОРМАЦИОННОЙ СИСТЕМЫ</w:t>
      </w:r>
      <w:bookmarkEnd w:id="40"/>
      <w:bookmarkEnd w:id="41"/>
    </w:p>
    <w:p w:rsidR="00B4191D" w:rsidRPr="0057298D" w:rsidRDefault="006E5E6D" w:rsidP="006E5E6D">
      <w:pPr>
        <w:pStyle w:val="11"/>
        <w:spacing w:before="0"/>
        <w:ind w:left="3629"/>
        <w:jc w:val="both"/>
        <w:rPr>
          <w:color w:val="auto"/>
        </w:rPr>
      </w:pPr>
      <w:bookmarkStart w:id="42" w:name="_Toc70585999"/>
      <w:bookmarkStart w:id="43" w:name="_Toc105630481"/>
      <w:r w:rsidRPr="0057298D">
        <w:rPr>
          <w:color w:val="auto"/>
        </w:rPr>
        <w:t xml:space="preserve">3.1 </w:t>
      </w:r>
      <w:r w:rsidR="00B4191D" w:rsidRPr="0057298D">
        <w:rPr>
          <w:color w:val="auto"/>
        </w:rPr>
        <w:t>Выбор инструментария</w:t>
      </w:r>
      <w:bookmarkEnd w:id="42"/>
      <w:bookmarkEnd w:id="43"/>
    </w:p>
    <w:p w:rsidR="000973D0" w:rsidRPr="0057298D" w:rsidRDefault="000973D0" w:rsidP="00AC2BB6">
      <w:pPr>
        <w:ind w:firstLine="567"/>
        <w:rPr>
          <w:color w:val="auto"/>
        </w:rPr>
      </w:pPr>
      <w:bookmarkStart w:id="44" w:name="_Toc70586000"/>
      <w:r w:rsidRPr="0057298D">
        <w:rPr>
          <w:color w:val="auto"/>
        </w:rPr>
        <w:t>Перед тем как начать разрабатывать приложение необходимо выбрать среду разработки, в которой будет удобно работать.</w:t>
      </w:r>
      <w:r w:rsidR="00AC2BB6" w:rsidRPr="0057298D">
        <w:rPr>
          <w:color w:val="auto"/>
        </w:rPr>
        <w:t xml:space="preserve"> Мной была выбрана </w:t>
      </w:r>
      <w:r w:rsidRPr="0057298D">
        <w:rPr>
          <w:color w:val="auto"/>
        </w:rPr>
        <w:t>VisualStudio</w:t>
      </w:r>
      <w:r w:rsidR="00AB4C71" w:rsidRPr="0057298D">
        <w:rPr>
          <w:color w:val="auto"/>
        </w:rPr>
        <w:t xml:space="preserve"> (</w:t>
      </w:r>
      <w:r w:rsidR="00AB4C71" w:rsidRPr="0057298D">
        <w:rPr>
          <w:rFonts w:cs="Segoe UI"/>
          <w:color w:val="auto"/>
          <w:szCs w:val="20"/>
        </w:rPr>
        <w:t>Рис.3.1.1).</w:t>
      </w:r>
    </w:p>
    <w:p w:rsidR="000973D0" w:rsidRPr="0057298D" w:rsidRDefault="000973D0" w:rsidP="000973D0">
      <w:pPr>
        <w:ind w:firstLine="567"/>
        <w:rPr>
          <w:color w:val="auto"/>
          <w:shd w:val="clear" w:color="auto" w:fill="FFFFFF"/>
        </w:rPr>
      </w:pPr>
      <w:r w:rsidRPr="0057298D">
        <w:rPr>
          <w:color w:val="auto"/>
        </w:rPr>
        <w:t>Особенности </w:t>
      </w:r>
      <w:r w:rsidRPr="0057298D">
        <w:rPr>
          <w:rStyle w:val="afd"/>
          <w:b w:val="0"/>
          <w:bCs w:val="0"/>
          <w:color w:val="auto"/>
          <w:bdr w:val="none" w:sz="0" w:space="0" w:color="auto" w:frame="1"/>
        </w:rPr>
        <w:t>Visual Studi</w:t>
      </w:r>
      <w:r w:rsidR="00911B41" w:rsidRPr="0057298D">
        <w:rPr>
          <w:rStyle w:val="afd"/>
          <w:b w:val="0"/>
          <w:bCs w:val="0"/>
          <w:color w:val="auto"/>
          <w:bdr w:val="none" w:sz="0" w:space="0" w:color="auto" w:frame="1"/>
          <w:lang w:val="en-US"/>
        </w:rPr>
        <w:t>o</w:t>
      </w:r>
      <w:r w:rsidRPr="0057298D">
        <w:rPr>
          <w:rStyle w:val="afd"/>
          <w:b w:val="0"/>
          <w:bCs w:val="0"/>
          <w:color w:val="auto"/>
          <w:bdr w:val="none" w:sz="0" w:space="0" w:color="auto" w:frame="1"/>
        </w:rPr>
        <w:t>:</w:t>
      </w:r>
    </w:p>
    <w:p w:rsidR="000973D0" w:rsidRPr="0057298D" w:rsidRDefault="00911B41" w:rsidP="00B44C6B">
      <w:pPr>
        <w:pStyle w:val="aa"/>
        <w:numPr>
          <w:ilvl w:val="0"/>
          <w:numId w:val="15"/>
        </w:numPr>
        <w:rPr>
          <w:color w:val="auto"/>
        </w:rPr>
      </w:pPr>
      <w:r w:rsidRPr="0057298D">
        <w:rPr>
          <w:rStyle w:val="afd"/>
          <w:b w:val="0"/>
          <w:bCs w:val="0"/>
          <w:color w:val="auto"/>
          <w:bdr w:val="none" w:sz="0" w:space="0" w:color="auto" w:frame="1"/>
        </w:rPr>
        <w:t>Visual Studi</w:t>
      </w:r>
      <w:r w:rsidRPr="0057298D">
        <w:rPr>
          <w:rStyle w:val="afd"/>
          <w:b w:val="0"/>
          <w:bCs w:val="0"/>
          <w:color w:val="auto"/>
          <w:bdr w:val="none" w:sz="0" w:space="0" w:color="auto" w:frame="1"/>
          <w:lang w:val="en-US"/>
        </w:rPr>
        <w:t>o</w:t>
      </w:r>
      <w:r w:rsidR="000973D0" w:rsidRPr="0057298D">
        <w:rPr>
          <w:color w:val="auto"/>
        </w:rPr>
        <w:t>позволяет разрабатывать как консольные приложения, так и приложения с графическим интерфейсом, в том числе с поддержкой технологии W</w:t>
      </w:r>
      <w:r w:rsidRPr="0057298D">
        <w:rPr>
          <w:color w:val="auto"/>
          <w:lang w:val="en-US"/>
        </w:rPr>
        <w:t>PF</w:t>
      </w:r>
      <w:r w:rsidRPr="0057298D">
        <w:rPr>
          <w:color w:val="auto"/>
        </w:rPr>
        <w:t>.</w:t>
      </w:r>
    </w:p>
    <w:p w:rsidR="000973D0" w:rsidRPr="0057298D" w:rsidRDefault="000973D0" w:rsidP="00B44C6B">
      <w:pPr>
        <w:pStyle w:val="aa"/>
        <w:numPr>
          <w:ilvl w:val="0"/>
          <w:numId w:val="15"/>
        </w:numPr>
        <w:rPr>
          <w:color w:val="auto"/>
        </w:rPr>
      </w:pPr>
      <w:r w:rsidRPr="0057298D">
        <w:rPr>
          <w:color w:val="auto"/>
        </w:rPr>
        <w:t>В редакторе присутствуют встроенный отладчик, инструменты для работы с Git и средства рефакторинга, навигации по коду, автодополнения типовых конструкций и контекстной подсказки.</w:t>
      </w:r>
    </w:p>
    <w:p w:rsidR="000973D0" w:rsidRPr="0057298D" w:rsidRDefault="000973D0" w:rsidP="00B44C6B">
      <w:pPr>
        <w:pStyle w:val="aa"/>
        <w:numPr>
          <w:ilvl w:val="0"/>
          <w:numId w:val="15"/>
        </w:numPr>
        <w:rPr>
          <w:color w:val="auto"/>
        </w:rPr>
      </w:pPr>
      <w:r w:rsidRPr="0057298D">
        <w:rPr>
          <w:color w:val="auto"/>
        </w:rPr>
        <w:t>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</w:t>
      </w:r>
    </w:p>
    <w:p w:rsidR="000973D0" w:rsidRPr="0057298D" w:rsidRDefault="000973D0" w:rsidP="000973D0">
      <w:pPr>
        <w:ind w:left="709"/>
        <w:rPr>
          <w:color w:val="auto"/>
        </w:rPr>
      </w:pPr>
      <w:r w:rsidRPr="0057298D">
        <w:rPr>
          <w:color w:val="auto"/>
        </w:rPr>
        <w:t>Функционал:</w:t>
      </w:r>
    </w:p>
    <w:p w:rsidR="000973D0" w:rsidRPr="0057298D" w:rsidRDefault="000973D0" w:rsidP="00B44C6B">
      <w:pPr>
        <w:pStyle w:val="aa"/>
        <w:numPr>
          <w:ilvl w:val="0"/>
          <w:numId w:val="16"/>
        </w:numPr>
        <w:rPr>
          <w:color w:val="auto"/>
        </w:rPr>
      </w:pPr>
      <w:r w:rsidRPr="0057298D">
        <w:rPr>
          <w:color w:val="auto"/>
        </w:rPr>
        <w:t>встроенные инструменты интеграции с GitHub, GIT, а также Visual Studio Team Services для быстрого тестирования, сборки, упаковки и развертывания разных типов приложений;</w:t>
      </w:r>
    </w:p>
    <w:p w:rsidR="000973D0" w:rsidRPr="0057298D" w:rsidRDefault="000973D0" w:rsidP="00B44C6B">
      <w:pPr>
        <w:pStyle w:val="aa"/>
        <w:numPr>
          <w:ilvl w:val="0"/>
          <w:numId w:val="16"/>
        </w:numPr>
        <w:rPr>
          <w:color w:val="auto"/>
        </w:rPr>
      </w:pPr>
      <w:r w:rsidRPr="0057298D">
        <w:rPr>
          <w:color w:val="auto"/>
        </w:rPr>
        <w:t>поддержка практически всех языков программирования</w:t>
      </w:r>
      <w:r w:rsidR="00EC1036" w:rsidRPr="0057298D">
        <w:rPr>
          <w:color w:val="auto"/>
        </w:rPr>
        <w:t xml:space="preserve"> (C++, C#, Python, PHP, JavaScript и других)</w:t>
      </w:r>
      <w:r w:rsidRPr="0057298D">
        <w:rPr>
          <w:color w:val="auto"/>
        </w:rPr>
        <w:t>;</w:t>
      </w:r>
    </w:p>
    <w:p w:rsidR="000973D0" w:rsidRPr="0057298D" w:rsidRDefault="000973D0" w:rsidP="00B44C6B">
      <w:pPr>
        <w:pStyle w:val="aa"/>
        <w:numPr>
          <w:ilvl w:val="0"/>
          <w:numId w:val="16"/>
        </w:numPr>
        <w:rPr>
          <w:color w:val="auto"/>
        </w:rPr>
      </w:pPr>
      <w:r w:rsidRPr="0057298D">
        <w:rPr>
          <w:color w:val="auto"/>
        </w:rPr>
        <w:t>написание кода для конкретной задачи с его последующей интеграцией в проект (с надстройкой или напрямую);</w:t>
      </w:r>
    </w:p>
    <w:p w:rsidR="000973D0" w:rsidRPr="0057298D" w:rsidRDefault="000973D0" w:rsidP="00B44C6B">
      <w:pPr>
        <w:pStyle w:val="aa"/>
        <w:numPr>
          <w:ilvl w:val="0"/>
          <w:numId w:val="16"/>
        </w:numPr>
        <w:rPr>
          <w:color w:val="auto"/>
        </w:rPr>
      </w:pPr>
      <w:r w:rsidRPr="0057298D">
        <w:rPr>
          <w:color w:val="auto"/>
        </w:rPr>
        <w:t>обширная библиотека шаблонов, готовых фрагментов кода;</w:t>
      </w:r>
    </w:p>
    <w:p w:rsidR="000973D0" w:rsidRPr="0057298D" w:rsidRDefault="000973D0" w:rsidP="00B44C6B">
      <w:pPr>
        <w:pStyle w:val="aa"/>
        <w:numPr>
          <w:ilvl w:val="0"/>
          <w:numId w:val="16"/>
        </w:numPr>
        <w:rPr>
          <w:color w:val="auto"/>
        </w:rPr>
      </w:pPr>
      <w:r w:rsidRPr="0057298D">
        <w:rPr>
          <w:color w:val="auto"/>
        </w:rPr>
        <w:t>одновременная работа с несколькими проектами (в нескольких окнах);</w:t>
      </w:r>
    </w:p>
    <w:p w:rsidR="000973D0" w:rsidRPr="0057298D" w:rsidRDefault="000973D0" w:rsidP="00B44C6B">
      <w:pPr>
        <w:pStyle w:val="aa"/>
        <w:numPr>
          <w:ilvl w:val="0"/>
          <w:numId w:val="16"/>
        </w:numPr>
        <w:rPr>
          <w:color w:val="auto"/>
        </w:rPr>
      </w:pPr>
      <w:r w:rsidRPr="0057298D">
        <w:rPr>
          <w:color w:val="auto"/>
        </w:rPr>
        <w:t>интерфейс можно разделить на две панели для сравнения кода;</w:t>
      </w:r>
    </w:p>
    <w:p w:rsidR="000973D0" w:rsidRPr="0057298D" w:rsidRDefault="000973D0" w:rsidP="00B44C6B">
      <w:pPr>
        <w:pStyle w:val="aa"/>
        <w:numPr>
          <w:ilvl w:val="0"/>
          <w:numId w:val="16"/>
        </w:numPr>
        <w:rPr>
          <w:color w:val="auto"/>
        </w:rPr>
      </w:pPr>
      <w:r w:rsidRPr="0057298D">
        <w:rPr>
          <w:color w:val="auto"/>
        </w:rPr>
        <w:t>функция отладки.</w:t>
      </w:r>
    </w:p>
    <w:p w:rsidR="000973D0" w:rsidRPr="0057298D" w:rsidRDefault="000973D0" w:rsidP="000973D0">
      <w:pPr>
        <w:ind w:right="225"/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6326024" cy="1862919"/>
            <wp:effectExtent l="0" t="0" r="0" b="0"/>
            <wp:docPr id="2" name="Рисунок 2" descr="10 лучших IDE и редакторов кода для веб-разработч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 лучших IDE и редакторов кода для веб-разработчиков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801" cy="187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036" w:rsidRPr="0057298D" w:rsidRDefault="000973D0" w:rsidP="00EC1036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AB4C71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.3.1.1 «</w:t>
      </w:r>
      <w:r w:rsidRPr="0057298D">
        <w:rPr>
          <w:color w:val="auto"/>
          <w:lang w:val="en-US"/>
        </w:rPr>
        <w:t>VisualStudio</w:t>
      </w:r>
      <w:r w:rsidRPr="0057298D">
        <w:rPr>
          <w:rFonts w:cs="Segoe UI"/>
          <w:color w:val="auto"/>
          <w:szCs w:val="20"/>
        </w:rPr>
        <w:t>»</w:t>
      </w:r>
    </w:p>
    <w:p w:rsidR="00A47CCF" w:rsidRPr="0057298D" w:rsidRDefault="00A47CCF" w:rsidP="00B44C6B">
      <w:pPr>
        <w:pStyle w:val="aa"/>
        <w:numPr>
          <w:ilvl w:val="0"/>
          <w:numId w:val="18"/>
        </w:numPr>
        <w:ind w:left="851"/>
        <w:rPr>
          <w:color w:val="auto"/>
          <w:szCs w:val="20"/>
        </w:rPr>
      </w:pPr>
      <w:r w:rsidRPr="0057298D">
        <w:rPr>
          <w:color w:val="auto"/>
        </w:rPr>
        <w:lastRenderedPageBreak/>
        <w:t>Установка VisualStudio</w:t>
      </w:r>
      <w:r w:rsidR="0002032D" w:rsidRPr="0057298D">
        <w:rPr>
          <w:color w:val="auto"/>
        </w:rPr>
        <w:t xml:space="preserve"> и загрузка решений (</w:t>
      </w:r>
      <w:r w:rsidR="0002032D" w:rsidRPr="0057298D">
        <w:rPr>
          <w:rFonts w:cs="Segoe UI"/>
          <w:color w:val="auto"/>
          <w:szCs w:val="20"/>
        </w:rPr>
        <w:t>Рис.3.1.2)</w:t>
      </w:r>
      <w:r w:rsidRPr="0057298D">
        <w:rPr>
          <w:color w:val="auto"/>
        </w:rPr>
        <w:t>.</w:t>
      </w:r>
    </w:p>
    <w:p w:rsidR="00825708" w:rsidRPr="0057298D" w:rsidRDefault="00A47CCF" w:rsidP="007B37AF">
      <w:pPr>
        <w:ind w:firstLine="567"/>
        <w:rPr>
          <w:color w:val="auto"/>
          <w:szCs w:val="20"/>
        </w:rPr>
      </w:pPr>
      <w:r w:rsidRPr="0057298D">
        <w:rPr>
          <w:color w:val="auto"/>
        </w:rPr>
        <w:t xml:space="preserve">Для установки </w:t>
      </w:r>
      <w:r w:rsidRPr="0057298D">
        <w:rPr>
          <w:color w:val="auto"/>
          <w:lang w:val="en-US"/>
        </w:rPr>
        <w:t>IDE</w:t>
      </w:r>
      <w:r w:rsidRPr="0057298D">
        <w:rPr>
          <w:color w:val="auto"/>
        </w:rPr>
        <w:t xml:space="preserve"> необходимо зайти на официальный сайт</w:t>
      </w:r>
      <w:r w:rsidR="007B37AF" w:rsidRPr="0057298D">
        <w:rPr>
          <w:color w:val="auto"/>
          <w:szCs w:val="20"/>
        </w:rPr>
        <w:t xml:space="preserve">. </w:t>
      </w:r>
      <w:r w:rsidR="007D74E5" w:rsidRPr="0057298D">
        <w:rPr>
          <w:color w:val="auto"/>
          <w:shd w:val="clear" w:color="auto" w:fill="FFFFFF"/>
        </w:rPr>
        <w:t xml:space="preserve">После </w:t>
      </w:r>
      <w:r w:rsidR="00825708" w:rsidRPr="0057298D">
        <w:rPr>
          <w:color w:val="auto"/>
          <w:shd w:val="clear" w:color="auto" w:fill="FFFFFF"/>
        </w:rPr>
        <w:t>запуска</w:t>
      </w:r>
      <w:r w:rsidR="00AC7B6A" w:rsidRPr="0057298D">
        <w:rPr>
          <w:color w:val="auto"/>
        </w:rPr>
        <w:t>VisualStudio</w:t>
      </w:r>
      <w:r w:rsidR="007D74E5" w:rsidRPr="0057298D">
        <w:rPr>
          <w:color w:val="auto"/>
          <w:shd w:val="clear" w:color="auto" w:fill="FFFFFF"/>
        </w:rPr>
        <w:t xml:space="preserve">, </w:t>
      </w:r>
      <w:r w:rsidR="007B37AF" w:rsidRPr="0057298D">
        <w:rPr>
          <w:color w:val="auto"/>
          <w:shd w:val="clear" w:color="auto" w:fill="FFFFFF"/>
        </w:rPr>
        <w:t xml:space="preserve">можно </w:t>
      </w:r>
      <w:r w:rsidR="007D74E5" w:rsidRPr="0057298D">
        <w:rPr>
          <w:color w:val="auto"/>
          <w:shd w:val="clear" w:color="auto" w:fill="FFFFFF"/>
        </w:rPr>
        <w:t xml:space="preserve">выбрать </w:t>
      </w:r>
      <w:r w:rsidR="007D74E5" w:rsidRPr="0057298D">
        <w:rPr>
          <w:color w:val="auto"/>
        </w:rPr>
        <w:t>нужные наборы функций.</w:t>
      </w:r>
      <w:r w:rsidR="007D74E5" w:rsidRPr="0057298D">
        <w:rPr>
          <w:color w:val="auto"/>
          <w:shd w:val="clear" w:color="auto" w:fill="FFFFFF"/>
        </w:rPr>
        <w:t> </w:t>
      </w:r>
      <w:r w:rsidR="00825708" w:rsidRPr="0057298D">
        <w:rPr>
          <w:color w:val="auto"/>
          <w:shd w:val="clear" w:color="auto" w:fill="FFFFFF"/>
        </w:rPr>
        <w:t>Для разработки приложения,необходимо установить такие решения</w:t>
      </w:r>
      <w:r w:rsidR="00AC7B6A" w:rsidRPr="0057298D">
        <w:rPr>
          <w:color w:val="auto"/>
          <w:shd w:val="clear" w:color="auto" w:fill="FFFFFF"/>
        </w:rPr>
        <w:t xml:space="preserve"> и </w:t>
      </w:r>
      <w:r w:rsidR="0002032D" w:rsidRPr="0057298D">
        <w:rPr>
          <w:color w:val="auto"/>
          <w:shd w:val="clear" w:color="auto" w:fill="FFFFFF"/>
        </w:rPr>
        <w:t>библиотекитакие как</w:t>
      </w:r>
      <w:r w:rsidR="00825708" w:rsidRPr="0057298D">
        <w:rPr>
          <w:color w:val="auto"/>
          <w:shd w:val="clear" w:color="auto" w:fill="FFFFFF"/>
        </w:rPr>
        <w:t>:</w:t>
      </w:r>
    </w:p>
    <w:p w:rsidR="00825708" w:rsidRPr="0057298D" w:rsidRDefault="00825708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>хранение и обработка данных;</w:t>
      </w:r>
    </w:p>
    <w:p w:rsidR="00825708" w:rsidRPr="0057298D" w:rsidRDefault="00825708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>разработка классических приложений .</w:t>
      </w:r>
      <w:r w:rsidRPr="0057298D">
        <w:rPr>
          <w:color w:val="auto"/>
          <w:szCs w:val="20"/>
          <w:lang w:val="en-US"/>
        </w:rPr>
        <w:t>NET</w:t>
      </w:r>
      <w:r w:rsidRPr="0057298D">
        <w:rPr>
          <w:color w:val="auto"/>
          <w:szCs w:val="20"/>
        </w:rPr>
        <w:t>;</w:t>
      </w:r>
    </w:p>
    <w:p w:rsidR="00825708" w:rsidRPr="0057298D" w:rsidRDefault="00825708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 xml:space="preserve">разработка приложений для универсальной платформы </w:t>
      </w:r>
      <w:r w:rsidRPr="0057298D">
        <w:rPr>
          <w:color w:val="auto"/>
          <w:szCs w:val="20"/>
          <w:lang w:val="en-US"/>
        </w:rPr>
        <w:t>Windows</w:t>
      </w:r>
      <w:r w:rsidRPr="0057298D">
        <w:rPr>
          <w:color w:val="auto"/>
          <w:szCs w:val="20"/>
        </w:rPr>
        <w:t>;</w:t>
      </w:r>
    </w:p>
    <w:p w:rsidR="00825708" w:rsidRPr="0057298D" w:rsidRDefault="00825708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 xml:space="preserve">разработка классических приложений на </w:t>
      </w:r>
      <w:r w:rsidRPr="0057298D">
        <w:rPr>
          <w:color w:val="auto"/>
          <w:szCs w:val="20"/>
          <w:lang w:val="en-US"/>
        </w:rPr>
        <w:t>C</w:t>
      </w:r>
      <w:r w:rsidRPr="0057298D">
        <w:rPr>
          <w:color w:val="auto"/>
          <w:szCs w:val="20"/>
        </w:rPr>
        <w:t>#.</w:t>
      </w:r>
    </w:p>
    <w:p w:rsidR="00825708" w:rsidRPr="0057298D" w:rsidRDefault="00825708" w:rsidP="00825708">
      <w:pPr>
        <w:rPr>
          <w:color w:val="auto"/>
          <w:szCs w:val="20"/>
        </w:rPr>
      </w:pPr>
      <w:r w:rsidRPr="0057298D">
        <w:rPr>
          <w:noProof/>
          <w:color w:val="auto"/>
        </w:rPr>
        <w:drawing>
          <wp:inline distT="0" distB="0" distL="0" distR="0">
            <wp:extent cx="6337005" cy="3183857"/>
            <wp:effectExtent l="0" t="0" r="0" b="0"/>
            <wp:docPr id="5" name="Рисунок 5" descr="Изменение Visual Studio | Microsoft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менение Visual Studio | Microsoft Doc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05" cy="318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708" w:rsidRPr="0057298D" w:rsidRDefault="00825708" w:rsidP="00825708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02032D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.3.1.</w:t>
      </w:r>
      <w:r w:rsidR="0002032D" w:rsidRPr="0057298D">
        <w:rPr>
          <w:rFonts w:cs="Segoe UI"/>
          <w:color w:val="auto"/>
          <w:szCs w:val="20"/>
        </w:rPr>
        <w:t>2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>Установка решений</w:t>
      </w:r>
      <w:r w:rsidRPr="0057298D">
        <w:rPr>
          <w:rFonts w:cs="Segoe UI"/>
          <w:color w:val="auto"/>
          <w:szCs w:val="20"/>
        </w:rPr>
        <w:t>»</w:t>
      </w:r>
    </w:p>
    <w:p w:rsidR="00825708" w:rsidRPr="0057298D" w:rsidRDefault="00A47CCF" w:rsidP="00B44C6B">
      <w:pPr>
        <w:pStyle w:val="aa"/>
        <w:numPr>
          <w:ilvl w:val="0"/>
          <w:numId w:val="18"/>
        </w:numPr>
        <w:ind w:left="851"/>
        <w:rPr>
          <w:color w:val="auto"/>
          <w:szCs w:val="20"/>
        </w:rPr>
      </w:pPr>
      <w:r w:rsidRPr="0057298D">
        <w:rPr>
          <w:color w:val="auto"/>
          <w:szCs w:val="20"/>
        </w:rPr>
        <w:t>Начало работы.</w:t>
      </w:r>
    </w:p>
    <w:p w:rsidR="00A47CCF" w:rsidRPr="0057298D" w:rsidRDefault="00A47CCF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>Когда установка Visual Studio завершится, нажмите кнопку Запустить, чтобы приступить к разработке в Visual Studio</w:t>
      </w:r>
      <w:r w:rsidR="009629F1" w:rsidRPr="0057298D">
        <w:rPr>
          <w:color w:val="auto"/>
          <w:szCs w:val="20"/>
        </w:rPr>
        <w:t xml:space="preserve"> (</w:t>
      </w:r>
      <w:r w:rsidR="009629F1" w:rsidRPr="0057298D">
        <w:rPr>
          <w:rFonts w:cs="Segoe UI"/>
          <w:color w:val="auto"/>
          <w:szCs w:val="20"/>
        </w:rPr>
        <w:t>Рис.3.1.3)</w:t>
      </w:r>
      <w:r w:rsidRPr="0057298D">
        <w:rPr>
          <w:color w:val="auto"/>
          <w:szCs w:val="20"/>
        </w:rPr>
        <w:t>.</w:t>
      </w:r>
    </w:p>
    <w:p w:rsidR="00A47CCF" w:rsidRPr="0057298D" w:rsidRDefault="00A47CCF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>На начальном экране выберите </w:t>
      </w:r>
      <w:r w:rsidR="003B43D0" w:rsidRPr="0057298D">
        <w:rPr>
          <w:color w:val="auto"/>
          <w:szCs w:val="20"/>
        </w:rPr>
        <w:t>«</w:t>
      </w:r>
      <w:r w:rsidRPr="0057298D">
        <w:rPr>
          <w:color w:val="auto"/>
          <w:szCs w:val="20"/>
        </w:rPr>
        <w:t>Создать проект</w:t>
      </w:r>
      <w:r w:rsidR="003B43D0" w:rsidRPr="0057298D">
        <w:rPr>
          <w:color w:val="auto"/>
          <w:szCs w:val="20"/>
        </w:rPr>
        <w:t>»</w:t>
      </w:r>
      <w:r w:rsidR="009629F1" w:rsidRPr="0057298D">
        <w:rPr>
          <w:color w:val="auto"/>
          <w:szCs w:val="20"/>
        </w:rPr>
        <w:t xml:space="preserve"> (</w:t>
      </w:r>
      <w:r w:rsidR="009629F1" w:rsidRPr="0057298D">
        <w:rPr>
          <w:rFonts w:cs="Segoe UI"/>
          <w:color w:val="auto"/>
          <w:szCs w:val="20"/>
        </w:rPr>
        <w:t>Рис.3.1.4)</w:t>
      </w:r>
      <w:r w:rsidRPr="0057298D">
        <w:rPr>
          <w:color w:val="auto"/>
          <w:szCs w:val="20"/>
        </w:rPr>
        <w:t>.</w:t>
      </w:r>
    </w:p>
    <w:p w:rsidR="0025794F" w:rsidRPr="0057298D" w:rsidRDefault="0025794F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 xml:space="preserve">Выбираем «Приложение </w:t>
      </w:r>
      <w:r w:rsidR="00785E75" w:rsidRPr="0057298D">
        <w:rPr>
          <w:color w:val="auto"/>
          <w:szCs w:val="20"/>
        </w:rPr>
        <w:t>WPF (</w:t>
      </w:r>
      <w:r w:rsidR="002341BB" w:rsidRPr="0057298D">
        <w:rPr>
          <w:color w:val="auto"/>
          <w:szCs w:val="20"/>
        </w:rPr>
        <w:t>.NET Framework)</w:t>
      </w:r>
      <w:r w:rsidRPr="0057298D">
        <w:rPr>
          <w:color w:val="auto"/>
          <w:szCs w:val="20"/>
        </w:rPr>
        <w:t>»</w:t>
      </w:r>
    </w:p>
    <w:p w:rsidR="00B37B6F" w:rsidRPr="0057298D" w:rsidRDefault="001C3574" w:rsidP="00B37B6F">
      <w:pPr>
        <w:ind w:firstLine="567"/>
        <w:rPr>
          <w:color w:val="auto"/>
        </w:rPr>
      </w:pPr>
      <w:r w:rsidRPr="0057298D">
        <w:rPr>
          <w:color w:val="auto"/>
          <w:lang w:val="en-US"/>
        </w:rPr>
        <w:t>W</w:t>
      </w:r>
      <w:r w:rsidR="00B37B6F" w:rsidRPr="0057298D">
        <w:rPr>
          <w:color w:val="auto"/>
        </w:rPr>
        <w:t>PF</w:t>
      </w:r>
      <w:r w:rsidRPr="0057298D">
        <w:rPr>
          <w:color w:val="auto"/>
        </w:rPr>
        <w:t xml:space="preserve"> - </w:t>
      </w:r>
      <w:r w:rsidR="00B37B6F" w:rsidRPr="0057298D">
        <w:rPr>
          <w:color w:val="auto"/>
        </w:rPr>
        <w:t>это система для построения клиентских приложений  с визуально привлекательными возможностями взаимодействия с пользователем, графическая подсистема в составе </w:t>
      </w:r>
      <w:hyperlink r:id="rId26" w:tooltip=".NET Framework" w:history="1">
        <w:r w:rsidR="00B37B6F" w:rsidRPr="0057298D">
          <w:rPr>
            <w:color w:val="auto"/>
          </w:rPr>
          <w:t>.NET Framework</w:t>
        </w:r>
      </w:hyperlink>
      <w:r w:rsidRPr="0057298D">
        <w:rPr>
          <w:color w:val="auto"/>
        </w:rPr>
        <w:t xml:space="preserve">, </w:t>
      </w:r>
      <w:r w:rsidR="00B37B6F" w:rsidRPr="0057298D">
        <w:rPr>
          <w:color w:val="auto"/>
        </w:rPr>
        <w:t xml:space="preserve">использующая язык </w:t>
      </w:r>
      <w:hyperlink r:id="rId27" w:tooltip="XAML" w:history="1">
        <w:r w:rsidR="00B37B6F" w:rsidRPr="0057298D">
          <w:rPr>
            <w:color w:val="auto"/>
          </w:rPr>
          <w:t>XAML</w:t>
        </w:r>
      </w:hyperlink>
      <w:r w:rsidR="00B37B6F" w:rsidRPr="0057298D">
        <w:rPr>
          <w:color w:val="auto"/>
        </w:rPr>
        <w:t>.</w:t>
      </w:r>
    </w:p>
    <w:p w:rsidR="00B37B6F" w:rsidRPr="0057298D" w:rsidRDefault="00B37B6F" w:rsidP="00B37B6F">
      <w:pPr>
        <w:ind w:firstLine="567"/>
        <w:rPr>
          <w:color w:val="auto"/>
        </w:rPr>
      </w:pPr>
      <w:r w:rsidRPr="0057298D">
        <w:rPr>
          <w:color w:val="auto"/>
        </w:rPr>
        <w:t>XAML - язык разметки, используемый для инициализации объектов в технологиях на платформе .NET.</w:t>
      </w:r>
    </w:p>
    <w:p w:rsidR="00A47CCF" w:rsidRPr="0057298D" w:rsidRDefault="004127DB" w:rsidP="004127DB">
      <w:pPr>
        <w:jc w:val="center"/>
        <w:rPr>
          <w:color w:val="auto"/>
          <w:szCs w:val="20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4782940" cy="29820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5228" cy="30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DB" w:rsidRPr="0057298D" w:rsidRDefault="004127DB" w:rsidP="004127DB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9629F1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.3.1.</w:t>
      </w:r>
      <w:r w:rsidR="001C3574" w:rsidRPr="0057298D">
        <w:rPr>
          <w:rFonts w:cs="Segoe UI"/>
          <w:color w:val="auto"/>
          <w:szCs w:val="20"/>
          <w:lang w:val="en-US"/>
        </w:rPr>
        <w:t>3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>Запуск программы</w:t>
      </w:r>
      <w:r w:rsidRPr="0057298D">
        <w:rPr>
          <w:rFonts w:cs="Segoe UI"/>
          <w:color w:val="auto"/>
          <w:szCs w:val="20"/>
        </w:rPr>
        <w:t>»</w:t>
      </w:r>
    </w:p>
    <w:p w:rsidR="007D74E5" w:rsidRPr="0057298D" w:rsidRDefault="00720CE1" w:rsidP="004127DB">
      <w:pPr>
        <w:ind w:right="225"/>
        <w:jc w:val="center"/>
        <w:rPr>
          <w:rFonts w:cs="Segoe UI"/>
          <w:color w:val="auto"/>
          <w:szCs w:val="20"/>
          <w:lang w:val="en-US"/>
        </w:rPr>
      </w:pPr>
      <w:r w:rsidRPr="0057298D">
        <w:rPr>
          <w:noProof/>
          <w:color w:val="auto"/>
        </w:rPr>
        <w:drawing>
          <wp:inline distT="0" distB="0" distL="0" distR="0">
            <wp:extent cx="4749421" cy="332477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281" cy="33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DB" w:rsidRPr="0057298D" w:rsidRDefault="004127DB" w:rsidP="002341BB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Рис.3.1.6 «</w:t>
      </w:r>
      <w:r w:rsidRPr="0057298D">
        <w:rPr>
          <w:color w:val="auto"/>
        </w:rPr>
        <w:t>Выбор типа приложения</w:t>
      </w:r>
      <w:r w:rsidRPr="0057298D">
        <w:rPr>
          <w:rFonts w:cs="Segoe UI"/>
          <w:color w:val="auto"/>
          <w:szCs w:val="20"/>
        </w:rPr>
        <w:t>»</w:t>
      </w:r>
    </w:p>
    <w:p w:rsidR="00B4191D" w:rsidRPr="0057298D" w:rsidRDefault="00B4191D" w:rsidP="00B908B7">
      <w:pPr>
        <w:pStyle w:val="11"/>
        <w:spacing w:before="0"/>
        <w:rPr>
          <w:color w:val="auto"/>
        </w:rPr>
      </w:pPr>
      <w:bookmarkStart w:id="45" w:name="_Toc105630482"/>
      <w:r w:rsidRPr="0057298D">
        <w:rPr>
          <w:color w:val="auto"/>
        </w:rPr>
        <w:t>3.2 Разработка интерфейса информационной системы</w:t>
      </w:r>
      <w:bookmarkEnd w:id="44"/>
      <w:bookmarkEnd w:id="45"/>
    </w:p>
    <w:p w:rsidR="00313939" w:rsidRPr="0057298D" w:rsidRDefault="0008028F" w:rsidP="00313939">
      <w:pPr>
        <w:ind w:firstLine="567"/>
        <w:rPr>
          <w:color w:val="auto"/>
        </w:rPr>
      </w:pPr>
      <w:r w:rsidRPr="0057298D">
        <w:rPr>
          <w:color w:val="auto"/>
        </w:rPr>
        <w:t xml:space="preserve">После создания проекта, открывается </w:t>
      </w:r>
      <w:r w:rsidR="007022CB" w:rsidRPr="0057298D">
        <w:rPr>
          <w:color w:val="auto"/>
        </w:rPr>
        <w:t xml:space="preserve">главное окно MainWindow.xml – это </w:t>
      </w:r>
      <w:r w:rsidR="0039476A" w:rsidRPr="0057298D">
        <w:rPr>
          <w:color w:val="auto"/>
        </w:rPr>
        <w:t>окно,</w:t>
      </w:r>
      <w:r w:rsidR="003C7060" w:rsidRPr="0057298D">
        <w:rPr>
          <w:color w:val="auto"/>
        </w:rPr>
        <w:t>которое первым открыва</w:t>
      </w:r>
      <w:r w:rsidR="002A199F" w:rsidRPr="0057298D">
        <w:rPr>
          <w:color w:val="auto"/>
        </w:rPr>
        <w:t>ться при запуске приложения.</w:t>
      </w:r>
    </w:p>
    <w:p w:rsidR="00B4191D" w:rsidRPr="0057298D" w:rsidRDefault="000E2D42" w:rsidP="00313939">
      <w:pPr>
        <w:ind w:firstLine="567"/>
        <w:rPr>
          <w:color w:val="auto"/>
        </w:rPr>
      </w:pPr>
      <w:r w:rsidRPr="0057298D">
        <w:rPr>
          <w:color w:val="auto"/>
        </w:rPr>
        <w:t xml:space="preserve">В теге &lt;Window/&gt;, для </w:t>
      </w:r>
      <w:r w:rsidR="00364731" w:rsidRPr="0057298D">
        <w:rPr>
          <w:color w:val="auto"/>
        </w:rPr>
        <w:t xml:space="preserve">названия приложения используется </w:t>
      </w:r>
      <w:r w:rsidRPr="0057298D">
        <w:rPr>
          <w:color w:val="auto"/>
        </w:rPr>
        <w:t>свойство Title, для логотипа приложения – Icon</w:t>
      </w:r>
      <w:r w:rsidR="0091703E" w:rsidRPr="0057298D">
        <w:rPr>
          <w:color w:val="auto"/>
        </w:rPr>
        <w:t>.</w:t>
      </w:r>
      <w:r w:rsidRPr="0057298D">
        <w:rPr>
          <w:color w:val="auto"/>
        </w:rPr>
        <w:t>Далее в теге &lt;Grid&gt; прописывается тег</w:t>
      </w:r>
      <w:r w:rsidR="007022CB" w:rsidRPr="0057298D">
        <w:rPr>
          <w:color w:val="auto"/>
        </w:rPr>
        <w:t xml:space="preserve"> «Frame</w:t>
      </w:r>
      <w:r w:rsidR="00B069A5" w:rsidRPr="0057298D">
        <w:rPr>
          <w:color w:val="auto"/>
        </w:rPr>
        <w:t>» и свой-ва</w:t>
      </w:r>
      <w:r w:rsidR="0039476A" w:rsidRPr="0057298D">
        <w:rPr>
          <w:color w:val="auto"/>
        </w:rPr>
        <w:t>NavigationUIVisibility="Hidden" – для скрытия навигационной панели и Name="MainFame" – в дальнейшем оно понадобиться для реализации отображения страниц.</w:t>
      </w:r>
    </w:p>
    <w:p w:rsidR="007022CB" w:rsidRPr="0057298D" w:rsidRDefault="00313939" w:rsidP="00313939">
      <w:pPr>
        <w:rPr>
          <w:color w:val="auto"/>
          <w:shd w:val="clear" w:color="auto" w:fill="FFFFFF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6364945" cy="152172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133"/>
                    <a:stretch/>
                  </pic:blipFill>
                  <pic:spPr bwMode="auto">
                    <a:xfrm>
                      <a:off x="0" y="0"/>
                      <a:ext cx="6397823" cy="15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2D42" w:rsidRPr="0057298D" w:rsidRDefault="000E2D42" w:rsidP="000E2D42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B908B7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.3.2.1 «</w:t>
      </w:r>
      <w:r w:rsidRPr="0057298D">
        <w:rPr>
          <w:color w:val="auto"/>
        </w:rPr>
        <w:t xml:space="preserve">Код </w:t>
      </w:r>
      <w:r w:rsidRPr="0057298D">
        <w:rPr>
          <w:color w:val="auto"/>
          <w:lang w:val="en-US"/>
        </w:rPr>
        <w:t>MainWindow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xml</w:t>
      </w:r>
      <w:r w:rsidRPr="0057298D">
        <w:rPr>
          <w:rFonts w:cs="Segoe UI"/>
          <w:color w:val="auto"/>
          <w:szCs w:val="20"/>
        </w:rPr>
        <w:t>»</w:t>
      </w:r>
    </w:p>
    <w:p w:rsidR="00C20B12" w:rsidRPr="0057298D" w:rsidRDefault="00C20B12" w:rsidP="006B49A3">
      <w:pPr>
        <w:ind w:firstLine="567"/>
        <w:rPr>
          <w:color w:val="auto"/>
        </w:rPr>
      </w:pPr>
      <w:r w:rsidRPr="0057298D">
        <w:rPr>
          <w:color w:val="auto"/>
        </w:rPr>
        <w:t xml:space="preserve">Чтобы не прописывать для одинаковых элементов </w:t>
      </w:r>
      <w:r w:rsidR="00EF628A" w:rsidRPr="0057298D">
        <w:rPr>
          <w:color w:val="auto"/>
        </w:rPr>
        <w:t>системы, таких как кнопки, поля ввода информации и другие, зададим стили. Они прописываются в файле App.xaml</w:t>
      </w:r>
      <w:r w:rsidR="006B49A3" w:rsidRPr="0057298D">
        <w:rPr>
          <w:color w:val="auto"/>
        </w:rPr>
        <w:t>.</w:t>
      </w:r>
    </w:p>
    <w:p w:rsidR="006B49A3" w:rsidRPr="0057298D" w:rsidRDefault="006B49A3" w:rsidP="006B49A3">
      <w:pPr>
        <w:ind w:firstLine="567"/>
        <w:rPr>
          <w:color w:val="auto"/>
        </w:rPr>
      </w:pPr>
      <w:r w:rsidRPr="0057298D">
        <w:rPr>
          <w:color w:val="auto"/>
        </w:rPr>
        <w:t xml:space="preserve">Код </w:t>
      </w:r>
      <w:r w:rsidRPr="0057298D">
        <w:rPr>
          <w:color w:val="auto"/>
          <w:lang w:val="en-US"/>
        </w:rPr>
        <w:t>App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Pr="0057298D">
        <w:rPr>
          <w:color w:val="auto"/>
        </w:rPr>
        <w:t>: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Application</w:t>
      </w:r>
      <w:r w:rsidRPr="0057298D">
        <w:rPr>
          <w:rFonts w:ascii="Consolas" w:hAnsi="Consolas" w:cs="Consolas"/>
          <w:color w:val="auto"/>
          <w:sz w:val="19"/>
          <w:szCs w:val="19"/>
        </w:rPr>
        <w:t>.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Resources</w:t>
      </w:r>
      <w:r w:rsidRPr="0057298D">
        <w:rPr>
          <w:rFonts w:ascii="Consolas" w:hAnsi="Consolas" w:cs="Consolas"/>
          <w:color w:val="auto"/>
          <w:sz w:val="19"/>
          <w:szCs w:val="19"/>
        </w:rPr>
        <w:t>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Стилидляэлемента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"DataGrid"--&gt;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&lt;Style TargetType="DataGrid"&gt;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Property="IsReadOnly" Value="True"/&gt;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Property="AutoGenerateColumns" Value="False"/&gt;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Property="FontSize" Value="20"/&gt;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Property="FontFamily" Value="Candara"/&gt;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Property="CanUserResizeRows" Value="False"/&gt;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&lt;/Style&gt;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&lt;!--Стили для элемента "Button"--&gt;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&lt;Style TargetType="Button"&gt;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Property="Background" Value="#4A67F7"/&gt;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Property="Foreground" Value="White"/&gt;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Property="FontSize" Value="22"/&gt;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Property="BorderBrush" Value="#3CAAFF"/&gt;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Property="VerticalAlignment" Value="Center"/&gt;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Property="FontWeight" Value="DemiBold"/&gt;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Property="FontFamily" Value="Candara"/&gt;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Property="Padding" Value="10"/&gt;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&lt;/Style&gt;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Стилидляэлемента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"TextBlock"--&gt;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&lt;Style TargetType="TextBlock"&gt;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Property="VerticalAlignment" Value="Center"/&gt;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Property="FontWeight" Value="DemiBold"/&gt;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Property="FontFamily" Value="Candara"/&gt;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&lt;/Style&gt;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&lt;!--Стили для элемента "TextBox"--&gt;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&lt;Style TargetType="TextBox"&gt;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Property="Foreground" Value="#FF243238"/&gt;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Property="FontSize" Value="22"/&gt;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Property="VerticalAlignment" Value="Center"/&gt;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Property="FontWeight" Value="DemiBold"/&gt;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Property="FontFamily" Value="Candara"/&gt;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Property="Margin" Value="16"/&gt;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Property="Width" Value="350"/&gt;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&lt;/Style&gt;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Стилидляэлемента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"PasswordBox"--&gt;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&lt;Style TargetType="PasswordBox"&gt;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Property="Foreground" Value="#FF243238"/&gt;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Property="FontSize" Value="22"/&gt;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Property="VerticalAlignment" Value="Center"/&gt;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Property="FontWeight" Value="DemiBold"/&gt;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Property="FontFamily" Value="Candara"/&gt;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Property="Margin" Value="16"/&gt;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&lt;Setter Property="Width" Value="350"/&gt;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&lt;/Style&gt;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Стилидляэлемента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"ComboBox"--&gt;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&lt;Style TargetType="ComboBox"&gt;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Property="Foreground" Value="#FF243238"/&gt;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Property="FontSize" Value="22"/&gt;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Property="VerticalAlignment" Value="Center"/&gt;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Property="FontWeight" Value="DemiBold"/&gt;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Property="FontFamily" Value="Candara"/&gt;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Property="Margin" Value="16"/&gt;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Property="Width" Value="350"/&gt;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&lt;/Style&gt;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&lt;!--Стили для элемента "DatePicker"--&gt;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&lt;Style TargetType="DatePicker"&gt;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Property="Foreground" Value="#FF243238"/&gt;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Property="FontSize" Value="22"/&gt;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Property="VerticalAlignment" Value="Center"/&gt;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Property="FontWeight" Value="DemiBold"/&gt;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Property="FontFamily" Value="Candara"/&gt;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Property="Margin" Value="16"/&gt;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&lt;Setter Property="Width" Value="350"/&gt;</w:t>
      </w:r>
    </w:p>
    <w:p w:rsidR="00796138" w:rsidRPr="0057298D" w:rsidRDefault="00796138" w:rsidP="00796138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&lt;/Style&gt;</w:t>
      </w:r>
    </w:p>
    <w:p w:rsidR="006B49A3" w:rsidRPr="0057298D" w:rsidRDefault="00796138" w:rsidP="00796138">
      <w:pPr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&lt;/Application.Resources&gt;</w:t>
      </w:r>
    </w:p>
    <w:p w:rsidR="00B908B7" w:rsidRPr="0057298D" w:rsidRDefault="00796138" w:rsidP="00B908B7">
      <w:pPr>
        <w:ind w:firstLine="567"/>
        <w:rPr>
          <w:color w:val="auto"/>
        </w:rPr>
      </w:pPr>
      <w:r w:rsidRPr="0057298D">
        <w:rPr>
          <w:color w:val="auto"/>
        </w:rPr>
        <w:t>Теперь создадим все необходимые страницы приложения</w:t>
      </w:r>
      <w:r w:rsidR="00B908B7" w:rsidRPr="0057298D">
        <w:rPr>
          <w:color w:val="auto"/>
        </w:rPr>
        <w:t xml:space="preserve"> (Рис.</w:t>
      </w:r>
      <w:r w:rsidR="00A65B62" w:rsidRPr="0057298D">
        <w:rPr>
          <w:color w:val="auto"/>
        </w:rPr>
        <w:t>3.2.2).</w:t>
      </w:r>
    </w:p>
    <w:p w:rsidR="00A65B62" w:rsidRPr="0057298D" w:rsidRDefault="00A65B62" w:rsidP="00A65B62">
      <w:pPr>
        <w:ind w:firstLine="567"/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3286125" cy="22860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E0" w:rsidRPr="0057298D" w:rsidRDefault="00074FE0" w:rsidP="00074FE0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</w:t>
      </w:r>
      <w:r w:rsidR="009D44EE" w:rsidRPr="0057298D">
        <w:rPr>
          <w:rFonts w:cs="Segoe UI"/>
          <w:color w:val="auto"/>
          <w:szCs w:val="20"/>
          <w:lang w:val="en-US"/>
        </w:rPr>
        <w:t>2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>Список страниц</w:t>
      </w:r>
      <w:r w:rsidRPr="0057298D">
        <w:rPr>
          <w:rFonts w:cs="Segoe UI"/>
          <w:color w:val="auto"/>
          <w:szCs w:val="20"/>
        </w:rPr>
        <w:t>»</w:t>
      </w:r>
    </w:p>
    <w:p w:rsidR="00642533" w:rsidRPr="0057298D" w:rsidRDefault="00F64697" w:rsidP="00B44C6B">
      <w:pPr>
        <w:pStyle w:val="aa"/>
        <w:numPr>
          <w:ilvl w:val="0"/>
          <w:numId w:val="27"/>
        </w:numPr>
        <w:ind w:left="993" w:hanging="284"/>
        <w:rPr>
          <w:color w:val="auto"/>
        </w:rPr>
      </w:pPr>
      <w:r w:rsidRPr="0057298D">
        <w:rPr>
          <w:color w:val="auto"/>
          <w:lang w:val="en-US"/>
        </w:rPr>
        <w:t>EnterPage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="00A44D76" w:rsidRPr="0057298D">
        <w:rPr>
          <w:color w:val="auto"/>
        </w:rPr>
        <w:t xml:space="preserve"> – страница входа (Рис.3.2.</w:t>
      </w:r>
      <w:r w:rsidR="009D44EE" w:rsidRPr="0057298D">
        <w:rPr>
          <w:color w:val="auto"/>
        </w:rPr>
        <w:t>3</w:t>
      </w:r>
      <w:r w:rsidR="00A44D76" w:rsidRPr="0057298D">
        <w:rPr>
          <w:color w:val="auto"/>
        </w:rPr>
        <w:t>).</w:t>
      </w:r>
    </w:p>
    <w:p w:rsidR="00CC7C0F" w:rsidRPr="0057298D" w:rsidRDefault="00642533" w:rsidP="00F54793">
      <w:pPr>
        <w:ind w:firstLine="567"/>
        <w:rPr>
          <w:color w:val="auto"/>
        </w:rPr>
      </w:pPr>
      <w:r w:rsidRPr="0057298D">
        <w:rPr>
          <w:color w:val="auto"/>
        </w:rPr>
        <w:t>Данная страниц</w:t>
      </w:r>
      <w:r w:rsidR="00DA31E8" w:rsidRPr="0057298D">
        <w:rPr>
          <w:color w:val="auto"/>
        </w:rPr>
        <w:t>а</w:t>
      </w:r>
      <w:r w:rsidRPr="0057298D">
        <w:rPr>
          <w:color w:val="auto"/>
        </w:rPr>
        <w:t xml:space="preserve"> служит для отображения входа в систему. Состоит из поля ввода логина, пароля, проверочного кода, </w:t>
      </w:r>
      <w:r w:rsidR="00F54793" w:rsidRPr="0057298D">
        <w:rPr>
          <w:color w:val="auto"/>
        </w:rPr>
        <w:t>кнопок</w:t>
      </w:r>
      <w:r w:rsidRPr="0057298D">
        <w:rPr>
          <w:color w:val="auto"/>
        </w:rPr>
        <w:t xml:space="preserve"> генерации кода,</w:t>
      </w:r>
      <w:r w:rsidR="00F54793" w:rsidRPr="0057298D">
        <w:rPr>
          <w:color w:val="auto"/>
        </w:rPr>
        <w:t xml:space="preserve"> отображения пароля и входа.</w:t>
      </w:r>
    </w:p>
    <w:p w:rsidR="00F54793" w:rsidRPr="0057298D" w:rsidRDefault="00405F36" w:rsidP="00F54793">
      <w:pPr>
        <w:ind w:firstLine="567"/>
        <w:rPr>
          <w:color w:val="auto"/>
          <w:lang w:val="en-US"/>
        </w:rPr>
      </w:pPr>
      <w:r w:rsidRPr="0057298D">
        <w:rPr>
          <w:color w:val="auto"/>
        </w:rPr>
        <w:t>Код</w:t>
      </w:r>
      <w:r w:rsidRPr="0057298D">
        <w:rPr>
          <w:color w:val="auto"/>
          <w:lang w:val="en-US"/>
        </w:rPr>
        <w:t xml:space="preserve"> xaml: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VerticalAlignment="Center" HorizontalAlignment="Center"</w:t>
      </w:r>
      <w:r w:rsidR="00181002" w:rsidRPr="0057298D">
        <w:rPr>
          <w:rFonts w:ascii="Consolas" w:hAnsi="Consolas" w:cs="Consolas"/>
          <w:color w:val="auto"/>
          <w:sz w:val="19"/>
          <w:szCs w:val="19"/>
          <w:lang w:val="en-US"/>
        </w:rPr>
        <w:t>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&lt;!--Разметка на стобцы и строки--&gt;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A44D76" w:rsidRPr="0057298D" w:rsidRDefault="00405F36" w:rsidP="00A44D7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Grid</w:t>
      </w:r>
      <w:r w:rsidRPr="0057298D">
        <w:rPr>
          <w:rFonts w:ascii="Consolas" w:hAnsi="Consolas" w:cs="Consolas"/>
          <w:color w:val="auto"/>
          <w:sz w:val="19"/>
          <w:szCs w:val="19"/>
        </w:rPr>
        <w:t>.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RowDefinitions</w:t>
      </w:r>
      <w:r w:rsidRPr="0057298D">
        <w:rPr>
          <w:rFonts w:ascii="Consolas" w:hAnsi="Consolas" w:cs="Consolas"/>
          <w:color w:val="auto"/>
          <w:sz w:val="19"/>
          <w:szCs w:val="19"/>
        </w:rPr>
        <w:t>&gt;</w:t>
      </w:r>
    </w:p>
    <w:p w:rsidR="00A44D76" w:rsidRPr="0057298D" w:rsidRDefault="00A44D76" w:rsidP="00A44D7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405F36" w:rsidRPr="0057298D" w:rsidRDefault="00405F36" w:rsidP="00A44D76">
      <w:pPr>
        <w:autoSpaceDE w:val="0"/>
        <w:autoSpaceDN w:val="0"/>
        <w:adjustRightInd w:val="0"/>
        <w:spacing w:line="240" w:lineRule="auto"/>
        <w:ind w:left="709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&lt;!--Элемент предназначен для вывода текстовой информации.--&gt;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Авторизация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Foreground="#4A67F7" Grid.Row="0" HorizontalAlignment="Center" FontSize="42" FontWeight="Bold" Margin="16"/&gt;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Grid.Row="1"&gt;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&lt;Grid.ColumnDefinitions&gt;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&lt;/Grid.ColumnDefinitions&gt;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&lt;/Grid.RowDefinitions&gt;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&lt;!--блок ввода логина пользователя--&gt;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 Grid.Row="0" Grid.Column="0" Source="/NevaTelecomv_1.0;component/Resources/Login.png" Margin="0 10"/&gt;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Name="log" Grid.Row="0" Grid.Column="1" HorizontalAlignment="Left" VerticalAlignment="Center" MaxLength="20"/&gt;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блоквводапароляпользователя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  Grid.Row="1" Grid.Column="0" Source="/NevaTelecomv_1.0;component/Resources/password.png" Margin="0 10"/&gt;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Grid.Row="1" Grid.Column="1" Grid.ColumnSpan="2"&gt;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Name="text_pass" HorizontalAlignment="Left" Visibility="Hidden" MaxLength="20" IsEnabled="False"/&gt;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&lt;PasswordBox Name="pass" HorizontalAlignment="Left" Visibility="Visible" MaxLength="20" IsEnabled="False"/&gt;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кнопкапоказатьпароль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Name="Show" Click="Show_Click" Grid.Row="1" Grid.Column="1" Width="40" Height="40" IsEnabled="False"&gt;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&lt;Button.Background&gt;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&lt;ImageBrush ImageSource="/NevaTelecomv_1.0;component/Resources/view.png"/&gt;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&lt;/Button.Background&gt;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&lt;Button.BorderBrush&gt;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&lt;ImageBrush/&gt;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&lt;/Button.BorderBrush&gt;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блоквводасгенерированногокода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  Grid.Row="2" Grid.Column="0" Source="/NevaTelecomv_1.0;component/Resources/key.png" Margin="0 10"/&gt;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Grid.Row="2" Grid.Column="1" Grid.ColumnSpan="2"&gt;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Name="code" IsEnabled="False" Grid.Row="2" Grid.Column="1" HorizontalAlignment="Left" VerticalAlignment="Center" MaxLength="20"/&gt;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кнопкагенерациикода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Name="btnCode" Click="btnCode_Click" IsEnabled="False" Grid.Row="2" Grid.Column="1" Width="40" Height="40"&gt;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&lt;Button.Background&gt;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&lt;ImageBrush ImageSource="/NevaTelecomv_1.0;component/Resources/refresh.png"/&gt;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&lt;/Button.Background&gt;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&lt;Button.BorderBrush&gt;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&lt;ImageBrush/&gt;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&lt;/Button.BorderBrush&gt;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кнопкавходавсистему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405F36" w:rsidRPr="0057298D" w:rsidRDefault="00405F36" w:rsidP="00405F36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IsDefault="True" Width="200" Name="enter" Click="enter_Click"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Вход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Grid.Row="3" Padding="5" Margin="0 10"/&gt;</w:t>
      </w:r>
    </w:p>
    <w:p w:rsidR="00405F36" w:rsidRPr="0057298D" w:rsidRDefault="00405F36" w:rsidP="00405F36">
      <w:pPr>
        <w:ind w:firstLine="567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A44D76" w:rsidRPr="0057298D" w:rsidRDefault="009D44EE" w:rsidP="009D44EE">
      <w:pPr>
        <w:jc w:val="center"/>
        <w:rPr>
          <w:color w:val="auto"/>
          <w:lang w:val="en-US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3597910" cy="2296973"/>
            <wp:effectExtent l="19050" t="19050" r="2540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565" t="764" r="6512" b="5541"/>
                    <a:stretch/>
                  </pic:blipFill>
                  <pic:spPr bwMode="auto">
                    <a:xfrm>
                      <a:off x="0" y="0"/>
                      <a:ext cx="3632987" cy="23193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3333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D44EE" w:rsidRPr="0057298D" w:rsidRDefault="009D44EE" w:rsidP="009D44EE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</w:t>
      </w:r>
      <w:r w:rsidRPr="0057298D">
        <w:rPr>
          <w:rFonts w:cs="Segoe UI"/>
          <w:color w:val="auto"/>
          <w:szCs w:val="20"/>
          <w:lang w:val="en-US"/>
        </w:rPr>
        <w:t>3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 xml:space="preserve">Отображение </w:t>
      </w:r>
      <w:r w:rsidR="00D96434" w:rsidRPr="0057298D">
        <w:rPr>
          <w:color w:val="auto"/>
          <w:lang w:val="en-US"/>
        </w:rPr>
        <w:t>EnterPage</w:t>
      </w:r>
      <w:r w:rsidRPr="0057298D">
        <w:rPr>
          <w:rFonts w:cs="Segoe UI"/>
          <w:color w:val="auto"/>
          <w:szCs w:val="20"/>
        </w:rPr>
        <w:t>»</w:t>
      </w:r>
    </w:p>
    <w:p w:rsidR="00CC7C0F" w:rsidRPr="0057298D" w:rsidRDefault="00CC7C0F" w:rsidP="00B44C6B">
      <w:pPr>
        <w:pStyle w:val="aa"/>
        <w:numPr>
          <w:ilvl w:val="0"/>
          <w:numId w:val="27"/>
        </w:numPr>
        <w:ind w:left="993" w:hanging="284"/>
        <w:rPr>
          <w:color w:val="auto"/>
        </w:rPr>
      </w:pPr>
      <w:r w:rsidRPr="0057298D">
        <w:rPr>
          <w:color w:val="auto"/>
          <w:lang w:val="en-US"/>
        </w:rPr>
        <w:t>GeneralPage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="007E2A84" w:rsidRPr="0057298D">
        <w:rPr>
          <w:color w:val="auto"/>
        </w:rPr>
        <w:t xml:space="preserve"> – главная страница (</w:t>
      </w:r>
      <w:r w:rsidR="00181002" w:rsidRPr="0057298D">
        <w:rPr>
          <w:color w:val="auto"/>
        </w:rPr>
        <w:t>Рис.3.2.</w:t>
      </w:r>
      <w:r w:rsidR="007E2A84" w:rsidRPr="0057298D">
        <w:rPr>
          <w:color w:val="auto"/>
        </w:rPr>
        <w:t>4</w:t>
      </w:r>
      <w:r w:rsidR="00181002" w:rsidRPr="0057298D">
        <w:rPr>
          <w:color w:val="auto"/>
        </w:rPr>
        <w:t>).</w:t>
      </w:r>
    </w:p>
    <w:p w:rsidR="007E2A84" w:rsidRPr="0057298D" w:rsidRDefault="007E2A84" w:rsidP="007E2A84">
      <w:pPr>
        <w:ind w:firstLine="567"/>
        <w:rPr>
          <w:color w:val="auto"/>
        </w:rPr>
      </w:pPr>
      <w:r w:rsidRPr="0057298D">
        <w:rPr>
          <w:color w:val="auto"/>
        </w:rPr>
        <w:t>Данная страниц</w:t>
      </w:r>
      <w:r w:rsidR="00DA31E8" w:rsidRPr="0057298D">
        <w:rPr>
          <w:color w:val="auto"/>
        </w:rPr>
        <w:t>апредставляет основную страницу с</w:t>
      </w:r>
      <w:r w:rsidR="00B5239D" w:rsidRPr="0057298D">
        <w:rPr>
          <w:color w:val="auto"/>
        </w:rPr>
        <w:t xml:space="preserve"> отображением логотипа компании,</w:t>
      </w:r>
      <w:r w:rsidR="00DA31E8" w:rsidRPr="0057298D">
        <w:rPr>
          <w:color w:val="auto"/>
        </w:rPr>
        <w:t xml:space="preserve"> меню </w:t>
      </w:r>
      <w:r w:rsidR="00B5239D" w:rsidRPr="0057298D">
        <w:rPr>
          <w:color w:val="auto"/>
        </w:rPr>
        <w:t xml:space="preserve">приложения и списком событий для сотрудников, а </w:t>
      </w:r>
      <w:r w:rsidR="00C0099E" w:rsidRPr="0057298D">
        <w:rPr>
          <w:color w:val="auto"/>
        </w:rPr>
        <w:t>также</w:t>
      </w:r>
      <w:r w:rsidR="00B5239D" w:rsidRPr="0057298D">
        <w:rPr>
          <w:color w:val="auto"/>
        </w:rPr>
        <w:t xml:space="preserve"> здесь будут отображаться выбранные </w:t>
      </w:r>
      <w:r w:rsidR="00C0099E" w:rsidRPr="0057298D">
        <w:rPr>
          <w:color w:val="auto"/>
        </w:rPr>
        <w:t>остальные страницы.</w:t>
      </w:r>
    </w:p>
    <w:p w:rsidR="007E2A84" w:rsidRPr="0057298D" w:rsidRDefault="007E2A84" w:rsidP="007E2A84">
      <w:pPr>
        <w:ind w:firstLine="567"/>
        <w:rPr>
          <w:color w:val="auto"/>
        </w:rPr>
      </w:pPr>
      <w:r w:rsidRPr="0057298D">
        <w:rPr>
          <w:color w:val="auto"/>
        </w:rPr>
        <w:t>Код xaml: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&lt;Grid&gt;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&lt;!--Разметка страницы на стобцы и строки--&gt;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Height="150"/&gt;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Height="*"/&gt;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&lt;Grid.ColumnDefinitions&gt;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Width="150"/&gt;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Width="*"/&gt;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&lt;/Grid.ColumnDefinitions&gt;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Grid.Row="0" Grid.Column="0" Background="#B5DBFF"/&gt;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&lt;!--Элемент предназначен для вывода изображения.--&gt;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 Grid.Row="0" Grid.Column="0" Source="/NevaTelecomv_1.0;component/Resources/logoWithBack.png" Margin="0 10"/&gt;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Блокменюскнопками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Background="#B5DBFF" Grid.Column="0" Grid.Row="1"&gt;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Абонетны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Margin="5 0 5 10" Name="Btn_abonent" Click="Btn_abonent_Click"/&gt;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Content="CRM" Margin="5 0 5 10" Name="Btn_CRM" Click="Btn_CRM_Click"/&gt;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Документы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Margin="5 0 5 10" Name="Btn_doc" Click="Btn_doc_Click"/&gt;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Выход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Margin="5 0 5 10" Name="Btn_exit" Click="Btn_exit_Click"/&gt;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&lt;/StackPanel&gt;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&lt;!--Блок для отображения названия выбранной вкладки--&gt;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Grid.Row="0" Grid.Column="1" Margin="10" Name="Title" VerticalAlignment="Center" FontSize="54" Foreground="#FF4A67F7"/&gt;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Grid.Column="1" Grid.Row="1"&gt;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&lt;Grid.ColumnDefinitions&gt;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Width="*"/&gt;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&lt;/Grid.ColumnDefinitions&gt;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&lt;!--Тег для навигации по страницам--&gt;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&lt;Frame Name="MainFrame1" NavigationUIVisibility="Hidden" Grid.Row="1" Grid.Column="0"/&gt;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&lt;!--блок для отображения событий--&gt;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GridGrid</w:t>
      </w:r>
      <w:r w:rsidRPr="0057298D">
        <w:rPr>
          <w:rFonts w:ascii="Consolas" w:hAnsi="Consolas" w:cs="Consolas"/>
          <w:color w:val="auto"/>
          <w:sz w:val="19"/>
          <w:szCs w:val="19"/>
        </w:rPr>
        <w:t>.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Column</w:t>
      </w:r>
      <w:r w:rsidRPr="0057298D">
        <w:rPr>
          <w:rFonts w:ascii="Consolas" w:hAnsi="Consolas" w:cs="Consolas"/>
          <w:color w:val="auto"/>
          <w:sz w:val="19"/>
          <w:szCs w:val="19"/>
        </w:rPr>
        <w:t>="1"&gt;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&lt;RowDefinition Height="auto"/&gt;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Height="*"/&gt;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Grid.Row="0" Background="#4A67F7"&gt;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События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HorizontalAlignment="Center" Padding="5" FontSize="18" Foreground="White"/&gt;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&lt;!--ListView предназначен для отображения представлений одних и тех же данных.--&gt;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&lt;ListView Name="LvTask" Grid.Row="1" Width="auto"&gt;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&lt;ListView.ItemTemplate&gt;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&lt;DataTemplate&gt;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&lt;Border BorderBrush="#4A67F7" BorderThickness="2"&gt;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HorizontalAlignment="Center"&gt;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date}" Margin="5" FontSize="18"/&gt;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task1}" Margin="5" TextWrapping="Wrap" FontSize="18"/&gt;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&lt;/Border&gt;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&lt;/DataTemplate&gt;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&lt;/ListView.ItemTemplate&gt;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&lt;/ListView&gt;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C9042C" w:rsidRPr="0057298D" w:rsidRDefault="00C9042C" w:rsidP="00C9042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7E2A84" w:rsidRPr="0057298D" w:rsidRDefault="00C9042C" w:rsidP="00C9042C">
      <w:pPr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C0099E" w:rsidRPr="0057298D" w:rsidRDefault="00122E47" w:rsidP="00122E47">
      <w:pPr>
        <w:jc w:val="center"/>
        <w:rPr>
          <w:color w:val="auto"/>
          <w:lang w:val="en-US"/>
        </w:rPr>
      </w:pPr>
      <w:r w:rsidRPr="0057298D">
        <w:rPr>
          <w:noProof/>
          <w:color w:val="auto"/>
        </w:rPr>
        <w:drawing>
          <wp:inline distT="0" distB="0" distL="0" distR="0">
            <wp:extent cx="6342279" cy="3578673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2683" cy="35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34" w:rsidRPr="0057298D" w:rsidRDefault="00D96434" w:rsidP="00D96434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</w:t>
      </w:r>
      <w:r w:rsidRPr="0057298D">
        <w:rPr>
          <w:rFonts w:cs="Segoe UI"/>
          <w:color w:val="auto"/>
          <w:szCs w:val="20"/>
          <w:lang w:val="en-US"/>
        </w:rPr>
        <w:t>4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 xml:space="preserve">Отображение </w:t>
      </w:r>
      <w:r w:rsidRPr="0057298D">
        <w:rPr>
          <w:color w:val="auto"/>
          <w:lang w:val="en-US"/>
        </w:rPr>
        <w:t>GeneralPage</w:t>
      </w:r>
      <w:r w:rsidRPr="0057298D">
        <w:rPr>
          <w:rFonts w:cs="Segoe UI"/>
          <w:color w:val="auto"/>
          <w:szCs w:val="20"/>
        </w:rPr>
        <w:t>»</w:t>
      </w:r>
    </w:p>
    <w:p w:rsidR="007E2A84" w:rsidRPr="0057298D" w:rsidRDefault="00270C84" w:rsidP="00B44C6B">
      <w:pPr>
        <w:pStyle w:val="aa"/>
        <w:numPr>
          <w:ilvl w:val="0"/>
          <w:numId w:val="27"/>
        </w:numPr>
        <w:ind w:left="993" w:hanging="284"/>
        <w:rPr>
          <w:color w:val="auto"/>
        </w:rPr>
      </w:pPr>
      <w:r w:rsidRPr="0057298D">
        <w:rPr>
          <w:color w:val="auto"/>
          <w:lang w:val="en-US"/>
        </w:rPr>
        <w:t>AbonentPage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Pr="0057298D">
        <w:rPr>
          <w:color w:val="auto"/>
        </w:rPr>
        <w:t xml:space="preserve"> – страница со списком абонентов компании (Рис.3.2.5).</w:t>
      </w:r>
    </w:p>
    <w:p w:rsidR="00270C84" w:rsidRPr="0057298D" w:rsidRDefault="00270C84" w:rsidP="0062444D">
      <w:pPr>
        <w:ind w:firstLine="567"/>
        <w:rPr>
          <w:color w:val="auto"/>
        </w:rPr>
      </w:pPr>
      <w:r w:rsidRPr="0057298D">
        <w:rPr>
          <w:color w:val="auto"/>
        </w:rPr>
        <w:t xml:space="preserve">Страница предназначена, для отображения списка </w:t>
      </w:r>
      <w:r w:rsidR="00C856EB" w:rsidRPr="0057298D">
        <w:rPr>
          <w:color w:val="auto"/>
        </w:rPr>
        <w:t>всех абонентов, которые пользуются услугами компании. Так же присутствует возможность просмотра подробной информации, редактирован</w:t>
      </w:r>
      <w:r w:rsidR="0062444D" w:rsidRPr="0057298D">
        <w:rPr>
          <w:color w:val="auto"/>
        </w:rPr>
        <w:t>ие абонента и поиск по ФИО и лицевому счету.</w:t>
      </w:r>
    </w:p>
    <w:p w:rsidR="003B69F7" w:rsidRPr="0057298D" w:rsidRDefault="003B69F7" w:rsidP="0062444D">
      <w:pPr>
        <w:ind w:firstLine="567"/>
        <w:rPr>
          <w:color w:val="auto"/>
        </w:rPr>
      </w:pPr>
      <w:r w:rsidRPr="0057298D">
        <w:rPr>
          <w:color w:val="auto"/>
        </w:rPr>
        <w:t xml:space="preserve">В разметке используется элемент &lt;DataGrid/&gt;, который представляет собой элемент управления отображением данных, который извлекает информацию из коллекции объектов и </w:t>
      </w:r>
      <w:r w:rsidRPr="0057298D">
        <w:rPr>
          <w:color w:val="auto"/>
        </w:rPr>
        <w:lastRenderedPageBreak/>
        <w:t>визуализирует ее в сетке со строками и ячейками. Каждая строка соответствует отдельному объекту, а каждый столбец — свойству в этом объекте</w:t>
      </w:r>
      <w:r w:rsidR="002B55B8" w:rsidRPr="0057298D">
        <w:rPr>
          <w:color w:val="auto"/>
        </w:rPr>
        <w:t>.</w:t>
      </w:r>
    </w:p>
    <w:p w:rsidR="009F3E51" w:rsidRPr="0057298D" w:rsidRDefault="009F3E51" w:rsidP="009F3E51">
      <w:pPr>
        <w:ind w:firstLine="567"/>
        <w:rPr>
          <w:color w:val="auto"/>
          <w:lang w:val="en-US"/>
        </w:rPr>
      </w:pPr>
      <w:r w:rsidRPr="0057298D">
        <w:rPr>
          <w:color w:val="auto"/>
        </w:rPr>
        <w:t>Код</w:t>
      </w:r>
      <w:r w:rsidRPr="0057298D">
        <w:rPr>
          <w:color w:val="auto"/>
          <w:lang w:val="en-US"/>
        </w:rPr>
        <w:t xml:space="preserve"> xaml: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Height="*"/&gt;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Grid.Row="0" Background="#7FB5DBFF"&gt;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&lt;Grid.ColumnDefinitions&gt;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&lt;/Grid.ColumnDefinitions&gt;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&lt;!--блок для поиска данных по фамилии абонента--&gt;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Ф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.</w:t>
      </w:r>
      <w:r w:rsidRPr="0057298D">
        <w:rPr>
          <w:rFonts w:ascii="Consolas" w:hAnsi="Consolas" w:cs="Consolas"/>
          <w:color w:val="auto"/>
          <w:sz w:val="19"/>
          <w:szCs w:val="19"/>
        </w:rPr>
        <w:t>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.</w:t>
      </w:r>
      <w:r w:rsidRPr="0057298D">
        <w:rPr>
          <w:rFonts w:ascii="Consolas" w:hAnsi="Consolas" w:cs="Consolas"/>
          <w:color w:val="auto"/>
          <w:sz w:val="19"/>
          <w:szCs w:val="19"/>
        </w:rPr>
        <w:t>Оабонента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FontSize="18" Grid.Row="0" Grid.Column="0" Margin=" 5 10 5 10" 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Name="Tb_fio" SelectionChanged="Tb_fio_SelectionChanged" Grid.Row="0" Grid.Column="1" Margin=" 5 10 5 10"/&gt;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&lt;!--блок для поиска данных по лицевому счету абонента--&gt;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Лицевойсчет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FontSize="18" Grid.Row="1" Grid.Column="0" Margin=" 5 5 5 10"/&gt;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Name="Tb_ls" SelectionChanged="Tb_ls_SelectionChanged" Grid.Row="1" Grid.Column="1" Margin=" 5 5 5 10"/&gt;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&lt;!--таблица с отображением данных об абонентах--&gt;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 Grid.Row="1" x:Name="DGridAbonent" AutoGenerateColumns="False" IsReadOnly="True" CanUserResizeRows="False" FontSize="18" 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&lt;DataGrid.Columns&gt;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&lt;DataGridTextColumn Header="№ </w:t>
      </w:r>
      <w:r w:rsidRPr="0057298D">
        <w:rPr>
          <w:rFonts w:ascii="Consolas" w:hAnsi="Consolas" w:cs="Consolas"/>
          <w:color w:val="auto"/>
          <w:sz w:val="19"/>
          <w:szCs w:val="19"/>
        </w:rPr>
        <w:t>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number}"/&gt;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&lt;DataGridTextColumn Header="</w:t>
      </w:r>
      <w:r w:rsidRPr="0057298D">
        <w:rPr>
          <w:rFonts w:ascii="Consolas" w:hAnsi="Consolas" w:cs="Consolas"/>
          <w:color w:val="auto"/>
          <w:sz w:val="19"/>
          <w:szCs w:val="19"/>
        </w:rPr>
        <w:t>ФИО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fio}"/&gt;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&lt;DataGridTextColumn Header="№ </w:t>
      </w:r>
      <w:r w:rsidRPr="0057298D">
        <w:rPr>
          <w:rFonts w:ascii="Consolas" w:hAnsi="Consolas" w:cs="Consolas"/>
          <w:color w:val="auto"/>
          <w:sz w:val="19"/>
          <w:szCs w:val="19"/>
        </w:rPr>
        <w:t>договора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num_dogovor}"/&gt;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&lt;DataGridTextColumn Header="</w:t>
      </w:r>
      <w:r w:rsidRPr="0057298D">
        <w:rPr>
          <w:rFonts w:ascii="Consolas" w:hAnsi="Consolas" w:cs="Consolas"/>
          <w:color w:val="auto"/>
          <w:sz w:val="19"/>
          <w:szCs w:val="19"/>
        </w:rPr>
        <w:t>ЛС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ls}"/&gt;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&lt;DataGridTextColumn Header="</w:t>
      </w:r>
      <w:r w:rsidRPr="0057298D">
        <w:rPr>
          <w:rFonts w:ascii="Consolas" w:hAnsi="Consolas" w:cs="Consolas"/>
          <w:color w:val="auto"/>
          <w:sz w:val="19"/>
          <w:szCs w:val="19"/>
        </w:rPr>
        <w:t>Услуги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servis}"/&gt;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&lt;!--кнопка подороднее для всех записей--&gt;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&lt;DataGridTemplateColumn&gt;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&lt;DataGridTemplateColumn.CellTemplate&gt;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&lt;DataTemplate&gt;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Name="more" Click="more_Click"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Подробнее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&lt;/DataTemplate&gt;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&lt;/DataGridTemplateColumn.CellTemplate&gt;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&lt;/DataGridTemplateColumn&gt;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кнопкаредактироватьдлявсехзаписей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&lt;DataGridTemplateColumn&gt;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&lt;DataGridTemplateColumn.CellTemplate&gt;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&lt;DataTemplate&gt;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Name="edit" Click="edit_Click"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Редактировать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&lt;/DataTemplate&gt;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&lt;/DataGridTemplateColumn.CellTemplate&gt;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&lt;/DataGridTemplateColumn&gt;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&lt;/DataGrid.Columns&gt;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Grid.Row="2" Margin="0 15"&gt;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&lt;Grid.ColumnDefinitions&gt;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Width="*"/&gt;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&lt;/Grid.ColumnDefinitions&gt;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блокдляфильтрацииданных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&lt;RadioButton Name="BtnActiv"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Активные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 Checked="BtnActiv_Checked"  FontSize="18" Grid.Column="0" Margin="10 0 50 0" VerticalAlignment="Center"/&gt;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&lt;RadioButton Name="BtnUnActiv"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Неактивные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Checked="BtnUnActiv_Checked"  FontSize="18" Grid.Column="1" Margin="10 0 50 0" VerticalAlignment="Center"/&gt;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&lt;RadioButton Name="BtnAll"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Все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Checked="BtnAll_Checked" FontSize="18" Grid.Column="2" VerticalAlignment="Center"/&gt;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кнопкадобавленияабонента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Добавить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Name="Btn_Add_exit" Click="Btn_Add_exit_Click" HorizontalAlignment="Right" Grid.Column="3" Padding="5" Margin="10 0"/&gt;</w:t>
      </w:r>
    </w:p>
    <w:p w:rsidR="009F3E51" w:rsidRPr="0057298D" w:rsidRDefault="009F3E51" w:rsidP="009F3E51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9F3E51" w:rsidRPr="0057298D" w:rsidRDefault="009F3E51" w:rsidP="009F3E51">
      <w:pPr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373B4D" w:rsidRPr="0057298D" w:rsidRDefault="00373B4D" w:rsidP="002D4469">
      <w:pPr>
        <w:ind w:firstLine="567"/>
        <w:rPr>
          <w:color w:val="auto"/>
        </w:rPr>
      </w:pPr>
      <w:r w:rsidRPr="0057298D">
        <w:rPr>
          <w:color w:val="auto"/>
        </w:rPr>
        <w:t>Подробнее об использованных элементах:</w:t>
      </w:r>
    </w:p>
    <w:p w:rsidR="00373B4D" w:rsidRPr="0057298D" w:rsidRDefault="00373B4D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>&lt;DataGridTemplateColumn.CellTemplate/&gt; – получает или задает шаблон, используемый для отображения содержимого ячейки, находящейся не в режиме редактирования.</w:t>
      </w:r>
    </w:p>
    <w:p w:rsidR="002D4469" w:rsidRPr="0057298D" w:rsidRDefault="002D4469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>Binding– получение или установка привязки, которая связывает столбец со свойством источника данных. В нашем случае БД.</w:t>
      </w:r>
    </w:p>
    <w:p w:rsidR="002D4469" w:rsidRPr="0057298D" w:rsidRDefault="002D4469" w:rsidP="00B44C6B">
      <w:pPr>
        <w:pStyle w:val="aa"/>
        <w:numPr>
          <w:ilvl w:val="0"/>
          <w:numId w:val="17"/>
        </w:numPr>
        <w:rPr>
          <w:color w:val="auto"/>
          <w:szCs w:val="20"/>
        </w:rPr>
      </w:pPr>
      <w:r w:rsidRPr="0057298D">
        <w:rPr>
          <w:color w:val="auto"/>
          <w:szCs w:val="20"/>
        </w:rPr>
        <w:t>&lt;</w:t>
      </w:r>
      <w:hyperlink r:id="rId34" w:history="1">
        <w:r w:rsidRPr="0057298D">
          <w:rPr>
            <w:color w:val="auto"/>
            <w:szCs w:val="20"/>
          </w:rPr>
          <w:t>DataTemplate</w:t>
        </w:r>
      </w:hyperlink>
      <w:r w:rsidRPr="0057298D">
        <w:rPr>
          <w:color w:val="auto"/>
          <w:szCs w:val="20"/>
        </w:rPr>
        <w:t>/&gt; – шаблон, который нужно использовать для отображения содержимого ячейки. В нашем случае для кнопки редактирования информации.</w:t>
      </w:r>
    </w:p>
    <w:p w:rsidR="009F3E51" w:rsidRPr="0057298D" w:rsidRDefault="00C550FF" w:rsidP="00C550FF">
      <w:pPr>
        <w:jc w:val="center"/>
        <w:rPr>
          <w:color w:val="auto"/>
          <w:lang w:val="en-US"/>
        </w:rPr>
      </w:pPr>
      <w:r w:rsidRPr="0057298D">
        <w:rPr>
          <w:noProof/>
          <w:color w:val="auto"/>
        </w:rPr>
        <w:drawing>
          <wp:inline distT="0" distB="0" distL="0" distR="0">
            <wp:extent cx="6298387" cy="3982427"/>
            <wp:effectExtent l="19050" t="19050" r="762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4" cy="3992978"/>
                    </a:xfrm>
                    <a:prstGeom prst="rect">
                      <a:avLst/>
                    </a:prstGeom>
                    <a:ln>
                      <a:solidFill>
                        <a:srgbClr val="3333FF"/>
                      </a:solidFill>
                    </a:ln>
                  </pic:spPr>
                </pic:pic>
              </a:graphicData>
            </a:graphic>
          </wp:inline>
        </w:drawing>
      </w:r>
    </w:p>
    <w:p w:rsidR="00C550FF" w:rsidRPr="0057298D" w:rsidRDefault="00C550FF" w:rsidP="00C550FF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</w:t>
      </w:r>
      <w:r w:rsidR="005C72CB" w:rsidRPr="0057298D">
        <w:rPr>
          <w:rFonts w:cs="Segoe UI"/>
          <w:color w:val="auto"/>
          <w:szCs w:val="20"/>
        </w:rPr>
        <w:t>5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 xml:space="preserve">Отображение </w:t>
      </w:r>
      <w:r w:rsidRPr="0057298D">
        <w:rPr>
          <w:color w:val="auto"/>
          <w:lang w:val="en-US"/>
        </w:rPr>
        <w:t>AbonentPage</w:t>
      </w:r>
      <w:r w:rsidRPr="0057298D">
        <w:rPr>
          <w:rFonts w:cs="Segoe UI"/>
          <w:color w:val="auto"/>
          <w:szCs w:val="20"/>
        </w:rPr>
        <w:t>»</w:t>
      </w:r>
    </w:p>
    <w:p w:rsidR="00D96434" w:rsidRPr="0057298D" w:rsidRDefault="00FE3F58" w:rsidP="00B44C6B">
      <w:pPr>
        <w:pStyle w:val="aa"/>
        <w:numPr>
          <w:ilvl w:val="0"/>
          <w:numId w:val="27"/>
        </w:numPr>
        <w:ind w:left="993" w:hanging="284"/>
        <w:rPr>
          <w:color w:val="auto"/>
        </w:rPr>
      </w:pPr>
      <w:r w:rsidRPr="0057298D">
        <w:rPr>
          <w:color w:val="auto"/>
          <w:lang w:val="en-US"/>
        </w:rPr>
        <w:t>AbonentMore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="005675FF" w:rsidRPr="0057298D">
        <w:rPr>
          <w:color w:val="auto"/>
        </w:rPr>
        <w:t xml:space="preserve"> – страница подробной информации об абоненте (Рис.3.2.6).</w:t>
      </w:r>
    </w:p>
    <w:p w:rsidR="005675FF" w:rsidRPr="0057298D" w:rsidRDefault="005675FF" w:rsidP="00BF0E02">
      <w:pPr>
        <w:ind w:firstLine="567"/>
        <w:rPr>
          <w:color w:val="auto"/>
        </w:rPr>
      </w:pPr>
      <w:r w:rsidRPr="0057298D">
        <w:rPr>
          <w:color w:val="auto"/>
        </w:rPr>
        <w:t xml:space="preserve">Данная страница предназначена для подробного </w:t>
      </w:r>
      <w:r w:rsidR="00373B4D" w:rsidRPr="0057298D">
        <w:rPr>
          <w:color w:val="auto"/>
        </w:rPr>
        <w:t>просмотра информации обабоненте</w:t>
      </w:r>
      <w:r w:rsidR="002D4469" w:rsidRPr="0057298D">
        <w:rPr>
          <w:color w:val="auto"/>
        </w:rPr>
        <w:t>.</w:t>
      </w:r>
    </w:p>
    <w:p w:rsidR="00BF0E02" w:rsidRPr="0057298D" w:rsidRDefault="00BF0E02" w:rsidP="00BF0E02">
      <w:pPr>
        <w:ind w:firstLine="567"/>
        <w:rPr>
          <w:color w:val="auto"/>
          <w:lang w:val="en-US"/>
        </w:rPr>
      </w:pPr>
      <w:r w:rsidRPr="0057298D">
        <w:rPr>
          <w:color w:val="auto"/>
        </w:rPr>
        <w:t>Код</w:t>
      </w:r>
      <w:r w:rsidRPr="0057298D">
        <w:rPr>
          <w:color w:val="auto"/>
          <w:lang w:val="en-US"/>
        </w:rPr>
        <w:t xml:space="preserve"> xaml: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&lt;ScrollViewer&gt;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Grid.Row="0"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&lt;TextBlock Text="№ </w:t>
      </w:r>
      <w:r w:rsidRPr="0057298D">
        <w:rPr>
          <w:rFonts w:ascii="Consolas" w:hAnsi="Consolas" w:cs="Consolas"/>
          <w:color w:val="auto"/>
          <w:sz w:val="19"/>
          <w:szCs w:val="19"/>
        </w:rPr>
        <w:t>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number}"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Grid.Row="1"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ФИОабонента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fio}"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Grid.Row="2"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Серияиномер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pasport}"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Grid.Row="3"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Датавыдачи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date_issue, StringFormat=d}"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Grid.Row="4"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Кемвыдан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department}"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Grid.Row="5"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&lt;TextBlock Text="№ </w:t>
      </w:r>
      <w:r w:rsidRPr="0057298D">
        <w:rPr>
          <w:rFonts w:ascii="Consolas" w:hAnsi="Consolas" w:cs="Consolas"/>
          <w:color w:val="auto"/>
          <w:sz w:val="19"/>
          <w:szCs w:val="19"/>
        </w:rPr>
        <w:t>договора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num_dogovor}"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Grid.Row="6"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&lt;TextBlock Text="Дата заключения договора: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date_dogovor, StringFormat=d}"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Grid.Row="7"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Типдоговора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dogovor_type}"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Grid.Row="8"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Лицевойсчет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ls}"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Grid.Row="9"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Адрес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address_reg}"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Grid.Row="10"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&lt;TextBlock Text="Перечень подключенных услуг: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servis}"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Grid.Row="11" Margin="10"&gt;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&lt;TextBlock Text="Данные об оборудовании: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num_of_oborud}"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Grid.Row="12" Margin="10" Name="DogovorDateEnd"&gt;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&lt;TextBlock Text="Дата расторжения договора: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date_end, StringFormat=d}"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Grid.Row="13" Margin="10" Name="DogovorReasonEnd"&gt;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&lt;TextBlock Text="Причина расторжения договора: " FontSize="20"/&gt;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reason_end}" FontSize="20" FontWeight="Normal"/&gt;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&lt;/StackPanel&gt;</w:t>
      </w:r>
    </w:p>
    <w:p w:rsidR="00BF0E02" w:rsidRPr="0057298D" w:rsidRDefault="00BF0E02" w:rsidP="00BF0E02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BF0E02" w:rsidRPr="0057298D" w:rsidRDefault="00BF0E02" w:rsidP="00BF0E02">
      <w:pPr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&lt;/ScrollViewer&gt;</w:t>
      </w:r>
    </w:p>
    <w:p w:rsidR="005C72CB" w:rsidRPr="0057298D" w:rsidRDefault="005C72CB" w:rsidP="005C72CB">
      <w:pPr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6289853" cy="355518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4082" cy="35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CB" w:rsidRPr="0057298D" w:rsidRDefault="005C72CB" w:rsidP="005C72CB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</w:t>
      </w:r>
      <w:r w:rsidR="003E28DF" w:rsidRPr="0057298D">
        <w:rPr>
          <w:rFonts w:cs="Segoe UI"/>
          <w:color w:val="auto"/>
          <w:szCs w:val="20"/>
        </w:rPr>
        <w:t xml:space="preserve">6 </w:t>
      </w:r>
      <w:r w:rsidRPr="0057298D">
        <w:rPr>
          <w:rFonts w:cs="Segoe UI"/>
          <w:color w:val="auto"/>
          <w:szCs w:val="20"/>
        </w:rPr>
        <w:t>«</w:t>
      </w:r>
      <w:r w:rsidRPr="0057298D">
        <w:rPr>
          <w:color w:val="auto"/>
        </w:rPr>
        <w:t xml:space="preserve">Отображение </w:t>
      </w:r>
      <w:r w:rsidRPr="0057298D">
        <w:rPr>
          <w:color w:val="auto"/>
          <w:lang w:val="en-US"/>
        </w:rPr>
        <w:t>Abonent</w:t>
      </w:r>
      <w:r w:rsidR="003E28DF" w:rsidRPr="0057298D">
        <w:rPr>
          <w:color w:val="auto"/>
          <w:lang w:val="en-US"/>
        </w:rPr>
        <w:t>More</w:t>
      </w:r>
      <w:r w:rsidRPr="0057298D">
        <w:rPr>
          <w:rFonts w:cs="Segoe UI"/>
          <w:color w:val="auto"/>
          <w:szCs w:val="20"/>
        </w:rPr>
        <w:t>»</w:t>
      </w:r>
    </w:p>
    <w:p w:rsidR="00A3514E" w:rsidRPr="0057298D" w:rsidRDefault="00305F4E" w:rsidP="00B44C6B">
      <w:pPr>
        <w:pStyle w:val="aa"/>
        <w:numPr>
          <w:ilvl w:val="0"/>
          <w:numId w:val="27"/>
        </w:numPr>
        <w:ind w:left="993" w:hanging="284"/>
        <w:rPr>
          <w:color w:val="auto"/>
        </w:rPr>
      </w:pPr>
      <w:r w:rsidRPr="0057298D">
        <w:rPr>
          <w:color w:val="auto"/>
          <w:lang w:val="en-US"/>
        </w:rPr>
        <w:t>AddEditAbonent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Pr="0057298D">
        <w:rPr>
          <w:color w:val="auto"/>
        </w:rPr>
        <w:t xml:space="preserve"> –</w:t>
      </w:r>
      <w:r w:rsidR="000E34F3" w:rsidRPr="0057298D">
        <w:rPr>
          <w:color w:val="auto"/>
        </w:rPr>
        <w:t> </w:t>
      </w:r>
      <w:r w:rsidRPr="0057298D">
        <w:rPr>
          <w:color w:val="auto"/>
        </w:rPr>
        <w:t>страница</w:t>
      </w:r>
      <w:r w:rsidR="001B001A" w:rsidRPr="0057298D">
        <w:rPr>
          <w:color w:val="auto"/>
        </w:rPr>
        <w:t xml:space="preserve"> для </w:t>
      </w:r>
      <w:r w:rsidR="000E34F3" w:rsidRPr="0057298D">
        <w:rPr>
          <w:color w:val="auto"/>
        </w:rPr>
        <w:t>добавления</w:t>
      </w:r>
      <w:r w:rsidR="001B001A" w:rsidRPr="0057298D">
        <w:rPr>
          <w:color w:val="auto"/>
        </w:rPr>
        <w:t xml:space="preserve"> или </w:t>
      </w:r>
      <w:r w:rsidR="000E34F3" w:rsidRPr="0057298D">
        <w:rPr>
          <w:color w:val="auto"/>
        </w:rPr>
        <w:t>редактирования</w:t>
      </w:r>
      <w:r w:rsidR="001B001A" w:rsidRPr="0057298D">
        <w:rPr>
          <w:color w:val="auto"/>
        </w:rPr>
        <w:t>информации об</w:t>
      </w:r>
      <w:r w:rsidRPr="0057298D">
        <w:rPr>
          <w:color w:val="auto"/>
        </w:rPr>
        <w:t>абоненте (Рис.3.2.</w:t>
      </w:r>
      <w:r w:rsidR="00B3172A" w:rsidRPr="0057298D">
        <w:rPr>
          <w:color w:val="auto"/>
        </w:rPr>
        <w:t>7</w:t>
      </w:r>
      <w:r w:rsidRPr="0057298D">
        <w:rPr>
          <w:color w:val="auto"/>
        </w:rPr>
        <w:t>).</w:t>
      </w:r>
    </w:p>
    <w:p w:rsidR="00A3514E" w:rsidRPr="0057298D" w:rsidRDefault="00A3514E" w:rsidP="00A3514E">
      <w:pPr>
        <w:ind w:firstLine="567"/>
        <w:rPr>
          <w:color w:val="auto"/>
          <w:lang w:val="en-US"/>
        </w:rPr>
      </w:pPr>
      <w:r w:rsidRPr="0057298D">
        <w:rPr>
          <w:color w:val="auto"/>
        </w:rPr>
        <w:t>Код</w:t>
      </w:r>
      <w:r w:rsidRPr="0057298D">
        <w:rPr>
          <w:color w:val="auto"/>
          <w:lang w:val="en-US"/>
        </w:rPr>
        <w:t xml:space="preserve"> xaml: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&lt;ScrollViewer&gt;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Margin="10 0"&gt;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&lt;Grid.ColumnDefinitions&gt;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&lt;/Grid.ColumnDefinitions&gt;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&lt;TextBlock Text="№ </w:t>
      </w:r>
      <w:r w:rsidRPr="0057298D">
        <w:rPr>
          <w:rFonts w:ascii="Consolas" w:hAnsi="Consolas" w:cs="Consolas"/>
          <w:color w:val="auto"/>
          <w:sz w:val="19"/>
          <w:szCs w:val="19"/>
        </w:rPr>
        <w:t>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Grid.Row="0"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Text="{Binding number}" HorizontalAlignment="Left" MaxLength="50" FontSize="20" FontWeight="Normal" Grid.Row="0" Grid.Column="1" /&gt;</w:t>
      </w:r>
    </w:p>
    <w:p w:rsidR="00961BBF" w:rsidRPr="0057298D" w:rsidRDefault="00961BBF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ФИОабонента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Text="{Binding fio}" HorizontalAlignment="Left" MaxLength="150" FontSize="20" FontWeight="Normal" Grid.Row="1" Grid.Column="1"/&gt;</w:t>
      </w:r>
    </w:p>
    <w:p w:rsidR="00961BBF" w:rsidRPr="0057298D" w:rsidRDefault="00961BBF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Пол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Grid.Row="2"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&lt;ComboBox Name="Cb_gender" HorizontalAlignment="Left" SelectedItem="{Binding Gender1}" DisplayMemberPath="gender1" FontSize="20" FontWeight="Normal" Grid.Row="2" Grid.Column="1"/&gt;</w:t>
      </w:r>
    </w:p>
    <w:p w:rsidR="00961BBF" w:rsidRPr="0057298D" w:rsidRDefault="00961BBF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Датарождения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Grid.Row="3"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&lt;DatePicker HorizontalAlignment="Left" SelectedDate="{Binding birth}" Name="birth" FontSize="20" FontWeight="Normal" Grid.Row="3" Grid.Column="1"/&gt;</w:t>
      </w:r>
    </w:p>
    <w:p w:rsidR="00961BBF" w:rsidRPr="0057298D" w:rsidRDefault="00961BBF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Телефон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Grid.Row="4"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phone}" FontSize="20" FontWeight="Normal" Grid.Row="4" Grid.Column="1" MaxLength="11"/&gt;</w:t>
      </w:r>
    </w:p>
    <w:p w:rsidR="00961BBF" w:rsidRPr="0057298D" w:rsidRDefault="00961BBF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Text="Email: " FontSize="20" Grid.Row="5"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email}" FontSize="20" FontWeight="Normal" Grid.Row="5" Grid.Column="1" MaxLength="50"/&gt;</w:t>
      </w:r>
    </w:p>
    <w:p w:rsidR="00961BBF" w:rsidRPr="0057298D" w:rsidRDefault="00961BBF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Адресрегистрации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Grid.Row="6"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address_reg}" FontSize="20" FontWeight="Normal" Grid.Row="6" Grid.Column="1" MaxLength="150"/&gt;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Адреспроживания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Grid.Row="7"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address_live}" FontSize="20" FontWeight="Normal" Grid.Row="7" Grid.Column="1" MaxLength="150"/&gt;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Серияиномер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Grid.Row="8"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pasport}" FontSize="20" FontWeight="Normal" Grid.Row="8" Grid.Column="1" MaxLength="11"/&gt;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Кодподразделения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Grid.Row="9"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code_otdel}" FontSize="20" FontWeight="Normal" Grid.Row="9" Grid.Column="1" MaxLength="7"/&gt;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Кемвыдан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Grid.Row="10"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department}" FontSize="20" FontWeight="Normal" Grid.Row="10" Grid.Column="1" MaxLength="150"/&gt;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Датавыдачи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Grid.Row="11"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&lt;DatePicker HorizontalAlignment="Left" SelectedDate="{Binding date_issue}" Name="date_issue" FontSize="20" FontWeight="Normal" Grid.Row="11" Grid.Column="1"/&gt;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&lt;TextBlock Text="№ </w:t>
      </w:r>
      <w:r w:rsidRPr="0057298D">
        <w:rPr>
          <w:rFonts w:ascii="Consolas" w:hAnsi="Consolas" w:cs="Consolas"/>
          <w:color w:val="auto"/>
          <w:sz w:val="19"/>
          <w:szCs w:val="19"/>
        </w:rPr>
        <w:t>договора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Grid.Row="12"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Grid.Row="12" Grid.Column="1"&gt;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Text="{Binding num_dogovor}" Name="dogovor" FontSize="20" FontWeight="Normal" MaxLength="50" IsReadOnly="True"/&gt;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Name="gen_num" Click="gen_num_Click" Margin="0 10" Padding="0" Width="30" Height="30" BorderBrush="{x:Null}"&gt;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&lt;Button.Background&gt;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&lt;ImageBrush ImageSource="/NevaTelecomv_1.0;component/Resources/refresh.png"/&gt;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&lt;/Button.Background&gt;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Датадоговора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Grid.Row="13" Grid.Column="0"/&gt;</w:t>
      </w:r>
    </w:p>
    <w:p w:rsidR="00F8546E" w:rsidRPr="0057298D" w:rsidRDefault="00F8546E" w:rsidP="00961BBF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&lt;DatePicker HorizontalAlignment="Left" SelectedDate="{Binding date_dogovor}" Name="date_dogovor" FontSize="20" FontWeight="Normal" Grid.Row="13" Grid.Column="1" IsEnabled="False"/&gt;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Типдоговора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Grid.Row="14" Grid.Column="0"/&gt;</w:t>
      </w:r>
    </w:p>
    <w:p w:rsidR="00F8546E" w:rsidRPr="0057298D" w:rsidRDefault="00F8546E" w:rsidP="00B3172A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&lt;ComboBox HorizontalAlignment="Left" Name="Cb_dogovortype" SelectedItem="{Binding DogovorType}" DisplayMemberPath="dogovor_type" FontSize="20" FontWeight="Normal" Grid.Row="14" Grid.Column="1"/&gt;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Лицевойсчет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Grid.Row="15" Grid.Column="0"/&gt;</w:t>
      </w:r>
    </w:p>
    <w:p w:rsidR="00F8546E" w:rsidRPr="0057298D" w:rsidRDefault="00F8546E" w:rsidP="00B3172A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ls}" FontSize="20" FontWeight="Normal" Grid.Row="15" Grid.Column="1" MaxLength="50"/&gt;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Услуги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Grid.Row="16"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servis}" Name="servis" FontSize="20" FontWeight="Normal" Grid.Row="16" Grid.Column="1"/&gt;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&lt;TextBlock Text="№ </w:t>
      </w:r>
      <w:r w:rsidRPr="0057298D">
        <w:rPr>
          <w:rFonts w:ascii="Consolas" w:hAnsi="Consolas" w:cs="Consolas"/>
          <w:color w:val="auto"/>
          <w:sz w:val="19"/>
          <w:szCs w:val="19"/>
        </w:rPr>
        <w:t>оборудования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Grid.Row="17"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&lt;ComboBox HorizontalAlignment="Left" Name="Cb_oborud" SelectedItem="{Binding Oborud}" DisplayMemberPath="serial_num" FontSize="20" FontWeight="Normal" Grid.Row="17" Grid.Column="1" 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Парольдлявхода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Grid.Row="18"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pass}" FontSize="20" FontWeight="Normal" Grid.Row="18" Grid.Column="1" MaxLength="50"/&gt;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Датазавершения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Grid.Row="19" Grid.Column="0"/&gt;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&lt;DatePicker HorizontalAlignment="Left" SelectedDate="{Binding date_end}" Name="date_end" FontSize="20" FontWeight="Normal" Grid.Row="19" Grid.Column="1"/&gt;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Причиназавершения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Grid.Row="20" Grid.Column="0" /&gt;</w:t>
      </w:r>
    </w:p>
    <w:p w:rsidR="00F8546E" w:rsidRPr="0057298D" w:rsidRDefault="00F8546E" w:rsidP="00961BBF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HorizontalAlignment="Left" Text="{Binding reason_end}" FontSize="20" FontWeight="Normal" Grid.Row="20" Grid.Column="1" Height="100" TextWrapping="Wrap" TextBox.AcceptsReturn="True"/&gt;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Grid.Row="21" Orientation="Horizontal" Margin="5 10" Grid.ColumnSpan="2"&gt;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Content="</w:t>
      </w:r>
      <w:r w:rsidRPr="0057298D">
        <w:rPr>
          <w:rFonts w:ascii="Consolas" w:hAnsi="Consolas" w:cs="Consolas"/>
          <w:color w:val="auto"/>
          <w:sz w:val="19"/>
          <w:szCs w:val="19"/>
        </w:rPr>
        <w:t>Сохранить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Margin="0 10" Name="Btn_save" Click="Btn_save_Click"/&gt;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Назад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Margin="10" Name="Btn_back" Click="Btn_back_Click"/&gt;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&lt;/StackPanel&gt;</w:t>
      </w:r>
    </w:p>
    <w:p w:rsidR="00F8546E" w:rsidRPr="0057298D" w:rsidRDefault="00F8546E" w:rsidP="00F8546E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A3514E" w:rsidRPr="0057298D" w:rsidRDefault="00F8546E" w:rsidP="00F8546E">
      <w:pPr>
        <w:ind w:firstLine="567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&lt;/ScrollViewer&gt;</w:t>
      </w:r>
    </w:p>
    <w:p w:rsidR="00B3172A" w:rsidRPr="0057298D" w:rsidRDefault="00B3172A" w:rsidP="00B3172A">
      <w:pPr>
        <w:rPr>
          <w:color w:val="auto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6298387" cy="356794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6152" cy="35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A3" w:rsidRPr="0057298D" w:rsidRDefault="00373FA3" w:rsidP="00373FA3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Рисунок.3.2.7 «</w:t>
      </w:r>
      <w:r w:rsidRPr="0057298D">
        <w:rPr>
          <w:color w:val="auto"/>
        </w:rPr>
        <w:t>Отображение</w:t>
      </w:r>
      <w:r w:rsidRPr="0057298D">
        <w:rPr>
          <w:color w:val="auto"/>
          <w:lang w:val="en-US"/>
        </w:rPr>
        <w:t>AddEditAbonent</w:t>
      </w:r>
      <w:r w:rsidRPr="0057298D">
        <w:rPr>
          <w:rFonts w:cs="Segoe UI"/>
          <w:color w:val="auto"/>
          <w:szCs w:val="20"/>
        </w:rPr>
        <w:t>»</w:t>
      </w:r>
    </w:p>
    <w:p w:rsidR="005E1A5C" w:rsidRPr="0057298D" w:rsidRDefault="005E1A5C" w:rsidP="00B44C6B">
      <w:pPr>
        <w:pStyle w:val="aa"/>
        <w:numPr>
          <w:ilvl w:val="0"/>
          <w:numId w:val="27"/>
        </w:numPr>
        <w:ind w:left="993" w:hanging="284"/>
        <w:rPr>
          <w:color w:val="auto"/>
        </w:rPr>
      </w:pPr>
      <w:r w:rsidRPr="0057298D">
        <w:rPr>
          <w:color w:val="auto"/>
          <w:lang w:val="en-US"/>
        </w:rPr>
        <w:t>DocumentPage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Pr="0057298D">
        <w:rPr>
          <w:color w:val="auto"/>
        </w:rPr>
        <w:t xml:space="preserve"> – страница для работы с документами (Рис.3.2.8).</w:t>
      </w:r>
    </w:p>
    <w:p w:rsidR="005E1A5C" w:rsidRPr="0057298D" w:rsidRDefault="005E1A5C" w:rsidP="00F23469">
      <w:pPr>
        <w:ind w:firstLine="567"/>
        <w:rPr>
          <w:color w:val="auto"/>
        </w:rPr>
      </w:pPr>
      <w:r w:rsidRPr="0057298D">
        <w:rPr>
          <w:color w:val="auto"/>
        </w:rPr>
        <w:t xml:space="preserve">Данная страница отображает поле, в котором можно писать текст, открывать </w:t>
      </w:r>
      <w:r w:rsidR="00F23469" w:rsidRPr="0057298D">
        <w:rPr>
          <w:color w:val="auto"/>
        </w:rPr>
        <w:t>документы, редактировать их, а также выводить документы на печать.</w:t>
      </w:r>
    </w:p>
    <w:p w:rsidR="00F23469" w:rsidRPr="0057298D" w:rsidRDefault="00F23469" w:rsidP="00F23469">
      <w:pPr>
        <w:ind w:firstLine="567"/>
        <w:rPr>
          <w:color w:val="auto"/>
          <w:lang w:val="en-US"/>
        </w:rPr>
      </w:pPr>
      <w:r w:rsidRPr="0057298D">
        <w:rPr>
          <w:color w:val="auto"/>
        </w:rPr>
        <w:t>Код</w:t>
      </w:r>
      <w:r w:rsidRPr="0057298D">
        <w:rPr>
          <w:color w:val="auto"/>
          <w:lang w:val="en-US"/>
        </w:rPr>
        <w:t xml:space="preserve"> xaml: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Height="*"/&gt;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блоксфункциями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&lt;ToolBarTray Background="Black" Grid.Row="0" Width="21cm"&gt;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&lt;!--блок с редактированием текста--&gt;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&lt;ToolBar Background="#FFEAEAEA"&gt;</w:t>
      </w:r>
    </w:p>
    <w:p w:rsidR="00F23469" w:rsidRPr="0057298D" w:rsidRDefault="00F23469" w:rsidP="004A12AD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Click="new_ButonClick" FontSize="16" FontWeight="Bold"&gt;New&lt;/Button&gt;</w:t>
      </w:r>
    </w:p>
    <w:p w:rsidR="00F23469" w:rsidRPr="0057298D" w:rsidRDefault="00F23469" w:rsidP="004A12AD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Click="open_ButonClick" FontSize="16"FontWeight="Bold"&gt;Open&lt;/Button&gt;</w:t>
      </w:r>
    </w:p>
    <w:p w:rsidR="00F23469" w:rsidRPr="0057298D" w:rsidRDefault="00F23469" w:rsidP="004A12AD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Click="save_ButonClick" FontSize="16"FontWeight="Bold"&gt;Save&lt;/Button&gt;</w:t>
      </w:r>
    </w:p>
    <w:p w:rsidR="00F23469" w:rsidRPr="0057298D" w:rsidRDefault="00F23469" w:rsidP="004A12AD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Click="print_ButonClick" FontSize="16"FontWeight="Bold"&gt;Print&lt;/Button&gt;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&lt;/ToolBar&gt;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&lt;ToolBar FontFamily="Times New Roman" Background="#FFEAEAEA"&gt;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FontWeight="Bold" Command="EditingCommands.ToggleBold" FontSize="16" Foreground="Black"&gt;B&lt;/Button&gt;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FontStyle="Italic" Command="EditingCommands.ToggleItalic" FontSize="16" Foreground="Black"&gt;I&lt;/Button&gt;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Command="EditingCommands.ToggleUnderline" FontSize="16" Foreground="Black"&gt;U&lt;/Button&gt;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&lt;/ToolBar&gt;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&lt;/ToolBarTray&gt;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&lt;!--блок для отображения текста--&gt;</w:t>
      </w:r>
    </w:p>
    <w:p w:rsidR="00F23469" w:rsidRPr="0057298D" w:rsidRDefault="00F23469" w:rsidP="00F23469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&lt;RichTextBox x:Name="richTextBox" Grid.Row="1" BorderBrush="Black" BorderThickness="2" Width="21cm"/&gt;</w:t>
      </w:r>
    </w:p>
    <w:p w:rsidR="00F23469" w:rsidRPr="0057298D" w:rsidRDefault="00F23469" w:rsidP="00F23469">
      <w:pPr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4A12AD" w:rsidRPr="0057298D" w:rsidRDefault="00460764" w:rsidP="00460764">
      <w:pPr>
        <w:jc w:val="center"/>
        <w:rPr>
          <w:color w:val="auto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6315075" cy="360997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DC" w:rsidRPr="0057298D" w:rsidRDefault="009612DC" w:rsidP="009612DC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</w:t>
      </w:r>
      <w:r w:rsidR="006F417C" w:rsidRPr="0057298D">
        <w:rPr>
          <w:rFonts w:cs="Segoe UI"/>
          <w:color w:val="auto"/>
          <w:szCs w:val="20"/>
        </w:rPr>
        <w:t>8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 xml:space="preserve">Отображение </w:t>
      </w:r>
      <w:r w:rsidRPr="0057298D">
        <w:rPr>
          <w:color w:val="auto"/>
          <w:lang w:val="en-US"/>
        </w:rPr>
        <w:t>DocumentPage</w:t>
      </w:r>
      <w:r w:rsidRPr="0057298D">
        <w:rPr>
          <w:rFonts w:cs="Segoe UI"/>
          <w:color w:val="auto"/>
          <w:szCs w:val="20"/>
        </w:rPr>
        <w:t>»</w:t>
      </w:r>
    </w:p>
    <w:p w:rsidR="009612DC" w:rsidRPr="0057298D" w:rsidRDefault="00C4054A" w:rsidP="00B44C6B">
      <w:pPr>
        <w:pStyle w:val="aa"/>
        <w:numPr>
          <w:ilvl w:val="0"/>
          <w:numId w:val="27"/>
        </w:numPr>
        <w:ind w:left="993" w:hanging="284"/>
        <w:rPr>
          <w:color w:val="auto"/>
        </w:rPr>
      </w:pPr>
      <w:r w:rsidRPr="0057298D">
        <w:rPr>
          <w:color w:val="auto"/>
          <w:lang w:val="en-US"/>
        </w:rPr>
        <w:t>CRM</w:t>
      </w:r>
      <w:r w:rsidR="009612DC" w:rsidRPr="0057298D">
        <w:rPr>
          <w:color w:val="auto"/>
          <w:lang w:val="en-US"/>
        </w:rPr>
        <w:t>Page</w:t>
      </w:r>
      <w:r w:rsidR="009612DC" w:rsidRPr="0057298D">
        <w:rPr>
          <w:color w:val="auto"/>
        </w:rPr>
        <w:t>.</w:t>
      </w:r>
      <w:r w:rsidR="009612DC" w:rsidRPr="0057298D">
        <w:rPr>
          <w:color w:val="auto"/>
          <w:lang w:val="en-US"/>
        </w:rPr>
        <w:t>xaml</w:t>
      </w:r>
      <w:r w:rsidR="009612DC" w:rsidRPr="0057298D">
        <w:rPr>
          <w:color w:val="auto"/>
        </w:rPr>
        <w:t xml:space="preserve"> – страница для </w:t>
      </w:r>
      <w:r w:rsidRPr="0057298D">
        <w:rPr>
          <w:color w:val="auto"/>
        </w:rPr>
        <w:t xml:space="preserve">отображения </w:t>
      </w:r>
      <w:r w:rsidR="006F417C" w:rsidRPr="0057298D">
        <w:rPr>
          <w:color w:val="auto"/>
        </w:rPr>
        <w:t>списка заявок</w:t>
      </w:r>
      <w:r w:rsidR="009612DC" w:rsidRPr="0057298D">
        <w:rPr>
          <w:color w:val="auto"/>
        </w:rPr>
        <w:t>(Рис.3.2.</w:t>
      </w:r>
      <w:r w:rsidR="006F417C" w:rsidRPr="0057298D">
        <w:rPr>
          <w:color w:val="auto"/>
        </w:rPr>
        <w:t>9</w:t>
      </w:r>
      <w:r w:rsidR="009612DC" w:rsidRPr="0057298D">
        <w:rPr>
          <w:color w:val="auto"/>
        </w:rPr>
        <w:t>).</w:t>
      </w:r>
    </w:p>
    <w:p w:rsidR="009612DC" w:rsidRPr="0057298D" w:rsidRDefault="009612DC" w:rsidP="009612DC">
      <w:pPr>
        <w:ind w:firstLine="567"/>
        <w:rPr>
          <w:color w:val="auto"/>
        </w:rPr>
      </w:pPr>
      <w:r w:rsidRPr="0057298D">
        <w:rPr>
          <w:color w:val="auto"/>
        </w:rPr>
        <w:t xml:space="preserve">Данная страница отображает </w:t>
      </w:r>
      <w:r w:rsidR="006F417C" w:rsidRPr="0057298D">
        <w:rPr>
          <w:color w:val="auto"/>
        </w:rPr>
        <w:t xml:space="preserve">список всех заявок на оказание услуг, так же есть кнопки для создания заявки, редактирования, а </w:t>
      </w:r>
      <w:r w:rsidR="00E77F9A" w:rsidRPr="0057298D">
        <w:rPr>
          <w:color w:val="auto"/>
        </w:rPr>
        <w:t>также</w:t>
      </w:r>
      <w:r w:rsidR="006F417C" w:rsidRPr="0057298D">
        <w:rPr>
          <w:color w:val="auto"/>
        </w:rPr>
        <w:t xml:space="preserve"> просмотра подробной информации.</w:t>
      </w:r>
    </w:p>
    <w:p w:rsidR="009612DC" w:rsidRPr="0057298D" w:rsidRDefault="009612DC" w:rsidP="009612DC">
      <w:pPr>
        <w:ind w:firstLine="567"/>
        <w:rPr>
          <w:color w:val="auto"/>
          <w:lang w:val="en-US"/>
        </w:rPr>
      </w:pPr>
      <w:r w:rsidRPr="0057298D">
        <w:rPr>
          <w:color w:val="auto"/>
        </w:rPr>
        <w:t>Код</w:t>
      </w:r>
      <w:r w:rsidRPr="0057298D">
        <w:rPr>
          <w:color w:val="auto"/>
          <w:lang w:val="en-US"/>
        </w:rPr>
        <w:t xml:space="preserve"> xaml: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Height="*"/&gt;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Заявки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FontSize="24" Margin="10" Grid.Row="0"/&gt;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кнопкасозданиязаявки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Content="</w:t>
      </w:r>
      <w:r w:rsidRPr="0057298D">
        <w:rPr>
          <w:rFonts w:ascii="Consolas" w:hAnsi="Consolas" w:cs="Consolas"/>
          <w:color w:val="auto"/>
          <w:sz w:val="19"/>
          <w:szCs w:val="19"/>
        </w:rPr>
        <w:t>Создатьзаявку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Name="AddOrder" Click="AddOrder_Click" VerticalAlignment="Center" HorizontalAlignment="Right" Margin="10" Padding="2" Grid.Row="0"/&gt;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таблицасотображениемзаявок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 Grid.Row="1" x:Name="DGOrder" AutoGenerateColumns="False" CanUserResizeRows="False" IsReadOnly="True" FontSize="16"&gt;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&lt;DataGrid.Columns&gt;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&lt;DataGridTextColumn Header="</w:t>
      </w:r>
      <w:r w:rsidRPr="0057298D">
        <w:rPr>
          <w:rFonts w:ascii="Consolas" w:hAnsi="Consolas" w:cs="Consolas"/>
          <w:color w:val="auto"/>
          <w:sz w:val="19"/>
          <w:szCs w:val="19"/>
        </w:rPr>
        <w:t>Фиоабонента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Abonent.fio}"/&gt;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&lt;DataGridTextColumn Header="</w:t>
      </w:r>
      <w:r w:rsidRPr="0057298D">
        <w:rPr>
          <w:rFonts w:ascii="Consolas" w:hAnsi="Consolas" w:cs="Consolas"/>
          <w:color w:val="auto"/>
          <w:sz w:val="19"/>
          <w:szCs w:val="19"/>
        </w:rPr>
        <w:t>Телефонабонента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Abonent.phone}"/&gt;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&lt;DataGridTextColumn Header="№ </w:t>
      </w:r>
      <w:r w:rsidRPr="0057298D">
        <w:rPr>
          <w:rFonts w:ascii="Consolas" w:hAnsi="Consolas" w:cs="Consolas"/>
          <w:color w:val="auto"/>
          <w:sz w:val="19"/>
          <w:szCs w:val="19"/>
        </w:rPr>
        <w:t>заявки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num_order}"/&gt;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&lt;DataGridTextColumn Header="</w:t>
      </w:r>
      <w:r w:rsidRPr="0057298D">
        <w:rPr>
          <w:rFonts w:ascii="Consolas" w:hAnsi="Consolas" w:cs="Consolas"/>
          <w:color w:val="auto"/>
          <w:sz w:val="19"/>
          <w:szCs w:val="19"/>
        </w:rPr>
        <w:t>Статусзаявки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name_status}"/&gt;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&lt;DataGridTextColumn Header="</w:t>
      </w:r>
      <w:r w:rsidRPr="0057298D">
        <w:rPr>
          <w:rFonts w:ascii="Consolas" w:hAnsi="Consolas" w:cs="Consolas"/>
          <w:color w:val="auto"/>
          <w:sz w:val="19"/>
          <w:szCs w:val="19"/>
        </w:rPr>
        <w:t>Типпроблемы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problem_type}"/&gt;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&lt;DataGridTextColumn Header="</w:t>
      </w:r>
      <w:r w:rsidRPr="0057298D">
        <w:rPr>
          <w:rFonts w:ascii="Consolas" w:hAnsi="Consolas" w:cs="Consolas"/>
          <w:color w:val="auto"/>
          <w:sz w:val="19"/>
          <w:szCs w:val="19"/>
        </w:rPr>
        <w:t>Сотрудник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Binding="{Binding Manager.fio}"/&gt;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&lt;!--кнопка для всех записей таблицы--&gt;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&lt;DataGridTemplateColumn x:Name="more"&gt;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&lt;DataGridTemplateColumn.CellTemplate&gt;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&lt;DataTemplate&gt;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Name="more" Click="more_Click"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Подробнее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&lt;/DataTemplate&gt;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&lt;/DataGridTemplateColumn.CellTemplate&gt;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&lt;/DataGridTemplateColumn&gt;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&lt;!--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кнопкадлявсехзаписейтаблицы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--&gt;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&lt;DataGridTemplateColumn x:Name="edit"&gt;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&lt;DataGridTemplateColumn.CellTemplate&gt;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&lt;DataTemplate&gt;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Name="edit" Click="edit_Click"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Редактировать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"/&gt;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&lt;/DataTemplate&gt;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&lt;/DataGridTemplateColumn.CellTemplate&gt;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&lt;/DataGridTemplateColumn&gt;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&lt;/DataGrid.Columns&gt;</w:t>
      </w:r>
    </w:p>
    <w:p w:rsidR="00E77F9A" w:rsidRPr="0057298D" w:rsidRDefault="00E77F9A" w:rsidP="00E77F9A">
      <w:pPr>
        <w:autoSpaceDE w:val="0"/>
        <w:autoSpaceDN w:val="0"/>
        <w:adjustRightInd w:val="0"/>
        <w:spacing w:line="240" w:lineRule="auto"/>
        <w:ind w:left="0"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&lt;/DataGrid&gt;</w:t>
      </w:r>
    </w:p>
    <w:p w:rsidR="00E77F9A" w:rsidRPr="0057298D" w:rsidRDefault="00E77F9A" w:rsidP="00025684">
      <w:pPr>
        <w:autoSpaceDE w:val="0"/>
        <w:autoSpaceDN w:val="0"/>
        <w:adjustRightInd w:val="0"/>
        <w:ind w:left="0"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025684" w:rsidRPr="0057298D" w:rsidRDefault="00025684" w:rsidP="004E11C7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noProof/>
          <w:color w:val="auto"/>
        </w:rPr>
        <w:drawing>
          <wp:inline distT="0" distB="0" distL="0" distR="0">
            <wp:extent cx="6342659" cy="261624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1798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C7" w:rsidRPr="0057298D" w:rsidRDefault="00025684" w:rsidP="00035D97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</w:t>
      </w:r>
      <w:r w:rsidRPr="0057298D">
        <w:rPr>
          <w:rFonts w:cs="Segoe UI"/>
          <w:color w:val="auto"/>
          <w:szCs w:val="20"/>
          <w:lang w:val="en-US"/>
        </w:rPr>
        <w:t>9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>Отображение</w:t>
      </w:r>
      <w:r w:rsidRPr="0057298D">
        <w:rPr>
          <w:color w:val="auto"/>
          <w:lang w:val="en-US"/>
        </w:rPr>
        <w:t xml:space="preserve"> CRMPage</w:t>
      </w:r>
      <w:r w:rsidRPr="0057298D">
        <w:rPr>
          <w:rFonts w:cs="Segoe UI"/>
          <w:color w:val="auto"/>
          <w:szCs w:val="20"/>
        </w:rPr>
        <w:t>»</w:t>
      </w:r>
    </w:p>
    <w:p w:rsidR="00035D97" w:rsidRPr="0057298D" w:rsidRDefault="00035D97" w:rsidP="00B44C6B">
      <w:pPr>
        <w:pStyle w:val="aa"/>
        <w:numPr>
          <w:ilvl w:val="0"/>
          <w:numId w:val="27"/>
        </w:numPr>
        <w:ind w:left="993" w:hanging="284"/>
        <w:rPr>
          <w:color w:val="auto"/>
        </w:rPr>
      </w:pPr>
      <w:r w:rsidRPr="0057298D">
        <w:rPr>
          <w:color w:val="auto"/>
          <w:lang w:val="en-US"/>
        </w:rPr>
        <w:t>CheckAbonent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Pr="0057298D">
        <w:rPr>
          <w:color w:val="auto"/>
        </w:rPr>
        <w:t>(Рис.3.2.</w:t>
      </w:r>
      <w:r w:rsidR="00191325" w:rsidRPr="0057298D">
        <w:rPr>
          <w:color w:val="auto"/>
        </w:rPr>
        <w:t>10</w:t>
      </w:r>
      <w:r w:rsidRPr="0057298D">
        <w:rPr>
          <w:color w:val="auto"/>
        </w:rPr>
        <w:t>).</w:t>
      </w:r>
    </w:p>
    <w:p w:rsidR="00035D97" w:rsidRPr="0057298D" w:rsidRDefault="00191325" w:rsidP="00035D97">
      <w:pPr>
        <w:ind w:firstLine="567"/>
        <w:rPr>
          <w:color w:val="auto"/>
        </w:rPr>
      </w:pPr>
      <w:r w:rsidRPr="0057298D">
        <w:rPr>
          <w:color w:val="auto"/>
        </w:rPr>
        <w:t>Страница</w:t>
      </w:r>
      <w:r w:rsidR="00830807" w:rsidRPr="0057298D">
        <w:rPr>
          <w:color w:val="auto"/>
        </w:rPr>
        <w:t>необходима для проверки данных об абоненте, который хочет подать заявку</w:t>
      </w:r>
      <w:r w:rsidRPr="0057298D">
        <w:rPr>
          <w:color w:val="auto"/>
        </w:rPr>
        <w:t>.</w:t>
      </w:r>
    </w:p>
    <w:p w:rsidR="00035D97" w:rsidRPr="0057298D" w:rsidRDefault="00035D97" w:rsidP="00035D97">
      <w:pPr>
        <w:ind w:firstLine="567"/>
        <w:rPr>
          <w:color w:val="auto"/>
          <w:lang w:val="en-US"/>
        </w:rPr>
      </w:pPr>
      <w:r w:rsidRPr="0057298D">
        <w:rPr>
          <w:color w:val="auto"/>
        </w:rPr>
        <w:t>Код</w:t>
      </w:r>
      <w:r w:rsidRPr="0057298D">
        <w:rPr>
          <w:color w:val="auto"/>
          <w:lang w:val="en-US"/>
        </w:rPr>
        <w:t xml:space="preserve"> xaml: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Margin="10 0"&gt;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&lt;Grid.ColumnDefinitions&gt;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&lt;/Grid.ColumnDefinitions&gt;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&lt;/Grid.RowDefinitions&gt;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&lt;!--блок для ввода телефона позвонившего абонента--&gt;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Номертелефона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Grid.Row="0" Grid.Column="0"/&gt;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Text="{Binding Abonent.phone}" Name="phone" HorizontalAlignment="Left" MaxLength="50" FontSize="20" FontWeight="Normal" Grid.Row="0" Grid.Column="1"/&gt;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&lt;!--блок для ввода фио позвонившего абонента--&gt;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ФИОабонента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Grid.Row="1" Grid.Column="0"/&gt;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Text="{Binding Abonent.fio}" Name="fio" HorizontalAlignment="Left" MaxLength="150" FontSize="20" FontWeight="Normal" Grid.Row="1" Grid.Column="1"/&gt;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Grid.Row="2" Orientation="Horizontal" Grid.ColumnSpan="2"&gt;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Name="BtnBack" Click="BtnBack_Click"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Назад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Padding="3"/&gt;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Name="BtnCheckOrder" Click="BtnCheckOrder_Click"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Проверка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Padding="3" Margin="10"/&gt;</w:t>
      </w:r>
    </w:p>
    <w:p w:rsidR="00B03374" w:rsidRPr="0057298D" w:rsidRDefault="00B03374" w:rsidP="00B0337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&lt;/StackPanel&gt;</w:t>
      </w:r>
    </w:p>
    <w:p w:rsidR="00830807" w:rsidRPr="0057298D" w:rsidRDefault="00B03374" w:rsidP="00B03374">
      <w:pPr>
        <w:ind w:firstLine="567"/>
        <w:rPr>
          <w:color w:val="auto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035D97" w:rsidRPr="0057298D" w:rsidRDefault="00830807" w:rsidP="00830807">
      <w:pPr>
        <w:jc w:val="center"/>
        <w:rPr>
          <w:color w:val="auto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3055047" cy="989663"/>
            <wp:effectExtent l="19050" t="1905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7655" cy="1006705"/>
                    </a:xfrm>
                    <a:prstGeom prst="rect">
                      <a:avLst/>
                    </a:prstGeom>
                    <a:ln>
                      <a:solidFill>
                        <a:srgbClr val="3333FF"/>
                      </a:solidFill>
                    </a:ln>
                  </pic:spPr>
                </pic:pic>
              </a:graphicData>
            </a:graphic>
          </wp:inline>
        </w:drawing>
      </w:r>
    </w:p>
    <w:p w:rsidR="00191325" w:rsidRPr="0057298D" w:rsidRDefault="00191325" w:rsidP="00191325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Рисунок.3.2.10 «</w:t>
      </w:r>
      <w:r w:rsidRPr="0057298D">
        <w:rPr>
          <w:color w:val="auto"/>
        </w:rPr>
        <w:t>Отображение</w:t>
      </w:r>
      <w:r w:rsidRPr="0057298D">
        <w:rPr>
          <w:color w:val="auto"/>
          <w:lang w:val="en-US"/>
        </w:rPr>
        <w:t xml:space="preserve"> CheckAbonent</w:t>
      </w:r>
      <w:r w:rsidRPr="0057298D">
        <w:rPr>
          <w:rFonts w:cs="Segoe UI"/>
          <w:color w:val="auto"/>
          <w:szCs w:val="20"/>
        </w:rPr>
        <w:t>»</w:t>
      </w:r>
    </w:p>
    <w:p w:rsidR="004514B4" w:rsidRPr="0057298D" w:rsidRDefault="00796B4A" w:rsidP="00B44C6B">
      <w:pPr>
        <w:pStyle w:val="aa"/>
        <w:numPr>
          <w:ilvl w:val="0"/>
          <w:numId w:val="27"/>
        </w:numPr>
        <w:ind w:left="993" w:hanging="284"/>
        <w:rPr>
          <w:color w:val="auto"/>
        </w:rPr>
      </w:pPr>
      <w:r w:rsidRPr="0057298D">
        <w:rPr>
          <w:color w:val="auto"/>
          <w:lang w:val="en-US"/>
        </w:rPr>
        <w:t>AddEditOrder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="00880594" w:rsidRPr="0057298D">
        <w:rPr>
          <w:color w:val="auto"/>
          <w:lang w:val="en-US"/>
        </w:rPr>
        <w:t> </w:t>
      </w:r>
      <w:r w:rsidR="00880594" w:rsidRPr="0057298D">
        <w:rPr>
          <w:color w:val="auto"/>
        </w:rPr>
        <w:t xml:space="preserve">– страница для добавления или редактирования информации о заявках </w:t>
      </w:r>
      <w:r w:rsidR="00191325" w:rsidRPr="0057298D">
        <w:rPr>
          <w:color w:val="auto"/>
        </w:rPr>
        <w:t>(Рис.3.2.1</w:t>
      </w:r>
      <w:r w:rsidR="00880594" w:rsidRPr="0057298D">
        <w:rPr>
          <w:color w:val="auto"/>
        </w:rPr>
        <w:t>1</w:t>
      </w:r>
      <w:r w:rsidR="00191325" w:rsidRPr="0057298D">
        <w:rPr>
          <w:color w:val="auto"/>
        </w:rPr>
        <w:t>).</w:t>
      </w:r>
    </w:p>
    <w:p w:rsidR="004514B4" w:rsidRPr="0057298D" w:rsidRDefault="004514B4" w:rsidP="004514B4">
      <w:pPr>
        <w:pStyle w:val="aa"/>
        <w:ind w:left="142" w:firstLine="567"/>
        <w:rPr>
          <w:color w:val="auto"/>
          <w:lang w:val="en-US"/>
        </w:rPr>
      </w:pPr>
      <w:r w:rsidRPr="0057298D">
        <w:rPr>
          <w:color w:val="auto"/>
        </w:rPr>
        <w:t>Код</w:t>
      </w:r>
      <w:r w:rsidRPr="0057298D">
        <w:rPr>
          <w:color w:val="auto"/>
          <w:lang w:val="en-US"/>
        </w:rPr>
        <w:t xml:space="preserve"> xaml: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&lt;ScrollViewer&gt;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Margin="10 0"&gt;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&lt;Grid.ColumnDefinitions&gt;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&lt;/Grid.ColumnDefinitions&gt;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ФИО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Grid.Row="0"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Name="fio" HorizontalAlignment="Left" FontSize="20" FontWeight="Normal" Grid.Row="0" Grid.Column="1" Margin="10"/&gt;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Номерабонента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:" FontSize="20" Grid.Row="1"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Name="ab_num" HorizontalAlignment="Left" FontSize="20" FontWeight="Normal" Grid.Row="1" Grid.Column="1" Margin="10"/&gt;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Номерзаявления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Grid.Row="2"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Name="num_order" Text="{Binding num_order}" HorizontalAlignment="Left" FontSize="20" FontWeight="Normal" Grid.Row="2" Grid.Column="1" Margin="10"/&gt;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Датасоздания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Grid.Row="3"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Name="data_create" Text="{Binding data_create, StringFormat=d}" HorizontalAlignment="Left" FontSize="20" FontWeight="Normal" Grid.Row="3" Grid.Column="1" Margin="10"/&gt;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Лицевойсчет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Grid.Row="4"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Name="ls" HorizontalAlignment="Left" FontSize="20" FontWeight="Normal" Grid.Row="4" Grid.Column="1" Margin="10"/&gt;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Услуга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Grid.Row="5"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&lt;ComboBox SelectedItem="{Binding Servi}" Name="CbServ" DisplayMemberPath="name_serv" Margin="10" HorizontalAlignment="Left" FontSize="20" FontWeight="Normal" Grid.Row="5" Grid.Column="1"/&gt;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Видуслуги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Grid.Row="6"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&lt;ComboBox Width="auto" SelectedItem="{Binding VidServi}" Name="CbVidServ" DisplayMemberPath="name_vid" SelectionChanged="CbVidServ_SelectionChanged" Margin="10" HorizontalAlignment="Left" FontSize="20" FontWeight="Normal" Grid.Row="6" Grid.Column="1"/&gt;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Типуслуги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FontSize="20" Grid.Row="7" Grid.Column="0" Margin="0 10" 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&lt;StackPanel Orientation="Horizontal" Grid.Row="7" Grid.Column="1" Margin="0 10"&gt;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&lt;ComboBox Width="auto" SelectedItem="{Binding TypeServi}" Name="CbTypeServ" DisplayMemberPath="name_type" Margin="10" HorizontalAlignment="Left" FontSize="20" FontWeight="Normal" Grid.Row="7" Grid.Column="1"/&gt;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Click="refrash_Click" Name="refrash" Width="40" Height="40"&gt;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&lt;Button.Background&gt;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&lt;ImageBrush ImageSource="/NevaTelecomv_1.0;component/Resources/view.png"/&gt;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&lt;/Button.Background&gt;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&lt;Button.BorderBrush&gt;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&lt;ImageBrush/&gt;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&lt;/Button.BorderBrush&gt;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&lt;/Button&gt;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&lt;/StackPanel&gt;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Статусзаявки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FontSize="20" Grid.Row="8"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&lt;ComboBox SelectedItem="{Binding Status}" Name="CbStatus" DisplayMemberPath="name_status" Margin="10" HorizontalAlignment="Left" FontSize="20" FontWeight="Normal" Grid.Row="8" Grid.Column="1"/&gt;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Типпроблемы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FontSize="20" Grid.Row="9"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&lt;ComboBox SelectedItem="{Binding TypeProblem}" Name="CbTypeProblem" DisplayMemberPath="problem_type" Margin="10" HorizontalAlignment="Left" FontSize="20" FontWeight="Normal" Grid.Row="9" Grid.Column="1"/&gt;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Сотрудник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FontSize="20" Grid.Row="10"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&lt;ComboBox SelectedItem="{Binding Manager}" Name="CbManager" DisplayMemberPath="fio" Margin="10" HorizontalAlignment="Left" FontSize="20" FontWeight="Normal" Grid.Row="10" Grid.Column="1"/&gt;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Описание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Grid.Row="11" Grid.Column="0" 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&lt;TextBox Name="describe" Text="{Binding describe}" HorizontalAlignment="Left" FontSize="20" FontWeight="Normal" Grid.Row="11" Grid.Column="1" TextWrapping="Wrap" TextBox.AcceptsReturn="True"/&gt;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Датазавершения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" FontSize="20" Grid.Row="12" Grid.Column="0" Margin="0 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Name="date_end" Text="{Binding date_end, StringFormat=d}" HorizontalAlignment="Left" FontSize="20" FontWeight="Normal" Grid.Row="12" Grid.Column="1" Margin="10"/&gt;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Name="btnSave" Click="btnSave_Click"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Сохранить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Grid.Row="13" Margin="0 10" HorizontalAlignment="Left"/&gt;</w:t>
      </w:r>
    </w:p>
    <w:p w:rsidR="004514B4" w:rsidRPr="0057298D" w:rsidRDefault="004514B4" w:rsidP="004514B4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4514B4" w:rsidRPr="0057298D" w:rsidRDefault="004514B4" w:rsidP="004514B4">
      <w:pPr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&lt;/ScrollViewer&gt;</w:t>
      </w:r>
    </w:p>
    <w:p w:rsidR="004514B4" w:rsidRPr="0057298D" w:rsidRDefault="0053473C" w:rsidP="0053473C">
      <w:pPr>
        <w:jc w:val="center"/>
        <w:rPr>
          <w:color w:val="auto"/>
          <w:lang w:val="en-US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6326802" cy="35723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49878" cy="35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3C" w:rsidRPr="0057298D" w:rsidRDefault="0053473C" w:rsidP="0053473C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Рисунок.3.2.1</w:t>
      </w:r>
      <w:r w:rsidRPr="0057298D">
        <w:rPr>
          <w:rFonts w:cs="Segoe UI"/>
          <w:color w:val="auto"/>
          <w:szCs w:val="20"/>
          <w:lang w:val="en-US"/>
        </w:rPr>
        <w:t>1</w:t>
      </w:r>
      <w:r w:rsidRPr="0057298D">
        <w:rPr>
          <w:rFonts w:cs="Segoe UI"/>
          <w:color w:val="auto"/>
          <w:szCs w:val="20"/>
        </w:rPr>
        <w:t xml:space="preserve"> «</w:t>
      </w:r>
      <w:r w:rsidRPr="0057298D">
        <w:rPr>
          <w:color w:val="auto"/>
        </w:rPr>
        <w:t>Отображение</w:t>
      </w:r>
      <w:r w:rsidRPr="0057298D">
        <w:rPr>
          <w:color w:val="auto"/>
          <w:lang w:val="en-US"/>
        </w:rPr>
        <w:t xml:space="preserve"> AddEditOrder</w:t>
      </w:r>
      <w:r w:rsidRPr="0057298D">
        <w:rPr>
          <w:rFonts w:cs="Segoe UI"/>
          <w:color w:val="auto"/>
          <w:szCs w:val="20"/>
        </w:rPr>
        <w:t>»</w:t>
      </w:r>
    </w:p>
    <w:p w:rsidR="00EE694B" w:rsidRPr="0057298D" w:rsidRDefault="00EE694B" w:rsidP="00B44C6B">
      <w:pPr>
        <w:pStyle w:val="aa"/>
        <w:numPr>
          <w:ilvl w:val="0"/>
          <w:numId w:val="27"/>
        </w:numPr>
        <w:rPr>
          <w:color w:val="auto"/>
        </w:rPr>
      </w:pPr>
      <w:r w:rsidRPr="0057298D">
        <w:rPr>
          <w:color w:val="auto"/>
          <w:lang w:val="en-US"/>
        </w:rPr>
        <w:t>OrderMore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Pr="0057298D">
        <w:rPr>
          <w:color w:val="auto"/>
        </w:rPr>
        <w:t xml:space="preserve"> – страница подробной информации о</w:t>
      </w:r>
      <w:r w:rsidR="00DF270C" w:rsidRPr="0057298D">
        <w:rPr>
          <w:color w:val="auto"/>
        </w:rPr>
        <w:t xml:space="preserve"> заявке</w:t>
      </w:r>
      <w:r w:rsidRPr="0057298D">
        <w:rPr>
          <w:color w:val="auto"/>
        </w:rPr>
        <w:t xml:space="preserve"> (Рис.3.2.</w:t>
      </w:r>
      <w:r w:rsidR="00DF270C" w:rsidRPr="0057298D">
        <w:rPr>
          <w:color w:val="auto"/>
        </w:rPr>
        <w:t>12</w:t>
      </w:r>
      <w:r w:rsidRPr="0057298D">
        <w:rPr>
          <w:color w:val="auto"/>
        </w:rPr>
        <w:t>).</w:t>
      </w:r>
    </w:p>
    <w:p w:rsidR="00EE694B" w:rsidRPr="0057298D" w:rsidRDefault="00EE694B" w:rsidP="00DF270C">
      <w:pPr>
        <w:ind w:firstLine="567"/>
        <w:rPr>
          <w:color w:val="auto"/>
        </w:rPr>
      </w:pPr>
      <w:r w:rsidRPr="0057298D">
        <w:rPr>
          <w:color w:val="auto"/>
        </w:rPr>
        <w:t xml:space="preserve">Данная страница предназначена для подробного просмотра информации об </w:t>
      </w:r>
      <w:r w:rsidR="00DF270C" w:rsidRPr="0057298D">
        <w:rPr>
          <w:color w:val="auto"/>
        </w:rPr>
        <w:t>заявке</w:t>
      </w:r>
      <w:r w:rsidRPr="0057298D">
        <w:rPr>
          <w:color w:val="auto"/>
        </w:rPr>
        <w:t>.</w:t>
      </w:r>
    </w:p>
    <w:p w:rsidR="00191325" w:rsidRPr="0057298D" w:rsidRDefault="00191325" w:rsidP="00880594">
      <w:pPr>
        <w:ind w:firstLine="567"/>
        <w:rPr>
          <w:color w:val="auto"/>
          <w:lang w:val="en-US"/>
        </w:rPr>
      </w:pPr>
      <w:r w:rsidRPr="0057298D">
        <w:rPr>
          <w:color w:val="auto"/>
        </w:rPr>
        <w:t>Код</w:t>
      </w:r>
      <w:r w:rsidRPr="0057298D">
        <w:rPr>
          <w:color w:val="auto"/>
          <w:lang w:val="en-US"/>
        </w:rPr>
        <w:t xml:space="preserve"> xaml: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&lt;ScrollViewer&gt;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 Margin="10 0"&gt;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&lt;Grid.RowDefinitions&gt;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&lt;RowDefinition Height="auto"/&gt;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&lt;/Grid.RowDefinitions&gt;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&lt;Grid.ColumnDefinitions&gt;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&lt;ColumnDefinition Width="auto"/&gt;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&lt;/Grid.ColumnDefinitions&gt;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ФИО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Grid.Row="0"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Abonent.fio}" HorizontalAlignment="Left" FontSize="20" FontWeight="Normal" Grid.Row="0" Grid.Column="1" Margin="10"/&gt;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Номерабонента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:" FontSize="20" Grid.Row="1"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&lt;TextBlock Text="{Binding Abonent.number}" HorizontalAlignment="Left" FontSize="20" FontWeight="Normal" Grid.Row="1" Grid.Column="1" Margin="10"/&gt;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Номерзаявления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Grid.Row="2"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Name="num_order" Text="{Binding num_order}" HorizontalAlignment="Left" FontSize="20" FontWeight="Normal" Grid.Row="2" Grid.Column="1" Margin="10"/&gt;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Датасоздания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Grid.Row="3"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Name="data_create" Text="{Binding data_create, StringFormat=d}" HorizontalAlignment="Left" FontSize="20" FontWeight="Normal" Grid.Row="3" Grid.Column="1" Margin="10"/&gt;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Лицевойсчет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Grid.Row="4"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Abonent.ls}" HorizontalAlignment="Left" FontSize="20" FontWeight="Normal" Grid.Row="4" Grid.Column="1" Margin="10"/&gt;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Услуга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Grid.Row="5"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name_serv}" Margin="10" HorizontalAlignment="Left" FontSize="20" FontWeight="Normal" Grid.Row="5" Grid.Column="1"/&gt;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Видуслуги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Grid.Row="6"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name_vid}" Margin="10" HorizontalAlignment="Left" FontSize="20" FontWeight="Normal" Grid.Row="6" Grid.Column="1"/&gt;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Типуслуги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FontSize="20" Grid.Row="7" Grid.Column="0" Margin="0 10" 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name_type}" Margin="10" HorizontalAlignment="Left" FontSize="20" FontWeight="Normal" Grid.Row="7" Grid.Column="1"/&gt;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Статусзаявки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FontSize="20" Grid.Row="8"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name_status}" Margin="10" HorizontalAlignment="Left" FontSize="20" FontWeight="Normal" Grid.Row="8" Grid.Column="1"/&gt;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Типпроблемы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FontSize="20" Grid.Row="9"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problem_type}" Margin="10" HorizontalAlignment="Left" FontSize="20" FontWeight="Normal" Grid.Row="9" Grid.Column="1"/&gt;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Сотрудник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FontSize="20" Grid.Row="10"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Manager.fio}" Margin="10" HorizontalAlignment="Left" FontSize="20" FontWeight="Normal" Grid.Row="10" Grid.Column="1"/&gt;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Описание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: " FontSize="20" Grid.Row="11" Grid.Column="0" 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describe}" HorizontalAlignment="Left" FontSize="20" FontWeight="Normal" Grid.Row="11" Grid.Column="1"/&gt;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</w:t>
      </w:r>
      <w:r w:rsidRPr="0057298D">
        <w:rPr>
          <w:rFonts w:ascii="Consolas" w:hAnsi="Consolas" w:cs="Consolas"/>
          <w:color w:val="auto"/>
          <w:sz w:val="19"/>
          <w:szCs w:val="19"/>
        </w:rPr>
        <w:t>Датазавершения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" FontSize="20" Grid.Row="12" Grid.Column="0" Margin="0 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&lt;TextBlock Text="{Binding date_end, StringFormat=d}" HorizontalAlignment="Left" FontSize="20" FontWeight="Normal" Grid.Row="12" Grid.Column="1" Margin="10"/&gt;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&lt;Button Name="btnBack" Click="btnBack_Click" Content="</w:t>
      </w:r>
      <w:r w:rsidRPr="0057298D">
        <w:rPr>
          <w:rFonts w:ascii="Consolas" w:hAnsi="Consolas" w:cs="Consolas"/>
          <w:color w:val="auto"/>
          <w:sz w:val="19"/>
          <w:szCs w:val="19"/>
        </w:rPr>
        <w:t>Назад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 Grid.Row="13" Margin="0 10" HorizontalAlignment="Left"/&gt;</w:t>
      </w:r>
    </w:p>
    <w:p w:rsidR="00DF270C" w:rsidRPr="0057298D" w:rsidRDefault="00DF270C" w:rsidP="00DF270C">
      <w:pPr>
        <w:autoSpaceDE w:val="0"/>
        <w:autoSpaceDN w:val="0"/>
        <w:adjustRightInd w:val="0"/>
        <w:spacing w:line="240" w:lineRule="auto"/>
        <w:ind w:right="0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&lt;/Grid&gt;</w:t>
      </w:r>
    </w:p>
    <w:p w:rsidR="00DF270C" w:rsidRPr="0057298D" w:rsidRDefault="00DF270C" w:rsidP="00DF270C">
      <w:pPr>
        <w:ind w:firstLine="567"/>
        <w:rPr>
          <w:color w:val="auto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&lt;/ScrollViewer&gt;</w:t>
      </w:r>
    </w:p>
    <w:p w:rsidR="00074FE0" w:rsidRPr="0057298D" w:rsidRDefault="003F4AFA" w:rsidP="003F4AFA">
      <w:pPr>
        <w:ind w:right="225"/>
        <w:jc w:val="center"/>
        <w:rPr>
          <w:rFonts w:cs="Segoe UI"/>
          <w:color w:val="auto"/>
          <w:szCs w:val="20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5860567" cy="33125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8906" cy="33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E0" w:rsidRPr="0057298D" w:rsidRDefault="003F4AFA" w:rsidP="003F4AFA">
      <w:pPr>
        <w:ind w:right="225"/>
        <w:jc w:val="center"/>
        <w:rPr>
          <w:color w:val="auto"/>
        </w:rPr>
      </w:pPr>
      <w:r w:rsidRPr="0057298D">
        <w:rPr>
          <w:rFonts w:cs="Segoe UI"/>
          <w:color w:val="auto"/>
          <w:szCs w:val="20"/>
        </w:rPr>
        <w:t>Рисунок.3.2.12 «</w:t>
      </w:r>
      <w:r w:rsidRPr="0057298D">
        <w:rPr>
          <w:color w:val="auto"/>
        </w:rPr>
        <w:t xml:space="preserve">Отображение </w:t>
      </w:r>
      <w:r w:rsidRPr="0057298D">
        <w:rPr>
          <w:color w:val="auto"/>
          <w:lang w:val="en-US"/>
        </w:rPr>
        <w:t>OrderMore</w:t>
      </w:r>
      <w:r w:rsidRPr="0057298D">
        <w:rPr>
          <w:rFonts w:cs="Segoe UI"/>
          <w:color w:val="auto"/>
          <w:szCs w:val="20"/>
        </w:rPr>
        <w:t>»</w:t>
      </w:r>
    </w:p>
    <w:p w:rsidR="00FB49FB" w:rsidRPr="0057298D" w:rsidRDefault="00FB49FB" w:rsidP="003F4AFA">
      <w:pPr>
        <w:pStyle w:val="11"/>
        <w:spacing w:before="0"/>
        <w:rPr>
          <w:color w:val="auto"/>
        </w:rPr>
      </w:pPr>
      <w:bookmarkStart w:id="46" w:name="_Toc105630483"/>
      <w:r w:rsidRPr="0057298D">
        <w:rPr>
          <w:color w:val="auto"/>
        </w:rPr>
        <w:t>3.3 Программирование информационной системы</w:t>
      </w:r>
      <w:bookmarkEnd w:id="46"/>
    </w:p>
    <w:p w:rsidR="00FB49FB" w:rsidRPr="0057298D" w:rsidRDefault="00F67C14" w:rsidP="00F67C14">
      <w:pPr>
        <w:rPr>
          <w:color w:val="auto"/>
        </w:rPr>
      </w:pPr>
      <w:r w:rsidRPr="0057298D">
        <w:rPr>
          <w:color w:val="auto"/>
        </w:rPr>
        <w:tab/>
        <w:t xml:space="preserve">Для того чтобы приложение заработало, необходимо прописать </w:t>
      </w:r>
      <w:r w:rsidR="00E36454" w:rsidRPr="0057298D">
        <w:rPr>
          <w:color w:val="auto"/>
        </w:rPr>
        <w:t>для каждой</w:t>
      </w:r>
      <w:r w:rsidRPr="0057298D">
        <w:rPr>
          <w:color w:val="auto"/>
        </w:rPr>
        <w:t xml:space="preserve"> страниц</w:t>
      </w:r>
      <w:r w:rsidR="00E36454" w:rsidRPr="0057298D">
        <w:rPr>
          <w:color w:val="auto"/>
        </w:rPr>
        <w:t>ы</w:t>
      </w:r>
      <w:r w:rsidRPr="0057298D">
        <w:rPr>
          <w:color w:val="auto"/>
        </w:rPr>
        <w:t xml:space="preserve"> логику, подключить Базу Данных и создать класс для переходов между страницами.</w:t>
      </w:r>
    </w:p>
    <w:p w:rsidR="00F67C14" w:rsidRPr="0057298D" w:rsidRDefault="00F67C14" w:rsidP="00CD36D8">
      <w:pPr>
        <w:ind w:firstLine="567"/>
        <w:rPr>
          <w:color w:val="auto"/>
        </w:rPr>
      </w:pPr>
      <w:r w:rsidRPr="0057298D">
        <w:rPr>
          <w:color w:val="auto"/>
        </w:rPr>
        <w:t>Подключение БД:</w:t>
      </w:r>
    </w:p>
    <w:p w:rsidR="00CD36D8" w:rsidRPr="0057298D" w:rsidRDefault="00CD36D8" w:rsidP="00B44C6B">
      <w:pPr>
        <w:pStyle w:val="aa"/>
        <w:numPr>
          <w:ilvl w:val="0"/>
          <w:numId w:val="22"/>
        </w:numPr>
        <w:ind w:left="851" w:hanging="425"/>
        <w:rPr>
          <w:color w:val="auto"/>
          <w:lang w:val="en-US"/>
        </w:rPr>
      </w:pPr>
      <w:r w:rsidRPr="0057298D">
        <w:rPr>
          <w:color w:val="auto"/>
        </w:rPr>
        <w:t>Выбираем</w:t>
      </w:r>
      <w:r w:rsidRPr="0057298D">
        <w:rPr>
          <w:color w:val="auto"/>
          <w:lang w:val="en-US"/>
        </w:rPr>
        <w:t xml:space="preserve"> ADO.NET Entity Data Model </w:t>
      </w:r>
      <w:r w:rsidRPr="0057298D">
        <w:rPr>
          <w:color w:val="auto"/>
        </w:rPr>
        <w:t>иназываем</w:t>
      </w:r>
      <w:r w:rsidRPr="0057298D">
        <w:rPr>
          <w:color w:val="auto"/>
          <w:lang w:val="en-US"/>
        </w:rPr>
        <w:t xml:space="preserve"> BaseModel (</w:t>
      </w:r>
      <w:r w:rsidRPr="0057298D">
        <w:rPr>
          <w:rFonts w:cs="Segoe UI"/>
          <w:color w:val="auto"/>
          <w:szCs w:val="20"/>
        </w:rPr>
        <w:t>Рис</w:t>
      </w:r>
      <w:r w:rsidRPr="0057298D">
        <w:rPr>
          <w:rFonts w:cs="Segoe UI"/>
          <w:color w:val="auto"/>
          <w:szCs w:val="20"/>
          <w:lang w:val="en-US"/>
        </w:rPr>
        <w:t>.3.3.1</w:t>
      </w:r>
      <w:r w:rsidRPr="0057298D">
        <w:rPr>
          <w:color w:val="auto"/>
          <w:lang w:val="en-US"/>
        </w:rPr>
        <w:t>).</w:t>
      </w:r>
    </w:p>
    <w:p w:rsidR="00CD36D8" w:rsidRPr="0057298D" w:rsidRDefault="00CD36D8" w:rsidP="00B44C6B">
      <w:pPr>
        <w:pStyle w:val="aa"/>
        <w:numPr>
          <w:ilvl w:val="0"/>
          <w:numId w:val="22"/>
        </w:numPr>
        <w:ind w:left="851" w:hanging="425"/>
        <w:rPr>
          <w:color w:val="auto"/>
          <w:lang w:val="en-US"/>
        </w:rPr>
      </w:pPr>
      <w:r w:rsidRPr="0057298D">
        <w:rPr>
          <w:color w:val="auto"/>
        </w:rPr>
        <w:t>Выбираем</w:t>
      </w:r>
      <w:r w:rsidRPr="0057298D">
        <w:rPr>
          <w:color w:val="auto"/>
          <w:lang w:val="en-US"/>
        </w:rPr>
        <w:t> EF Designer from database.</w:t>
      </w:r>
    </w:p>
    <w:p w:rsidR="00CD36D8" w:rsidRPr="0057298D" w:rsidRDefault="00CD36D8" w:rsidP="00B44C6B">
      <w:pPr>
        <w:pStyle w:val="aa"/>
        <w:numPr>
          <w:ilvl w:val="0"/>
          <w:numId w:val="22"/>
        </w:numPr>
        <w:ind w:left="851" w:hanging="425"/>
        <w:rPr>
          <w:color w:val="auto"/>
        </w:rPr>
      </w:pPr>
      <w:r w:rsidRPr="0057298D">
        <w:rPr>
          <w:color w:val="auto"/>
        </w:rPr>
        <w:t>Создаем новое подключение и выбираем базу</w:t>
      </w:r>
      <w:r w:rsidR="00C82833" w:rsidRPr="0057298D">
        <w:rPr>
          <w:color w:val="auto"/>
          <w:lang w:val="en-US"/>
        </w:rPr>
        <w:t> </w:t>
      </w:r>
      <w:r w:rsidRPr="0057298D">
        <w:rPr>
          <w:color w:val="auto"/>
        </w:rPr>
        <w:t xml:space="preserve">данных. Имя сервера: </w:t>
      </w:r>
      <w:r w:rsidRPr="0057298D">
        <w:rPr>
          <w:color w:val="auto"/>
          <w:lang w:val="en-US"/>
        </w:rPr>
        <w:t>localhost</w:t>
      </w:r>
      <w:r w:rsidRPr="0057298D">
        <w:rPr>
          <w:color w:val="auto"/>
        </w:rPr>
        <w:t>\</w:t>
      </w:r>
      <w:r w:rsidRPr="0057298D">
        <w:rPr>
          <w:color w:val="auto"/>
          <w:lang w:val="en-US"/>
        </w:rPr>
        <w:t>SQLEXPRESS</w:t>
      </w:r>
      <w:r w:rsidRPr="0057298D">
        <w:rPr>
          <w:color w:val="auto"/>
        </w:rPr>
        <w:t xml:space="preserve">, название БД: </w:t>
      </w:r>
      <w:r w:rsidR="00536CC9" w:rsidRPr="0057298D">
        <w:rPr>
          <w:color w:val="auto"/>
          <w:lang w:val="en-US"/>
        </w:rPr>
        <w:t>NevaTelecom</w:t>
      </w:r>
      <w:r w:rsidR="00536CC9" w:rsidRPr="0057298D">
        <w:rPr>
          <w:color w:val="auto"/>
        </w:rPr>
        <w:t>1</w:t>
      </w:r>
      <w:r w:rsidRPr="0057298D">
        <w:rPr>
          <w:color w:val="auto"/>
        </w:rPr>
        <w:t>(</w:t>
      </w:r>
      <w:r w:rsidRPr="0057298D">
        <w:rPr>
          <w:rFonts w:cs="Segoe UI"/>
          <w:color w:val="auto"/>
          <w:szCs w:val="20"/>
        </w:rPr>
        <w:t>Рис.3.3.2</w:t>
      </w:r>
      <w:r w:rsidRPr="0057298D">
        <w:rPr>
          <w:color w:val="auto"/>
        </w:rPr>
        <w:t>).</w:t>
      </w:r>
    </w:p>
    <w:p w:rsidR="00CD36D8" w:rsidRPr="0057298D" w:rsidRDefault="00CD36D8" w:rsidP="00B44C6B">
      <w:pPr>
        <w:pStyle w:val="aa"/>
        <w:numPr>
          <w:ilvl w:val="0"/>
          <w:numId w:val="22"/>
        </w:numPr>
        <w:ind w:left="851" w:hanging="425"/>
        <w:rPr>
          <w:color w:val="auto"/>
        </w:rPr>
      </w:pPr>
      <w:r w:rsidRPr="0057298D">
        <w:rPr>
          <w:color w:val="auto"/>
        </w:rPr>
        <w:t>Выбираем таблицы, которые необходимо добавить в модель. И модель добавлена.</w:t>
      </w:r>
    </w:p>
    <w:p w:rsidR="00F67C14" w:rsidRPr="0057298D" w:rsidRDefault="00F67C14" w:rsidP="00F67C14">
      <w:pPr>
        <w:jc w:val="center"/>
        <w:rPr>
          <w:color w:val="auto"/>
          <w:lang w:val="en-US"/>
        </w:rPr>
      </w:pPr>
      <w:r w:rsidRPr="0057298D">
        <w:rPr>
          <w:noProof/>
          <w:color w:val="auto"/>
        </w:rPr>
        <w:drawing>
          <wp:inline distT="0" distB="0" distL="0" distR="0">
            <wp:extent cx="3682714" cy="2552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/>
                    <a:stretch/>
                  </pic:blipFill>
                  <pic:spPr bwMode="auto">
                    <a:xfrm>
                      <a:off x="0" y="0"/>
                      <a:ext cx="3690693" cy="255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7C14" w:rsidRPr="0057298D" w:rsidRDefault="00F67C14" w:rsidP="00F67C14">
      <w:pPr>
        <w:jc w:val="center"/>
        <w:rPr>
          <w:rFonts w:cs="Segoe UI"/>
          <w:color w:val="auto"/>
          <w:szCs w:val="20"/>
          <w:lang w:val="en-US"/>
        </w:rPr>
      </w:pPr>
      <w:r w:rsidRPr="0057298D">
        <w:rPr>
          <w:rFonts w:cs="Segoe UI"/>
          <w:color w:val="auto"/>
          <w:szCs w:val="20"/>
        </w:rPr>
        <w:t>Рис</w:t>
      </w:r>
      <w:r w:rsidR="003700F1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  <w:lang w:val="en-US"/>
        </w:rPr>
        <w:t>.3.3.1 «</w:t>
      </w:r>
      <w:r w:rsidRPr="0057298D">
        <w:rPr>
          <w:color w:val="auto"/>
        </w:rPr>
        <w:t xml:space="preserve">Создание элемента </w:t>
      </w:r>
      <w:r w:rsidRPr="0057298D">
        <w:rPr>
          <w:color w:val="auto"/>
          <w:lang w:val="en-US"/>
        </w:rPr>
        <w:t>BaseModel</w:t>
      </w:r>
      <w:r w:rsidRPr="0057298D">
        <w:rPr>
          <w:rFonts w:cs="Segoe UI"/>
          <w:color w:val="auto"/>
          <w:szCs w:val="20"/>
          <w:lang w:val="en-US"/>
        </w:rPr>
        <w:t>»</w:t>
      </w:r>
    </w:p>
    <w:p w:rsidR="00CD36D8" w:rsidRPr="0057298D" w:rsidRDefault="00BE5A72" w:rsidP="00F67C14">
      <w:pPr>
        <w:jc w:val="center"/>
        <w:rPr>
          <w:rFonts w:cs="Segoe UI"/>
          <w:color w:val="auto"/>
          <w:szCs w:val="20"/>
          <w:lang w:val="en-US"/>
        </w:rPr>
      </w:pPr>
      <w:r w:rsidRPr="0057298D">
        <w:rPr>
          <w:noProof/>
          <w:color w:val="auto"/>
        </w:rPr>
        <w:lastRenderedPageBreak/>
        <w:drawing>
          <wp:inline distT="0" distB="0" distL="0" distR="0">
            <wp:extent cx="3283527" cy="39449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3274" cy="39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D8" w:rsidRPr="0057298D" w:rsidRDefault="00CD36D8" w:rsidP="00CD36D8">
      <w:pPr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3700F1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.3.3.2 «</w:t>
      </w:r>
      <w:r w:rsidRPr="0057298D">
        <w:rPr>
          <w:color w:val="auto"/>
        </w:rPr>
        <w:t xml:space="preserve">Подключение </w:t>
      </w:r>
      <w:r w:rsidRPr="0057298D">
        <w:rPr>
          <w:color w:val="auto"/>
          <w:lang w:val="en-US"/>
        </w:rPr>
        <w:t>BaseModel</w:t>
      </w:r>
      <w:r w:rsidRPr="0057298D">
        <w:rPr>
          <w:rFonts w:cs="Segoe UI"/>
          <w:color w:val="auto"/>
          <w:szCs w:val="20"/>
        </w:rPr>
        <w:t>»</w:t>
      </w:r>
    </w:p>
    <w:p w:rsidR="00CD36D8" w:rsidRPr="0057298D" w:rsidRDefault="00CD36D8" w:rsidP="00CD36D8">
      <w:pPr>
        <w:ind w:firstLine="567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 xml:space="preserve">Создание класса </w:t>
      </w:r>
      <w:r w:rsidR="00626096" w:rsidRPr="0057298D">
        <w:rPr>
          <w:rFonts w:cs="Segoe UI"/>
          <w:color w:val="auto"/>
          <w:szCs w:val="20"/>
        </w:rPr>
        <w:t>Navigation</w:t>
      </w:r>
      <w:r w:rsidRPr="0057298D">
        <w:rPr>
          <w:rFonts w:cs="Segoe UI"/>
          <w:color w:val="auto"/>
          <w:szCs w:val="20"/>
        </w:rPr>
        <w:t xml:space="preserve">.cs: </w:t>
      </w:r>
    </w:p>
    <w:p w:rsidR="00F67C14" w:rsidRPr="0057298D" w:rsidRDefault="00CD36D8" w:rsidP="00B44C6B">
      <w:pPr>
        <w:pStyle w:val="aa"/>
        <w:numPr>
          <w:ilvl w:val="0"/>
          <w:numId w:val="23"/>
        </w:numPr>
        <w:rPr>
          <w:color w:val="auto"/>
        </w:rPr>
      </w:pPr>
      <w:r w:rsidRPr="0057298D">
        <w:rPr>
          <w:color w:val="auto"/>
        </w:rPr>
        <w:t>Правой кнопкой на название проекта — Add — Class.</w:t>
      </w:r>
    </w:p>
    <w:p w:rsidR="00CD36D8" w:rsidRPr="0057298D" w:rsidRDefault="00CD36D8" w:rsidP="00B44C6B">
      <w:pPr>
        <w:pStyle w:val="aa"/>
        <w:numPr>
          <w:ilvl w:val="0"/>
          <w:numId w:val="23"/>
        </w:numPr>
        <w:rPr>
          <w:color w:val="auto"/>
        </w:rPr>
      </w:pPr>
      <w:r w:rsidRPr="0057298D">
        <w:rPr>
          <w:color w:val="auto"/>
        </w:rPr>
        <w:t xml:space="preserve">Создаем </w:t>
      </w:r>
      <w:r w:rsidR="000D0950" w:rsidRPr="0057298D">
        <w:rPr>
          <w:color w:val="auto"/>
        </w:rPr>
        <w:t xml:space="preserve">класс </w:t>
      </w:r>
      <w:r w:rsidR="00626096" w:rsidRPr="0057298D">
        <w:rPr>
          <w:color w:val="auto"/>
        </w:rPr>
        <w:t>Navigation</w:t>
      </w:r>
      <w:r w:rsidR="000D0950" w:rsidRPr="0057298D">
        <w:rPr>
          <w:color w:val="auto"/>
        </w:rPr>
        <w:t xml:space="preserve"> и в нем </w:t>
      </w:r>
      <w:r w:rsidRPr="0057298D">
        <w:rPr>
          <w:color w:val="auto"/>
        </w:rPr>
        <w:t>статичное свойство MainFrame</w:t>
      </w:r>
      <w:r w:rsidR="000D0950" w:rsidRPr="0057298D">
        <w:rPr>
          <w:color w:val="auto"/>
        </w:rPr>
        <w:t xml:space="preserve"> (Рис.3.3.3)</w:t>
      </w:r>
      <w:r w:rsidR="00E14470" w:rsidRPr="0057298D">
        <w:rPr>
          <w:color w:val="auto"/>
        </w:rPr>
        <w:t>.</w:t>
      </w:r>
    </w:p>
    <w:p w:rsidR="000D0950" w:rsidRPr="0057298D" w:rsidRDefault="000D0950" w:rsidP="00B44C6B">
      <w:pPr>
        <w:pStyle w:val="aa"/>
        <w:numPr>
          <w:ilvl w:val="0"/>
          <w:numId w:val="23"/>
        </w:numPr>
        <w:rPr>
          <w:color w:val="auto"/>
        </w:rPr>
      </w:pPr>
      <w:r w:rsidRPr="0057298D">
        <w:rPr>
          <w:color w:val="auto"/>
        </w:rPr>
        <w:t xml:space="preserve">Создаем класс </w:t>
      </w:r>
      <w:r w:rsidR="00626096" w:rsidRPr="0057298D">
        <w:rPr>
          <w:color w:val="auto"/>
        </w:rPr>
        <w:t>Navigation1</w:t>
      </w:r>
      <w:r w:rsidRPr="0057298D">
        <w:rPr>
          <w:color w:val="auto"/>
        </w:rPr>
        <w:t xml:space="preserve"> и в нем статичное свойство MainFrame1 (</w:t>
      </w:r>
      <w:r w:rsidRPr="0057298D">
        <w:rPr>
          <w:rFonts w:cs="Segoe UI"/>
          <w:color w:val="auto"/>
          <w:szCs w:val="20"/>
        </w:rPr>
        <w:t>Рис.3.3.3</w:t>
      </w:r>
      <w:r w:rsidRPr="0057298D">
        <w:rPr>
          <w:color w:val="auto"/>
        </w:rPr>
        <w:t>)</w:t>
      </w:r>
      <w:r w:rsidR="00E14470" w:rsidRPr="0057298D">
        <w:rPr>
          <w:color w:val="auto"/>
        </w:rPr>
        <w:t>.</w:t>
      </w:r>
    </w:p>
    <w:p w:rsidR="000D0950" w:rsidRPr="0057298D" w:rsidRDefault="003700F1" w:rsidP="000D0950">
      <w:pPr>
        <w:jc w:val="center"/>
        <w:rPr>
          <w:color w:val="auto"/>
        </w:rPr>
      </w:pPr>
      <w:r w:rsidRPr="0057298D">
        <w:rPr>
          <w:noProof/>
          <w:color w:val="auto"/>
        </w:rPr>
        <w:drawing>
          <wp:inline distT="0" distB="0" distL="0" distR="0">
            <wp:extent cx="4257304" cy="32261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2321" cy="326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50" w:rsidRPr="0057298D" w:rsidRDefault="000D0950" w:rsidP="000D0950">
      <w:pPr>
        <w:jc w:val="center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t>Рис</w:t>
      </w:r>
      <w:r w:rsidR="003700F1" w:rsidRPr="0057298D">
        <w:rPr>
          <w:rFonts w:cs="Segoe UI"/>
          <w:color w:val="auto"/>
          <w:szCs w:val="20"/>
        </w:rPr>
        <w:t>унок</w:t>
      </w:r>
      <w:r w:rsidRPr="0057298D">
        <w:rPr>
          <w:rFonts w:cs="Segoe UI"/>
          <w:color w:val="auto"/>
          <w:szCs w:val="20"/>
        </w:rPr>
        <w:t>.3.3.3 «</w:t>
      </w:r>
      <w:r w:rsidRPr="0057298D">
        <w:rPr>
          <w:color w:val="auto"/>
        </w:rPr>
        <w:t>Создание классов</w:t>
      </w:r>
      <w:r w:rsidRPr="0057298D">
        <w:rPr>
          <w:rFonts w:cs="Segoe UI"/>
          <w:color w:val="auto"/>
          <w:szCs w:val="20"/>
        </w:rPr>
        <w:t>»</w:t>
      </w:r>
    </w:p>
    <w:p w:rsidR="003700F1" w:rsidRPr="0057298D" w:rsidRDefault="00ED7D06" w:rsidP="00E14470">
      <w:pPr>
        <w:ind w:firstLine="567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lastRenderedPageBreak/>
        <w:t>В логике каждой страницы будет</w:t>
      </w:r>
      <w:r w:rsidR="00E14470" w:rsidRPr="0057298D">
        <w:rPr>
          <w:rFonts w:cs="Segoe UI"/>
          <w:color w:val="auto"/>
          <w:szCs w:val="20"/>
        </w:rPr>
        <w:t>:</w:t>
      </w:r>
    </w:p>
    <w:p w:rsidR="00E14470" w:rsidRPr="0057298D" w:rsidRDefault="00E14470" w:rsidP="00B44C6B">
      <w:pPr>
        <w:pStyle w:val="aa"/>
        <w:numPr>
          <w:ilvl w:val="0"/>
          <w:numId w:val="24"/>
        </w:numPr>
        <w:rPr>
          <w:color w:val="auto"/>
        </w:rPr>
      </w:pPr>
      <w:r w:rsidRPr="0057298D">
        <w:rPr>
          <w:color w:val="auto"/>
        </w:rPr>
        <w:t xml:space="preserve">InitializeComponent(); — </w:t>
      </w:r>
      <w:r w:rsidRPr="0057298D">
        <w:rPr>
          <w:color w:val="auto"/>
          <w:shd w:val="clear" w:color="auto" w:fill="FFFFFF"/>
        </w:rPr>
        <w:t>генерируется автоматически при компиляции приложения.</w:t>
      </w:r>
    </w:p>
    <w:p w:rsidR="00E14470" w:rsidRPr="0057298D" w:rsidRDefault="00E14470" w:rsidP="00B44C6B">
      <w:pPr>
        <w:pStyle w:val="aa"/>
        <w:numPr>
          <w:ilvl w:val="0"/>
          <w:numId w:val="24"/>
        </w:numPr>
        <w:rPr>
          <w:color w:val="auto"/>
        </w:rPr>
      </w:pPr>
      <w:r w:rsidRPr="0057298D">
        <w:rPr>
          <w:color w:val="auto"/>
          <w:lang w:val="en-US"/>
        </w:rPr>
        <w:t>privatevoid</w:t>
      </w:r>
      <w:r w:rsidR="00DE7A5F" w:rsidRPr="0057298D">
        <w:rPr>
          <w:color w:val="auto"/>
        </w:rPr>
        <w:t>Название_кнопки</w:t>
      </w:r>
      <w:r w:rsidRPr="0057298D">
        <w:rPr>
          <w:color w:val="auto"/>
        </w:rPr>
        <w:t>_</w:t>
      </w:r>
      <w:r w:rsidRPr="0057298D">
        <w:rPr>
          <w:color w:val="auto"/>
          <w:lang w:val="en-US"/>
        </w:rPr>
        <w:t>Click</w:t>
      </w:r>
      <w:r w:rsidRPr="0057298D">
        <w:rPr>
          <w:color w:val="auto"/>
        </w:rPr>
        <w:t>(</w:t>
      </w:r>
      <w:r w:rsidRPr="0057298D">
        <w:rPr>
          <w:color w:val="auto"/>
          <w:lang w:val="en-US"/>
        </w:rPr>
        <w:t>objectsender</w:t>
      </w:r>
      <w:r w:rsidRPr="0057298D">
        <w:rPr>
          <w:color w:val="auto"/>
        </w:rPr>
        <w:t xml:space="preserve">, </w:t>
      </w:r>
      <w:r w:rsidRPr="0057298D">
        <w:rPr>
          <w:color w:val="auto"/>
          <w:lang w:val="en-US"/>
        </w:rPr>
        <w:t>RoutedEventArgse</w:t>
      </w:r>
      <w:r w:rsidRPr="0057298D">
        <w:rPr>
          <w:color w:val="auto"/>
        </w:rPr>
        <w:t xml:space="preserve">) 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— функция для обработки события</w:t>
      </w:r>
      <w:r w:rsidR="00DE7A5F" w:rsidRPr="0057298D">
        <w:rPr>
          <w:color w:val="auto"/>
        </w:rPr>
        <w:t xml:space="preserve"> при нажатии на кнопку</w:t>
      </w:r>
      <w:r w:rsidRPr="0057298D">
        <w:rPr>
          <w:color w:val="auto"/>
        </w:rPr>
        <w:t>.</w:t>
      </w:r>
    </w:p>
    <w:p w:rsidR="00927E59" w:rsidRPr="0057298D" w:rsidRDefault="00927E59" w:rsidP="00927E59">
      <w:pPr>
        <w:ind w:left="502"/>
        <w:rPr>
          <w:color w:val="auto"/>
        </w:rPr>
      </w:pPr>
      <w:r w:rsidRPr="0057298D">
        <w:rPr>
          <w:color w:val="auto"/>
        </w:rPr>
        <w:t xml:space="preserve">Код логики страницы </w:t>
      </w:r>
      <w:r w:rsidR="009954CB" w:rsidRPr="0057298D">
        <w:rPr>
          <w:color w:val="auto"/>
        </w:rPr>
        <w:t>EnterPage</w:t>
      </w:r>
      <w:r w:rsidRPr="0057298D">
        <w:rPr>
          <w:color w:val="auto"/>
        </w:rPr>
        <w:t>.xaml: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publicEnterPage</w:t>
      </w:r>
      <w:r w:rsidRPr="0057298D">
        <w:rPr>
          <w:rFonts w:ascii="Consolas" w:hAnsi="Consolas" w:cs="Consolas"/>
          <w:color w:val="auto"/>
          <w:sz w:val="19"/>
          <w:szCs w:val="19"/>
        </w:rPr>
        <w:t>()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InitializeComponent();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Global.codes = null;</w:t>
      </w:r>
      <w:r w:rsidR="00D64D4B" w:rsidRPr="0057298D">
        <w:rPr>
          <w:rFonts w:ascii="Consolas" w:hAnsi="Consolas" w:cs="Consolas"/>
          <w:color w:val="auto"/>
          <w:sz w:val="19"/>
          <w:szCs w:val="19"/>
        </w:rPr>
        <w:t xml:space="preserve"> //присваиваем значение глобальной переменной</w:t>
      </w:r>
    </w:p>
    <w:p w:rsidR="00D97AF1" w:rsidRPr="00EE74B7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</w:t>
      </w:r>
      <w:r w:rsidRPr="00EE74B7">
        <w:rPr>
          <w:rFonts w:ascii="Consolas" w:hAnsi="Consolas" w:cs="Consolas"/>
          <w:color w:val="auto"/>
          <w:sz w:val="19"/>
          <w:szCs w:val="19"/>
          <w:lang w:val="en-US"/>
        </w:rPr>
        <w:t>}</w:t>
      </w:r>
    </w:p>
    <w:p w:rsidR="00D97AF1" w:rsidRPr="00EE74B7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proofErr w:type="gramStart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publicstaticclassGlobal</w:t>
      </w:r>
      <w:proofErr w:type="gramEnd"/>
      <w:r w:rsidR="00D64D4B" w:rsidRPr="00EE74B7">
        <w:rPr>
          <w:rFonts w:ascii="Consolas" w:hAnsi="Consolas" w:cs="Consolas"/>
          <w:color w:val="auto"/>
          <w:sz w:val="19"/>
          <w:szCs w:val="19"/>
          <w:lang w:val="en-US"/>
        </w:rPr>
        <w:t>//</w:t>
      </w:r>
      <w:r w:rsidR="00D64D4B" w:rsidRPr="0057298D">
        <w:rPr>
          <w:rFonts w:ascii="Consolas" w:hAnsi="Consolas" w:cs="Consolas"/>
          <w:color w:val="auto"/>
          <w:sz w:val="19"/>
          <w:szCs w:val="19"/>
        </w:rPr>
        <w:t>Создание</w:t>
      </w:r>
      <w:r w:rsidR="00D64D4B" w:rsidRPr="00EE74B7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="00D64D4B" w:rsidRPr="0057298D">
        <w:rPr>
          <w:rFonts w:ascii="Consolas" w:hAnsi="Consolas" w:cs="Consolas"/>
          <w:color w:val="auto"/>
          <w:sz w:val="19"/>
          <w:szCs w:val="19"/>
        </w:rPr>
        <w:t>глобальных</w:t>
      </w:r>
      <w:r w:rsidR="00D64D4B" w:rsidRPr="00EE74B7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="00D64D4B" w:rsidRPr="0057298D">
        <w:rPr>
          <w:rFonts w:ascii="Consolas" w:hAnsi="Consolas" w:cs="Consolas"/>
          <w:color w:val="auto"/>
          <w:sz w:val="19"/>
          <w:szCs w:val="19"/>
        </w:rPr>
        <w:t>переменных</w:t>
      </w:r>
      <w:r w:rsidR="00D64D4B" w:rsidRPr="00EE74B7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public static int manager_id;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public static string manager_role;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public static string title;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public static string codes;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gencode()</w:t>
      </w:r>
      <w:r w:rsidR="00D64D4B" w:rsidRPr="0057298D">
        <w:rPr>
          <w:rFonts w:ascii="Consolas" w:hAnsi="Consolas" w:cs="Consolas"/>
          <w:color w:val="auto"/>
          <w:sz w:val="19"/>
          <w:szCs w:val="19"/>
          <w:lang w:val="en-US"/>
        </w:rPr>
        <w:t>//</w:t>
      </w:r>
      <w:r w:rsidR="00D64D4B" w:rsidRPr="0057298D">
        <w:rPr>
          <w:rFonts w:ascii="Consolas" w:hAnsi="Consolas" w:cs="Consolas"/>
          <w:color w:val="auto"/>
          <w:sz w:val="19"/>
          <w:szCs w:val="19"/>
        </w:rPr>
        <w:t>методгенерациикода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Random random = new Random();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Global.codes = random.Next(1000, 9999).ToString();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MessageBox.Show("Ваш код: " + Global.codes);</w:t>
      </w:r>
      <w:r w:rsidR="00D64D4B" w:rsidRPr="0057298D">
        <w:rPr>
          <w:rFonts w:ascii="Consolas" w:hAnsi="Consolas" w:cs="Consolas"/>
          <w:color w:val="auto"/>
          <w:sz w:val="19"/>
          <w:szCs w:val="19"/>
        </w:rPr>
        <w:t xml:space="preserve"> //вывод сообщения с кодом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btnCode_Click(object sender, RoutedEventArgs e)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gencode(); //вызов метода генерации кода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proofErr w:type="gramStart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</w:t>
      </w:r>
      <w:proofErr w:type="gramEnd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void enter_Click(object sender, RoutedEventArgs e)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using (var db = new NevaTelecom1Entities())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 поиск совпадений введенного логина и логинов в БД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var login = db.Managers.AsNoTracking().FirstOrDefault(m =&gt; m.login == log.Text.Trim());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 поиск совпадений введенного логина и логинов в БД, а так же паролей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var manager = db.Managers.AsNoTracking().FirstOrDefault(m =&gt; m.login == log.Text.Trim() &amp; (m.pass == pass.Password || m.pass == text_pass.Text));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if (login != null)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Show.IsEnabled = true; </w:t>
      </w:r>
      <w:r w:rsidR="00D64D4B"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// </w:t>
      </w:r>
      <w:r w:rsidR="00D64D4B" w:rsidRPr="0057298D">
        <w:rPr>
          <w:rFonts w:ascii="Consolas" w:hAnsi="Consolas" w:cs="Consolas"/>
          <w:color w:val="auto"/>
          <w:sz w:val="19"/>
          <w:szCs w:val="19"/>
        </w:rPr>
        <w:t>делаемкнопкиактивными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pass.IsEnabled = true;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text_pass.IsEnabled = true;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else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MessageBox.Show("</w:t>
      </w:r>
      <w:r w:rsidRPr="0057298D">
        <w:rPr>
          <w:rFonts w:ascii="Consolas" w:hAnsi="Consolas" w:cs="Consolas"/>
          <w:color w:val="auto"/>
          <w:sz w:val="19"/>
          <w:szCs w:val="19"/>
        </w:rPr>
        <w:t>Логинневерный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  <w:r w:rsidR="00D64D4B"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// </w:t>
      </w:r>
      <w:r w:rsidR="00D64D4B" w:rsidRPr="0057298D">
        <w:rPr>
          <w:rFonts w:ascii="Consolas" w:hAnsi="Consolas" w:cs="Consolas"/>
          <w:color w:val="auto"/>
          <w:sz w:val="19"/>
          <w:szCs w:val="19"/>
        </w:rPr>
        <w:t>блокируемкнопки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Show.IsEnabled = false;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pass.IsEnabled = false;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text_pass.IsEnabled = false;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code.IsEnabled = false;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pass.IsEnabled = false;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btnCode.IsEnabled = false;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Global.codes = null;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if (manager != null &amp;&amp; Global.codes == null)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code.IsEnabled = true;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pass.IsEnabled = true;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        btnCode.IsEnabled = true;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gencode();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}    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else if (login != null &amp;&amp; manager == null)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MessageBox.Show("</w:t>
      </w:r>
      <w:r w:rsidRPr="0057298D">
        <w:rPr>
          <w:rFonts w:ascii="Consolas" w:hAnsi="Consolas" w:cs="Consolas"/>
          <w:color w:val="auto"/>
          <w:sz w:val="19"/>
          <w:szCs w:val="19"/>
        </w:rPr>
        <w:t>Парольневерный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Global.codes = null;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if (Global.codes != null)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if (Global.codes == code.Text &amp; manager != null)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        //заносим данные пользователя глобальную переменную в переменную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Global.manager_role = manager.name_role;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Global.manager_id = manager.id_manager;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if (manager.name_role == "Технический специалист" || manager.name_role == "Руководитель технического департамента")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Global.title = "CRM - </w:t>
      </w:r>
      <w:r w:rsidRPr="0057298D">
        <w:rPr>
          <w:rFonts w:ascii="Consolas" w:hAnsi="Consolas" w:cs="Consolas"/>
          <w:color w:val="auto"/>
          <w:sz w:val="19"/>
          <w:szCs w:val="19"/>
        </w:rPr>
        <w:t>заявки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else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    Global.title = "</w:t>
      </w:r>
      <w:r w:rsidRPr="0057298D">
        <w:rPr>
          <w:rFonts w:ascii="Consolas" w:hAnsi="Consolas" w:cs="Consolas"/>
          <w:color w:val="auto"/>
          <w:sz w:val="19"/>
          <w:szCs w:val="19"/>
        </w:rPr>
        <w:t>Абоненты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переходнаглавнуюстрприлодения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Navigation.MainFrame.Navigate(new GeneralPage());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else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MessageBox.Show("</w:t>
      </w:r>
      <w:r w:rsidRPr="0057298D">
        <w:rPr>
          <w:rFonts w:ascii="Consolas" w:hAnsi="Consolas" w:cs="Consolas"/>
          <w:color w:val="auto"/>
          <w:sz w:val="19"/>
          <w:szCs w:val="19"/>
        </w:rPr>
        <w:t>Кодневерный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обработчиксобытияпоказа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/</w:t>
      </w:r>
      <w:r w:rsidRPr="0057298D">
        <w:rPr>
          <w:rFonts w:ascii="Consolas" w:hAnsi="Consolas" w:cs="Consolas"/>
          <w:color w:val="auto"/>
          <w:sz w:val="19"/>
          <w:szCs w:val="19"/>
        </w:rPr>
        <w:t>скрытияпароля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Show_Click(object sender, RoutedEventArgs e)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(text_pass.Visibility == Visibility.Hidden)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text_pass.Text = pass.Password;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text_pass.Visibility = Visibility.Visible;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pass.Visibility = Visibility.Hidden;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else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pass.Password = text_pass.Text;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pass.Visibility = Visibility.Visible;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text_pass.Visibility = Visibility.Hidden;</w:t>
      </w:r>
    </w:p>
    <w:p w:rsidR="00D97AF1" w:rsidRPr="0057298D" w:rsidRDefault="00D97AF1" w:rsidP="0041556E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B564C5" w:rsidRPr="0057298D" w:rsidRDefault="00D97AF1" w:rsidP="0041556E">
      <w:pPr>
        <w:ind w:right="253"/>
        <w:rPr>
          <w:color w:val="auto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A714E7" w:rsidRPr="0057298D" w:rsidRDefault="00A714E7" w:rsidP="00A714E7">
      <w:pPr>
        <w:ind w:left="502"/>
        <w:rPr>
          <w:color w:val="auto"/>
          <w:lang w:val="en-US"/>
        </w:rPr>
      </w:pPr>
      <w:r w:rsidRPr="0057298D">
        <w:rPr>
          <w:color w:val="auto"/>
        </w:rPr>
        <w:t>Кодлогикистраницы</w:t>
      </w:r>
      <w:r w:rsidRPr="0057298D">
        <w:rPr>
          <w:color w:val="auto"/>
          <w:lang w:val="en-US"/>
        </w:rPr>
        <w:t xml:space="preserve"> GeneralPage.xaml: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public GeneralPage()</w:t>
      </w:r>
    </w:p>
    <w:p w:rsidR="006A6610" w:rsidRPr="00EE74B7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EE74B7">
        <w:rPr>
          <w:rFonts w:ascii="Consolas" w:hAnsi="Consolas" w:cs="Consolas"/>
          <w:color w:val="auto"/>
          <w:sz w:val="19"/>
          <w:szCs w:val="19"/>
        </w:rPr>
        <w:t>{</w:t>
      </w:r>
    </w:p>
    <w:p w:rsidR="006A6610" w:rsidRPr="00EE74B7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EE74B7"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proofErr w:type="gramStart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InitializeComponent</w:t>
      </w:r>
      <w:r w:rsidRPr="00EE74B7">
        <w:rPr>
          <w:rFonts w:ascii="Consolas" w:hAnsi="Consolas" w:cs="Consolas"/>
          <w:color w:val="auto"/>
          <w:sz w:val="19"/>
          <w:szCs w:val="19"/>
        </w:rPr>
        <w:t>(</w:t>
      </w:r>
      <w:proofErr w:type="gramEnd"/>
      <w:r w:rsidRPr="00EE74B7">
        <w:rPr>
          <w:rFonts w:ascii="Consolas" w:hAnsi="Consolas" w:cs="Consolas"/>
          <w:color w:val="auto"/>
          <w:sz w:val="19"/>
          <w:szCs w:val="19"/>
        </w:rPr>
        <w:t>);</w:t>
      </w:r>
    </w:p>
    <w:p w:rsidR="006A6610" w:rsidRPr="00EE74B7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EE74B7"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Navigation</w:t>
      </w:r>
      <w:r w:rsidRPr="00EE74B7">
        <w:rPr>
          <w:rFonts w:ascii="Consolas" w:hAnsi="Consolas" w:cs="Consolas"/>
          <w:color w:val="auto"/>
          <w:sz w:val="19"/>
          <w:szCs w:val="19"/>
        </w:rPr>
        <w:t>1.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MainFrame</w:t>
      </w:r>
      <w:r w:rsidRPr="00EE74B7">
        <w:rPr>
          <w:rFonts w:ascii="Consolas" w:hAnsi="Consolas" w:cs="Consolas"/>
          <w:color w:val="auto"/>
          <w:sz w:val="19"/>
          <w:szCs w:val="19"/>
        </w:rPr>
        <w:t xml:space="preserve">1 = 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MainFrame</w:t>
      </w:r>
      <w:r w:rsidRPr="00EE74B7">
        <w:rPr>
          <w:rFonts w:ascii="Consolas" w:hAnsi="Consolas" w:cs="Consolas"/>
          <w:color w:val="auto"/>
          <w:sz w:val="19"/>
          <w:szCs w:val="19"/>
        </w:rPr>
        <w:t>1;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//Разграничение ролей, в зависимости от роли доступны те или иные кнопки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if (EnterPage.Global.manager_role == "Технический специалист" || EnterPage.Global.manager_role == "Руководитель технического департамента")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{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Btn_abonent.IsEnabled = false;//</w:t>
      </w:r>
      <w:r w:rsidRPr="0057298D">
        <w:rPr>
          <w:rFonts w:ascii="Consolas" w:hAnsi="Consolas" w:cs="Consolas"/>
          <w:color w:val="auto"/>
          <w:sz w:val="19"/>
          <w:szCs w:val="19"/>
        </w:rPr>
        <w:t>скрытиекнопок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Btn_doc.IsEnabled = false;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Title.Text = EnterPage.Global.title;//</w:t>
      </w:r>
      <w:r w:rsidRPr="0057298D">
        <w:rPr>
          <w:rFonts w:ascii="Consolas" w:hAnsi="Consolas" w:cs="Consolas"/>
          <w:color w:val="auto"/>
          <w:sz w:val="19"/>
          <w:szCs w:val="19"/>
        </w:rPr>
        <w:t>отображаемпеременнуювзаголовке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MainFrame1.Navigate(new pages.CRMPage());//отображение страницы при переходе на главую стр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}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else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    Title.Text = EnterPage.Global.title;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MainFrame1.Navigate(new pages.AbonentPage());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//задаем коллекцию данных в блок события, в зависимости от роли сотрудника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LvTask.ItemsSource = NevaTelecom1Entities.GetContext().Tasks.Where(p =&gt; p.name_role == EnterPage.Global.manager_role).ToList();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public static class Global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public static string role;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public static string title;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public static int id_abonenta;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public static string vid_serv;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Btn_doc_Click(object sender, RoutedEventArgs e)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MainFrame1.Navigate(new pages.DocumentPage());//</w:t>
      </w:r>
      <w:r w:rsidRPr="0057298D">
        <w:rPr>
          <w:rFonts w:ascii="Consolas" w:hAnsi="Consolas" w:cs="Consolas"/>
          <w:color w:val="auto"/>
          <w:sz w:val="19"/>
          <w:szCs w:val="19"/>
        </w:rPr>
        <w:t>переходнастрдокументы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Title.Text = "</w:t>
      </w:r>
      <w:r w:rsidRPr="0057298D">
        <w:rPr>
          <w:rFonts w:ascii="Consolas" w:hAnsi="Consolas" w:cs="Consolas"/>
          <w:color w:val="auto"/>
          <w:sz w:val="19"/>
          <w:szCs w:val="19"/>
        </w:rPr>
        <w:t>Документы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Btn_CRM_Click(object sender, RoutedEventArgs e)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MainFrame1.Navigate(new pages.CRMPage()); //</w:t>
      </w:r>
      <w:r w:rsidRPr="0057298D">
        <w:rPr>
          <w:rFonts w:ascii="Consolas" w:hAnsi="Consolas" w:cs="Consolas"/>
          <w:color w:val="auto"/>
          <w:sz w:val="19"/>
          <w:szCs w:val="19"/>
        </w:rPr>
        <w:t>переходнастрработассзаявками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Title.Text = "CRM - </w:t>
      </w:r>
      <w:r w:rsidRPr="0057298D">
        <w:rPr>
          <w:rFonts w:ascii="Consolas" w:hAnsi="Consolas" w:cs="Consolas"/>
          <w:color w:val="auto"/>
          <w:sz w:val="19"/>
          <w:szCs w:val="19"/>
        </w:rPr>
        <w:t>заявки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 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Btn_abonent_Click(object sender, RoutedEventArgs e)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MainFrame1.Navigate(new pages.AbonentPage()); //</w:t>
      </w:r>
      <w:r w:rsidRPr="0057298D">
        <w:rPr>
          <w:rFonts w:ascii="Consolas" w:hAnsi="Consolas" w:cs="Consolas"/>
          <w:color w:val="auto"/>
          <w:sz w:val="19"/>
          <w:szCs w:val="19"/>
        </w:rPr>
        <w:t>переходнастрабонентов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Title.Text = "</w:t>
      </w:r>
      <w:r w:rsidRPr="0057298D">
        <w:rPr>
          <w:rFonts w:ascii="Consolas" w:hAnsi="Consolas" w:cs="Consolas"/>
          <w:color w:val="auto"/>
          <w:sz w:val="19"/>
          <w:szCs w:val="19"/>
        </w:rPr>
        <w:t>Абоненты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";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Btn_exit_Click(object sender, RoutedEventArgs e)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//всплывающее окно (предупреждение)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if (MessageBox.Show($"Вы действительно хотите выйти из системы", "Внимание",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MessageBoxButton.YesNo, MessageBoxImage.Question) == MessageBoxResult.Yes)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Navigation.MainFrame.Navigate(new EnterPage());//</w:t>
      </w:r>
      <w:r w:rsidRPr="0057298D">
        <w:rPr>
          <w:rFonts w:ascii="Consolas" w:hAnsi="Consolas" w:cs="Consolas"/>
          <w:color w:val="auto"/>
          <w:sz w:val="19"/>
          <w:szCs w:val="19"/>
        </w:rPr>
        <w:t>переходнастрвхода</w:t>
      </w:r>
    </w:p>
    <w:p w:rsidR="006A6610" w:rsidRPr="0057298D" w:rsidRDefault="006A6610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E14470" w:rsidRPr="0057298D" w:rsidRDefault="006A6610" w:rsidP="00DE514C">
      <w:pPr>
        <w:ind w:right="253"/>
        <w:rPr>
          <w:rFonts w:cs="Segoe UI"/>
          <w:color w:val="auto"/>
          <w:szCs w:val="20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784E95" w:rsidRPr="0057298D" w:rsidRDefault="00784E95" w:rsidP="00784E95">
      <w:pPr>
        <w:ind w:left="502"/>
        <w:rPr>
          <w:color w:val="auto"/>
          <w:lang w:val="en-US"/>
        </w:rPr>
      </w:pPr>
      <w:r w:rsidRPr="0057298D">
        <w:rPr>
          <w:color w:val="auto"/>
        </w:rPr>
        <w:t>Кодлогикистраницы</w:t>
      </w:r>
      <w:r w:rsidR="0041556E" w:rsidRPr="0057298D">
        <w:rPr>
          <w:color w:val="auto"/>
          <w:lang w:val="en-US"/>
        </w:rPr>
        <w:t>AbonentPage</w:t>
      </w:r>
      <w:r w:rsidRPr="0057298D">
        <w:rPr>
          <w:color w:val="auto"/>
          <w:lang w:val="en-US"/>
        </w:rPr>
        <w:t>.xaml: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public AbonentPage()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InitializeComponent(); 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BtnActiv.IsChecked = true;//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кнопкаактивныхабонентоввыбрана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34255" w:rsidRPr="00EE74B7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proofErr w:type="gramStart"/>
      <w:r w:rsidRPr="00EE74B7">
        <w:rPr>
          <w:rFonts w:ascii="Consolas" w:hAnsi="Consolas" w:cs="Consolas"/>
          <w:color w:val="auto"/>
          <w:sz w:val="19"/>
          <w:szCs w:val="19"/>
          <w:lang w:val="en-US"/>
        </w:rPr>
        <w:t>update(</w:t>
      </w:r>
      <w:proofErr w:type="gramEnd"/>
      <w:r w:rsidRPr="00EE74B7">
        <w:rPr>
          <w:rFonts w:ascii="Consolas" w:hAnsi="Consolas" w:cs="Consolas"/>
          <w:color w:val="auto"/>
          <w:sz w:val="19"/>
          <w:szCs w:val="19"/>
          <w:lang w:val="en-US"/>
        </w:rPr>
        <w:t>); //</w:t>
      </w:r>
      <w:r w:rsidRPr="0057298D">
        <w:rPr>
          <w:rFonts w:ascii="Consolas" w:hAnsi="Consolas" w:cs="Consolas"/>
          <w:color w:val="auto"/>
          <w:sz w:val="19"/>
          <w:szCs w:val="19"/>
        </w:rPr>
        <w:t>вызов</w:t>
      </w:r>
      <w:r w:rsidRPr="00EE74B7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Pr="0057298D">
        <w:rPr>
          <w:rFonts w:ascii="Consolas" w:hAnsi="Consolas" w:cs="Consolas"/>
          <w:color w:val="auto"/>
          <w:sz w:val="19"/>
          <w:szCs w:val="19"/>
        </w:rPr>
        <w:t>метода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EE74B7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// метод который позволяет обновить данные DataGrid учитывая данные введеные для поиска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private void update()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//переменная с данными </w:t>
      </w:r>
      <w:r w:rsidR="00DE514C" w:rsidRPr="0057298D">
        <w:rPr>
          <w:rFonts w:ascii="Consolas" w:hAnsi="Consolas" w:cs="Consolas"/>
          <w:color w:val="auto"/>
          <w:sz w:val="19"/>
          <w:szCs w:val="19"/>
        </w:rPr>
        <w:t>абонентов,</w:t>
      </w:r>
      <w:r w:rsidRPr="0057298D">
        <w:rPr>
          <w:rFonts w:ascii="Consolas" w:hAnsi="Consolas" w:cs="Consolas"/>
          <w:color w:val="auto"/>
          <w:sz w:val="19"/>
          <w:szCs w:val="19"/>
        </w:rPr>
        <w:t xml:space="preserve"> где дата расторжения null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var _curentAbonent = NevaTelecom1Entities.GetContext().Abonents.Where(p =&gt; p.date_end == null).ToList();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//присваиваем данные, где данные абонентав содержат введенные данные (поиск по фамилии и лицевому счету)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_curentAbonent = _curentAbonent.Where(p =&gt; p.ls.ToLower().Contains(Tb_ls.Text.ToLower())).ToList();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_curentAbonent = _curentAbonent.Where(p =&gt; p.fio.ToLower().Contains(Tb_fio.Text.ToLower())).ToList();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//присваиваем списов абонентов таблице для отображения данных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DGridAbonent.ItemsSource = _curentAbonent;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//переход на стр с подробной информацией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 void more_Click(object sender, RoutedEventArgs 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Navigation1.MainFrame1.Navigate(new pages.AbonentMore((sender as Button).DataContext as Abonent));</w:t>
      </w:r>
      <w:r w:rsidR="00DE514C"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//</w:t>
      </w:r>
      <w:r w:rsidR="00DE514C" w:rsidRPr="0057298D">
        <w:rPr>
          <w:rFonts w:ascii="Consolas" w:hAnsi="Consolas" w:cs="Consolas"/>
          <w:color w:val="auto"/>
          <w:sz w:val="19"/>
          <w:szCs w:val="19"/>
        </w:rPr>
        <w:t>передаемобъектсданнымисвыбраннойстрокитаблицы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BtnActiv_Checked(object sender, RoutedEventArgs 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отображениевтаблицеактивныхпользователей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DGridAbonent.ItemsSource = NevaTelecom1Entities.GetContext().Abonents.Where(p =&gt; p.date_end == null).ToList();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BtnUnActiv_Checked(object sender, RoutedEventArgs 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отображениевтаблиценеактивныхпользователей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DGridAbonent.ItemsSource = NevaTelecom1Entities.GetContext().Abonents.Where(p =&gt; p.date_end != null).ToList();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BtnAll_Checked(object sender, RoutedEventArgs 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отображениевтаблицевсехпользователей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DGridAbonent.ItemsSource = NevaTelecom1Entities.GetContext().Abonents.ToList();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Btn_Add_exit_Click(object sender, RoutedEventArgs 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2A6966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//переход на страницу добавления/редактирования данных</w:t>
      </w:r>
      <w:r w:rsidR="002A6966" w:rsidRPr="0057298D">
        <w:rPr>
          <w:rFonts w:ascii="Consolas" w:hAnsi="Consolas" w:cs="Consolas"/>
          <w:color w:val="auto"/>
          <w:sz w:val="19"/>
          <w:szCs w:val="19"/>
        </w:rPr>
        <w:t xml:space="preserve"> и передаем пустой объект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Navigation1.MainFrame1.Navigate(new pages.AddEditAbonent(null));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//обработчик события при вводе информации в поле поиск по фамилии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 void Tb_fio_SelectionChanged(object sender, RoutedEventArgs 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update();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//обработчик события при вводе информации в поле поиск по личному счету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 void Tb_ls_SelectionChanged(object sender, RoutedEventArgs 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update();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кнопкаредактированияданных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proofErr w:type="gramStart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</w:t>
      </w:r>
      <w:proofErr w:type="gramEnd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void edit_Click(object sender, RoutedEventArgs 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//получаем объект данных выбранной строки таблицы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Abonent _currentAbonent = (sender as Button).DataContext as Abonent;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//если договор расторгнут то редактирование запрещено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(_currentAbonent.date_end != null)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MessageBox.Show("Договор расторгнут \nНельзя вносить изменения");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//инае переход на страницу добавления/редактирования данных передаем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else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Navigation1.MainFrame1.Navigate(new pages.AddEditAbonent((sender as Button).DataContext as Abonent));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//Если видимость страницы isVisible, мы будем обращаться к контексту с помощью свойства ChangeTracker ко всем сущностям, которые есть. И для каждой из них будем выполнять метод перезагрузки и вывода актуальных данных.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 void Page_IsVisibleChanged(object sender, DependencyPropertyChangedEventArgs 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(Visibility == Visibility.Visible)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    NevaTelecom1Entities.GetContext().ChangeTracker.Entries().ToList().ForEach(p =&gt; p.Reload());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update();</w:t>
      </w:r>
    </w:p>
    <w:p w:rsidR="00D34255" w:rsidRPr="0057298D" w:rsidRDefault="00D34255" w:rsidP="00DE514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D34255" w:rsidRPr="0057298D" w:rsidRDefault="00D34255" w:rsidP="00DE514C">
      <w:pPr>
        <w:ind w:right="253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41556E" w:rsidRPr="0057298D" w:rsidRDefault="0041556E" w:rsidP="0041556E">
      <w:pPr>
        <w:ind w:left="502"/>
        <w:rPr>
          <w:color w:val="auto"/>
          <w:lang w:val="en-US"/>
        </w:rPr>
      </w:pPr>
      <w:r w:rsidRPr="0057298D">
        <w:rPr>
          <w:color w:val="auto"/>
        </w:rPr>
        <w:t>Кодлогикистраницы</w:t>
      </w:r>
      <w:r w:rsidR="00DC6AAF" w:rsidRPr="0057298D">
        <w:rPr>
          <w:color w:val="auto"/>
          <w:lang w:val="en-US"/>
        </w:rPr>
        <w:t>AbonentMore.xaml</w:t>
      </w:r>
      <w:r w:rsidRPr="0057298D">
        <w:rPr>
          <w:color w:val="auto"/>
          <w:lang w:val="en-US"/>
        </w:rPr>
        <w:t>: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public Abonent _abonent = new Abonent(); // </w:t>
      </w:r>
      <w:r w:rsidRPr="0057298D">
        <w:rPr>
          <w:rFonts w:ascii="Consolas" w:hAnsi="Consolas" w:cs="Consolas"/>
          <w:color w:val="auto"/>
          <w:sz w:val="19"/>
          <w:szCs w:val="19"/>
        </w:rPr>
        <w:t>создаемобъект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Abonent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public AbonentMore(Abonent selectedAbonent)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InitializeComponent();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//если переданный объект не пустой, значит происходит редактирование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if (selectedAbonent != null)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//привязываем полученные данные с полями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_abonent = selectedAbonent;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//привязываем полученные данные с полями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DataContext = _abonent;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//условие если дата расторжения договора пустая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(_abonent.date_end == null)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//скрываем данные о дате расторжения и причине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DogovorDateEnd.Visibility = Visibility.Hidden;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DogovorReasonEnd.Visibility = Visibility.Hidden;</w:t>
      </w:r>
    </w:p>
    <w:p w:rsidR="00D11B5C" w:rsidRPr="0057298D" w:rsidRDefault="00D11B5C" w:rsidP="00D11B5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41556E" w:rsidRPr="0057298D" w:rsidRDefault="00D11B5C" w:rsidP="00D11B5C">
      <w:pPr>
        <w:ind w:right="253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11B5C" w:rsidRPr="0057298D" w:rsidRDefault="00D11B5C" w:rsidP="00D11B5C">
      <w:pPr>
        <w:ind w:left="502"/>
        <w:rPr>
          <w:color w:val="auto"/>
          <w:lang w:val="en-US"/>
        </w:rPr>
      </w:pPr>
      <w:r w:rsidRPr="0057298D">
        <w:rPr>
          <w:color w:val="auto"/>
        </w:rPr>
        <w:t>Кодлогикистраницы</w:t>
      </w:r>
      <w:r w:rsidRPr="0057298D">
        <w:rPr>
          <w:color w:val="auto"/>
          <w:lang w:val="en-US"/>
        </w:rPr>
        <w:t xml:space="preserve"> AddEditAbonent.xaml: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Abonent _currentAbonent = new Abonent(); // </w:t>
      </w:r>
      <w:r w:rsidRPr="0057298D">
        <w:rPr>
          <w:rFonts w:ascii="Consolas" w:hAnsi="Consolas" w:cs="Consolas"/>
          <w:color w:val="auto"/>
          <w:sz w:val="19"/>
          <w:szCs w:val="19"/>
        </w:rPr>
        <w:t>создаемобъект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Abonent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public AddEditAbonent(Abonent selectedAbonent)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InitializeComponent();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//если переданный объект не пустой, значит происходит редактирование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if (selectedAbonent != null)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 присваиваем полученные данные созданному ранее объекту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_currentAbonent = selectedAbonent; 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//отключаем кнопку генерации номера договора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gen_num.Visibility = Visibility.Hidden;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//если переданный объект пустой, значит происходит добавление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if (selectedAbonent == null)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//присваеваем сегоднняшнее число дате создания договора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date_dogovor.Text = DateTime.Now.ToShortDateString();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_currentAbonent.date_dogovor = DateTime.Now;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//привязываем полученные данные с полями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DataContext = _currentAbonent;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//задаем значения для выпадающих списков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Cb_gender.ItemsSource = NevaTelecom1Entities.GetContext().Genders.ToList();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Cb_dogovortype.ItemsSource = NevaTelecom1Entities.GetContext().DogovorTypes.ToList();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Cb_dogovortype.ItemsSource = NevaTelecom1Entities.GetContext().DogovorTypes.ToList();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Cb_oborud.ItemsSource = NevaTelecom1Entities.GetContext().Oboruds.ToList();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кнопкасохраненияданных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Btn_save_Click(object sender, RoutedEventArgs e)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контейнерошибок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StringBuilder errors = new StringBuilder();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проверкавведенныхданных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(string.IsNullOrWhiteSpace(_currentAbonent.number) 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№ абонента");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//если введеные данные фио содержат цифры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(string.IsNullOrWhiteSpace(_currentAbonent.fio) || Regex.Match(_currentAbonent.fio, "[0-9]").Success)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errors.AppendLine("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ВведитеФИОабонента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(_currentAbonent.Gender1 == null)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errors.AppendLine("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Выберитепол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(_currentAbonent.birth == null)</w:t>
      </w:r>
    </w:p>
    <w:p w:rsidR="00367C8F" w:rsidRPr="00EE74B7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proofErr w:type="gramStart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errors</w:t>
      </w:r>
      <w:r w:rsidRPr="00EE74B7">
        <w:rPr>
          <w:rFonts w:ascii="Consolas" w:hAnsi="Consolas" w:cs="Consolas"/>
          <w:color w:val="auto"/>
          <w:sz w:val="19"/>
          <w:szCs w:val="19"/>
        </w:rPr>
        <w:t>.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AppendLine</w:t>
      </w:r>
      <w:r w:rsidRPr="00EE74B7">
        <w:rPr>
          <w:rFonts w:ascii="Consolas" w:hAnsi="Consolas" w:cs="Consolas"/>
          <w:color w:val="auto"/>
          <w:sz w:val="19"/>
          <w:szCs w:val="19"/>
        </w:rPr>
        <w:t>(</w:t>
      </w:r>
      <w:proofErr w:type="gramEnd"/>
      <w:r w:rsidRPr="00EE74B7">
        <w:rPr>
          <w:rFonts w:ascii="Consolas" w:hAnsi="Consolas" w:cs="Consolas"/>
          <w:color w:val="auto"/>
          <w:sz w:val="19"/>
          <w:szCs w:val="19"/>
        </w:rPr>
        <w:t>"</w:t>
      </w:r>
      <w:r w:rsidRPr="0057298D">
        <w:rPr>
          <w:rFonts w:ascii="Consolas" w:hAnsi="Consolas" w:cs="Consolas"/>
          <w:color w:val="auto"/>
          <w:sz w:val="19"/>
          <w:szCs w:val="19"/>
        </w:rPr>
        <w:t>Выберитедатурождения</w:t>
      </w:r>
      <w:r w:rsidRPr="00EE74B7">
        <w:rPr>
          <w:rFonts w:ascii="Consolas" w:hAnsi="Consolas" w:cs="Consolas"/>
          <w:color w:val="auto"/>
          <w:sz w:val="19"/>
          <w:szCs w:val="19"/>
        </w:rPr>
        <w:t>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//если введеные данные фио содержат буквы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(string.IsNullOrWhiteSpace(_currentAbonent.phone) || _currentAbonent.phone.Length != 11 ||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Regex.Match(_currentAbonent.phone, "[</w:t>
      </w:r>
      <w:r w:rsidRPr="0057298D">
        <w:rPr>
          <w:rFonts w:ascii="Consolas" w:hAnsi="Consolas" w:cs="Consolas"/>
          <w:color w:val="auto"/>
          <w:sz w:val="19"/>
          <w:szCs w:val="19"/>
        </w:rPr>
        <w:t>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</w:t>
      </w:r>
      <w:r w:rsidRPr="0057298D">
        <w:rPr>
          <w:rFonts w:ascii="Consolas" w:hAnsi="Consolas" w:cs="Consolas"/>
          <w:color w:val="auto"/>
          <w:sz w:val="19"/>
          <w:szCs w:val="19"/>
        </w:rPr>
        <w:t>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]").Success || Regex.Match(_currentAbonent.phone, "[</w:t>
      </w:r>
      <w:r w:rsidRPr="0057298D">
        <w:rPr>
          <w:rFonts w:ascii="Consolas" w:hAnsi="Consolas" w:cs="Consolas"/>
          <w:color w:val="auto"/>
          <w:sz w:val="19"/>
          <w:szCs w:val="19"/>
        </w:rPr>
        <w:t>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</w:t>
      </w:r>
      <w:r w:rsidRPr="0057298D">
        <w:rPr>
          <w:rFonts w:ascii="Consolas" w:hAnsi="Consolas" w:cs="Consolas"/>
          <w:color w:val="auto"/>
          <w:sz w:val="19"/>
          <w:szCs w:val="19"/>
        </w:rPr>
        <w:t>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]").Success ||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Regex.Match(_currentAbonent.phone, "[a-z]").Success || Regex.Match(_currentAbonent.phone, "[A-Z]").Success)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номер телефона абонента");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if(string.IsNullOrWhiteSpace(_currentAbonent.email) || (Regex.Match(_currentAbonent.email, "[@]").Success != true))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errors.AppendLine("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Введите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email");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(string.IsNullOrWhiteSpace(_currentAbonent.address_reg))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адрес регистрации");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(string.IsNullOrWhiteSpace(_currentAbonent.address_live))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адрес жительства");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//если введеные данные фио содержат буквы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(string.IsNullOrWhiteSpace(_currentAbonent.pasport) || _currentAbonent.pasport.Length != 11 ||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Regex.Match(_currentAbonent.pasport, "[</w:t>
      </w:r>
      <w:r w:rsidRPr="0057298D">
        <w:rPr>
          <w:rFonts w:ascii="Consolas" w:hAnsi="Consolas" w:cs="Consolas"/>
          <w:color w:val="auto"/>
          <w:sz w:val="19"/>
          <w:szCs w:val="19"/>
        </w:rPr>
        <w:t>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</w:t>
      </w:r>
      <w:r w:rsidRPr="0057298D">
        <w:rPr>
          <w:rFonts w:ascii="Consolas" w:hAnsi="Consolas" w:cs="Consolas"/>
          <w:color w:val="auto"/>
          <w:sz w:val="19"/>
          <w:szCs w:val="19"/>
        </w:rPr>
        <w:t>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]").Success || Regex.Match(_currentAbonent.pasport, "[</w:t>
      </w:r>
      <w:r w:rsidRPr="0057298D">
        <w:rPr>
          <w:rFonts w:ascii="Consolas" w:hAnsi="Consolas" w:cs="Consolas"/>
          <w:color w:val="auto"/>
          <w:sz w:val="19"/>
          <w:szCs w:val="19"/>
        </w:rPr>
        <w:t>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</w:t>
      </w:r>
      <w:r w:rsidRPr="0057298D">
        <w:rPr>
          <w:rFonts w:ascii="Consolas" w:hAnsi="Consolas" w:cs="Consolas"/>
          <w:color w:val="auto"/>
          <w:sz w:val="19"/>
          <w:szCs w:val="19"/>
        </w:rPr>
        <w:t>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]").Success ||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Regex.Match(_currentAbonent.pasport, "[a-z]").Success || Regex.Match(_currentAbonent.pasport, "[A-Z]").Success)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номер (4) и серия (6) через пробел");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//если введеные данные фио содержат буквы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(string.IsNullOrWhiteSpace(_currentAbonent.code_otdel) || _currentAbonent.code_otdel.Length != 7 ||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Regex.Match(_currentAbonent.code_otdel, "[</w:t>
      </w:r>
      <w:r w:rsidRPr="0057298D">
        <w:rPr>
          <w:rFonts w:ascii="Consolas" w:hAnsi="Consolas" w:cs="Consolas"/>
          <w:color w:val="auto"/>
          <w:sz w:val="19"/>
          <w:szCs w:val="19"/>
        </w:rPr>
        <w:t>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</w:t>
      </w:r>
      <w:r w:rsidRPr="0057298D">
        <w:rPr>
          <w:rFonts w:ascii="Consolas" w:hAnsi="Consolas" w:cs="Consolas"/>
          <w:color w:val="auto"/>
          <w:sz w:val="19"/>
          <w:szCs w:val="19"/>
        </w:rPr>
        <w:t>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]").Success || Regex.Match(_currentAbonent.code_otdel, "[</w:t>
      </w:r>
      <w:r w:rsidRPr="0057298D">
        <w:rPr>
          <w:rFonts w:ascii="Consolas" w:hAnsi="Consolas" w:cs="Consolas"/>
          <w:color w:val="auto"/>
          <w:sz w:val="19"/>
          <w:szCs w:val="19"/>
        </w:rPr>
        <w:t>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</w:t>
      </w:r>
      <w:r w:rsidRPr="0057298D">
        <w:rPr>
          <w:rFonts w:ascii="Consolas" w:hAnsi="Consolas" w:cs="Consolas"/>
          <w:color w:val="auto"/>
          <w:sz w:val="19"/>
          <w:szCs w:val="19"/>
        </w:rPr>
        <w:t>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]").Success ||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Regex.Match(_currentAbonent.code_otdel, "[a-z]").Success || Regex.Match(_currentAbonent.code_otdel, "[A-Z]").Success)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код подразделения (ххх-ххх)");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(string.IsNullOrWhiteSpace(_currentAbonent.department))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кем выдан паспорт");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(_currentAbonent.date_issue == null)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errors.AppendLine("Выберите дату выдачи паспорта");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(string.IsNullOrWhiteSpace(_currentAbonent.num_dogovor))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errors.AppendLine("Сформируйте номер договора");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(_currentAbonent.date_dogovor == null)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дату создания договора");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(_currentAbonent.DogovorType == null)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errors.AppendLine("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Выберитетипдоговора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lastRenderedPageBreak/>
        <w:t>//если введеные данные фио содержат буквы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(string.IsNullOrWhiteSpace(_currentAbonent.ls) ||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Regex.Match(_currentAbonent.ls, "[</w:t>
      </w:r>
      <w:r w:rsidRPr="0057298D">
        <w:rPr>
          <w:rFonts w:ascii="Consolas" w:hAnsi="Consolas" w:cs="Consolas"/>
          <w:color w:val="auto"/>
          <w:sz w:val="19"/>
          <w:szCs w:val="19"/>
        </w:rPr>
        <w:t>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</w:t>
      </w:r>
      <w:r w:rsidRPr="0057298D">
        <w:rPr>
          <w:rFonts w:ascii="Consolas" w:hAnsi="Consolas" w:cs="Consolas"/>
          <w:color w:val="auto"/>
          <w:sz w:val="19"/>
          <w:szCs w:val="19"/>
        </w:rPr>
        <w:t>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]").Success || Regex.Match(_currentAbonent.ls, "[</w:t>
      </w:r>
      <w:r w:rsidRPr="0057298D">
        <w:rPr>
          <w:rFonts w:ascii="Consolas" w:hAnsi="Consolas" w:cs="Consolas"/>
          <w:color w:val="auto"/>
          <w:sz w:val="19"/>
          <w:szCs w:val="19"/>
        </w:rPr>
        <w:t>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-</w:t>
      </w:r>
      <w:r w:rsidRPr="0057298D">
        <w:rPr>
          <w:rFonts w:ascii="Consolas" w:hAnsi="Consolas" w:cs="Consolas"/>
          <w:color w:val="auto"/>
          <w:sz w:val="19"/>
          <w:szCs w:val="19"/>
        </w:rPr>
        <w:t>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]").Success ||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Regex.Match(_currentAbonent.ls, "[a-z]").Success || Regex.Match(_currentAbonent.ls, "[A-Z]").Success)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личный счет");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(string.IsNullOrWhiteSpace(_currentAbonent.servis))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услуги (Интернет, ТВ, Видеонаблюдение)");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(_currentAbonent.Oborud == null)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errors.AppendLine("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Выберите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№ </w:t>
      </w:r>
      <w:r w:rsidRPr="0057298D">
        <w:rPr>
          <w:rFonts w:ascii="Consolas" w:hAnsi="Consolas" w:cs="Consolas"/>
          <w:color w:val="auto"/>
          <w:sz w:val="19"/>
          <w:szCs w:val="19"/>
        </w:rPr>
        <w:t>оборудования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(string.IsNullOrWhiteSpace(_currentAbonent.pass))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errors.AppendLine("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Введитепароль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_currentAbonent.name_role = "</w:t>
      </w:r>
      <w:r w:rsidRPr="0057298D">
        <w:rPr>
          <w:rFonts w:ascii="Consolas" w:hAnsi="Consolas" w:cs="Consolas"/>
          <w:color w:val="auto"/>
          <w:sz w:val="19"/>
          <w:szCs w:val="19"/>
        </w:rPr>
        <w:t>Пользователь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(date_end.SelectedDate != null)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if (string.IsNullOrWhiteSpace(_currentAbonent.reason_end))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errors.AppendLine("Введите причину расторжения");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//если в </w:t>
      </w:r>
      <w:proofErr w:type="gramStart"/>
      <w:r w:rsidRPr="0057298D">
        <w:rPr>
          <w:rFonts w:ascii="Consolas" w:hAnsi="Consolas" w:cs="Consolas"/>
          <w:color w:val="auto"/>
          <w:sz w:val="19"/>
          <w:szCs w:val="19"/>
        </w:rPr>
        <w:t>контейнере есть ошибки то выводим</w:t>
      </w:r>
      <w:proofErr w:type="gramEnd"/>
      <w:r w:rsidRPr="0057298D">
        <w:rPr>
          <w:rFonts w:ascii="Consolas" w:hAnsi="Consolas" w:cs="Consolas"/>
          <w:color w:val="auto"/>
          <w:sz w:val="19"/>
          <w:szCs w:val="19"/>
        </w:rPr>
        <w:t xml:space="preserve"> их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(errors.Length &gt; 0)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MessageBox.Show(errors.ToString());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return;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//добавляем данные объекта в таблицу бд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if (_currentAbonent.id_abon == 0) // происходит во время добавления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//добавляем данные объекта в таблицу бд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NevaTelecom1Entities.GetContext().Abonents.Add(_currentAbonent);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//конструктор для отлавливания системных ошибок (не было сбоя системы)    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try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сохраняемизмененияБД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NevaTelecom1Entities.GetContext().SaveChanges();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MessageBox.Show("</w:t>
      </w:r>
      <w:r w:rsidRPr="0057298D">
        <w:rPr>
          <w:rFonts w:ascii="Consolas" w:hAnsi="Consolas" w:cs="Consolas"/>
          <w:color w:val="auto"/>
          <w:sz w:val="19"/>
          <w:szCs w:val="19"/>
        </w:rPr>
        <w:t>Данныесохранены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Navigation1.MainFrame1.Navigate(new pages.AbonentPage());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catch(Exception ex)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MessageBox.Show(ex.ToString());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//кнопка для перехода на стр абонентов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 void Btn_back_Click(object sender, RoutedEventArgs e)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Navigation1.MainFrame1.Navigate(new pages.AbonentPage());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кнопкагенерацииномерадоговора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gen_num_Click(object sender, RoutedEventArgs e)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(string.IsNullOrWhiteSpace(_currentAbonent.number))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MessageBox.Show("Введите номер абонента");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else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lastRenderedPageBreak/>
        <w:t xml:space="preserve">            {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 создаем номер договора, который состоит из номера абонента, месяца и года сосздания договора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dogovor.Text = _currentAbonent.number + "-" + DateTime.Now.Month.ToString() + " - " + DateTime.Now.Year.ToString();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_currentAbonent.num_dogovor = dogovor.Text;</w:t>
      </w:r>
    </w:p>
    <w:p w:rsidR="00367C8F" w:rsidRPr="0057298D" w:rsidRDefault="00367C8F" w:rsidP="00367C8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D11B5C" w:rsidRPr="0057298D" w:rsidRDefault="00367C8F" w:rsidP="00367C8F">
      <w:pPr>
        <w:ind w:right="253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367C8F" w:rsidRPr="0057298D" w:rsidRDefault="00367C8F" w:rsidP="00367C8F">
      <w:pPr>
        <w:ind w:left="502"/>
        <w:rPr>
          <w:color w:val="auto"/>
          <w:lang w:val="en-US"/>
        </w:rPr>
      </w:pPr>
      <w:r w:rsidRPr="0057298D">
        <w:rPr>
          <w:color w:val="auto"/>
        </w:rPr>
        <w:t>Кодлогикистраницы</w:t>
      </w:r>
      <w:r w:rsidR="00423D96" w:rsidRPr="0057298D">
        <w:rPr>
          <w:color w:val="auto"/>
          <w:lang w:val="en-US"/>
        </w:rPr>
        <w:t>DocumentPage.xaml</w:t>
      </w:r>
      <w:r w:rsidRPr="0057298D">
        <w:rPr>
          <w:color w:val="auto"/>
          <w:lang w:val="en-US"/>
        </w:rPr>
        <w:t>: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public DocumentPage()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InitializeComponent();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proofErr w:type="gramStart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</w:t>
      </w:r>
      <w:proofErr w:type="gramEnd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void save_ButonClick(object sender, RoutedEventArgs e)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Microsoft.Win32.SaveFileDialog save = new Microsoft.Win32.SaveFileDialog();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save.Filter =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"</w:t>
      </w:r>
      <w:r w:rsidRPr="0057298D">
        <w:rPr>
          <w:rFonts w:ascii="Consolas" w:hAnsi="Consolas" w:cs="Consolas"/>
          <w:color w:val="auto"/>
          <w:sz w:val="19"/>
          <w:szCs w:val="19"/>
        </w:rPr>
        <w:t>Файл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RTF-</w:t>
      </w:r>
      <w:r w:rsidRPr="0057298D">
        <w:rPr>
          <w:rFonts w:ascii="Consolas" w:hAnsi="Consolas" w:cs="Consolas"/>
          <w:color w:val="auto"/>
          <w:sz w:val="19"/>
          <w:szCs w:val="19"/>
        </w:rPr>
        <w:t>файл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(*.rtf)|*.rtf";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if (save.ShowDialog() == true)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 Создание контейнера TextRange для всего документа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TextRange documentTextRange = new TextRange(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richTextBox.Document.ContentStart, richTextBox.Document.ContentEnd);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// Если такой файл существует, он перезаписывается, 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using (FileStream fs = File.Create(save.FileName))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if (System.IO.Path.GetExtension(save.FileName).ToLower() == ".rtf")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documentTextRange.Save(fs, DataFormats.Rtf);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else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    documentTextRange.Save(fs, DataFormats.Xaml);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open_ButonClick(object sender, RoutedEventArgs e)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Microsoft.Win32.OpenFileDialog openFile =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new Microsoft.Win32.OpenFileDialog();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openFile.Filter = "RichText files (*.rtf)|*.rtf|All files (*.*)|*.*";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(openFile.ShowDialog() == true)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TextRange tr = new TextRange(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richTextBox.Document.ContentStart, richTextBox.Document.ContentEnd);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using (FileStream fs = File.Open(openFile.FileName, FileMode.Open))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tr.Load(fs, DataFormats.Rtf);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 Копирование содержимого документа в MemoryStream. 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using (MemoryStream stream = new MemoryStream())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TextRange range = new TextRange(richTextBox.Document.ContentStart,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richTextBox.Document.ContentEnd);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range.Save(stream, DataFormats.Xaml);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    stream.Position = 0;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new_ButonClick(object sender, RoutedEventArgs e)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richTextBox.Document = new FlowDocument();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print_ButonClick(object sender, RoutedEventArgs e)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PrintDialog pd = new PrintDialog();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((pd.ShowDialog() == true))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//use either one of the below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pd.PrintVisual(richTextBox as Visual, "printing as visual");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pd.PrintDocument((((IDocumentPaginatorSource)richTextBox.Document).DocumentPaginator), "printing as paginator");</w:t>
      </w:r>
    </w:p>
    <w:p w:rsidR="005D207E" w:rsidRPr="0057298D" w:rsidRDefault="005D207E" w:rsidP="005D207E">
      <w:pPr>
        <w:autoSpaceDE w:val="0"/>
        <w:autoSpaceDN w:val="0"/>
        <w:adjustRightInd w:val="0"/>
        <w:spacing w:line="240" w:lineRule="auto"/>
        <w:ind w:right="395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367C8F" w:rsidRPr="0057298D" w:rsidRDefault="005D207E" w:rsidP="005D207E">
      <w:pPr>
        <w:ind w:right="395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}</w:t>
      </w:r>
    </w:p>
    <w:p w:rsidR="005D207E" w:rsidRPr="0057298D" w:rsidRDefault="005D207E" w:rsidP="005D207E">
      <w:pPr>
        <w:ind w:left="502"/>
        <w:rPr>
          <w:color w:val="auto"/>
        </w:rPr>
      </w:pPr>
      <w:r w:rsidRPr="0057298D">
        <w:rPr>
          <w:color w:val="auto"/>
        </w:rPr>
        <w:t>Код логики страницы CRMPage.xaml: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public CRMPage()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{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InitializeComponent();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//разграничение ролей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if (EnterPage.Global.manager_role == "Технический специалист")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{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//отображаем заявки пренадлежащие определенному тех. спец.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DGOrder.ItemsSource = NevaTelecom1Entities.GetContext().Orders.Where(p =&gt; p.id_manager == EnterPage.Global.manager_id).ToList();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AddOrder.Visibility = Visibility.Hidden;//</w:t>
      </w:r>
      <w:r w:rsidRPr="0057298D">
        <w:rPr>
          <w:rFonts w:ascii="Consolas" w:hAnsi="Consolas" w:cs="Consolas"/>
          <w:color w:val="auto"/>
          <w:sz w:val="19"/>
          <w:szCs w:val="19"/>
        </w:rPr>
        <w:t>скрываемкнопки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(</w:t>
      </w:r>
      <w:r w:rsidRPr="0057298D">
        <w:rPr>
          <w:rFonts w:ascii="Consolas" w:hAnsi="Consolas" w:cs="Consolas"/>
          <w:color w:val="auto"/>
          <w:sz w:val="19"/>
          <w:szCs w:val="19"/>
        </w:rPr>
        <w:t>ограничиваемправа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edit.Visibility = Visibility.Hidden;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             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else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//присваиваем списов заявок таблице для отображения данных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DGOrder.ItemsSource = NevaTelecom1Entities.GetContext().Orders.ToList();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//скрываем кнопки (ограничиваем права)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if (EnterPage.Global.manager_role == "Руководитель технического департамента")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{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AddOrder.Visibility = Visibility.Hidden;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edit.Visibility = Visibility.Hidden;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}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AddOrder_Click(object sender, RoutedEventArgs e)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Navigation1.MainFrame1.Navigate(new CheckAbonent());//</w:t>
      </w:r>
      <w:r w:rsidRPr="0057298D">
        <w:rPr>
          <w:rFonts w:ascii="Consolas" w:hAnsi="Consolas" w:cs="Consolas"/>
          <w:color w:val="auto"/>
          <w:sz w:val="19"/>
          <w:szCs w:val="19"/>
        </w:rPr>
        <w:t>переходнастрпроверкиабонентавсистеме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переходнастрредактированиязаявки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proofErr w:type="gramStart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</w:t>
      </w:r>
      <w:proofErr w:type="gramEnd"/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void edit_Click(object sender, RoutedEventArgs e)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//передаем значения в видео объекта, хранящиеся в выбранной записи таблицы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Navigation1.MainFrame1.Navigate(new AddEditOrder((sender as Button).DataContext as Order));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//преход на стр с подробной информацией о заявки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 void more_Click(object sender, RoutedEventArgs e)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//передаем значения в видео объекта, хранящиеся в выбранной записи таблицы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Navigation1.MainFrame1.Navigate(new OrderMore((sender as Button).DataContext as Order));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lastRenderedPageBreak/>
        <w:t>}</w:t>
      </w:r>
    </w:p>
    <w:p w:rsidR="00DD4CEC" w:rsidRPr="0057298D" w:rsidRDefault="00DD4CEC" w:rsidP="00CF6D79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//Если видимость страницы isVisible, мы будем обращаться к контексту с помощью свойства ChangeTrackerко всем сущностям, которые есть. И для каждой из них будем выполнять метод перезагрузки и выводаактуальных данных.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 void Page_IsVisibleChanged(object sender, DependencyPropertyChangedEventArgs e)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(Visibility == Visibility.Visible)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NevaTelecom1Entities.GetContext().ChangeTracker.Entries().ToList().ForEach(p =&gt; p.Reload());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DD4CEC" w:rsidRPr="0057298D" w:rsidRDefault="00DD4CEC" w:rsidP="00DD4CEC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}</w:t>
      </w:r>
    </w:p>
    <w:p w:rsidR="005D207E" w:rsidRPr="0057298D" w:rsidRDefault="00DD4CEC" w:rsidP="00DD4CEC">
      <w:pPr>
        <w:ind w:right="253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}</w:t>
      </w:r>
    </w:p>
    <w:p w:rsidR="00CF6D79" w:rsidRPr="0057298D" w:rsidRDefault="00CF6D79" w:rsidP="00CF6D79">
      <w:pPr>
        <w:ind w:left="502"/>
        <w:rPr>
          <w:color w:val="auto"/>
          <w:lang w:val="en-US"/>
        </w:rPr>
      </w:pPr>
      <w:r w:rsidRPr="0057298D">
        <w:rPr>
          <w:color w:val="auto"/>
        </w:rPr>
        <w:t>Кодлогикистраницы</w:t>
      </w:r>
      <w:r w:rsidR="007B4B18" w:rsidRPr="0057298D">
        <w:rPr>
          <w:color w:val="auto"/>
          <w:lang w:val="en-US"/>
        </w:rPr>
        <w:t>CheckAbonent.xaml</w:t>
      </w:r>
      <w:r w:rsidRPr="0057298D">
        <w:rPr>
          <w:color w:val="auto"/>
          <w:lang w:val="en-US"/>
        </w:rPr>
        <w:t>: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public CheckAbonent()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InitializeComponent();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BtnCheckOrder_Click(object sender, RoutedEventArgs e)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   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using (var db = new NevaTelecom1Entities())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    //поиск на совпадение введенных данных в БД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var abonent = db.Abonents.AsNoTracking().FirstOrDefault(p =&gt; p.phone == phone.Text &amp;&amp; fio.Text == p.fio);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if (abonent != null)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{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GeneralPage.Global.id_abonenta = abonent.id_abon;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//переход на стр добавления, передаем пустой объект 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Navigation1.MainFrame1.Navigate(new AddEditOrder(null));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}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else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MessageBox.Show("</w:t>
      </w:r>
      <w:r w:rsidRPr="0057298D">
        <w:rPr>
          <w:rFonts w:ascii="Consolas" w:hAnsi="Consolas" w:cs="Consolas"/>
          <w:color w:val="auto"/>
          <w:sz w:val="19"/>
          <w:szCs w:val="19"/>
        </w:rPr>
        <w:t>Абонентненайден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BtnBack_Click(object sender, RoutedEventArgs e)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7B4B18" w:rsidRPr="0057298D" w:rsidRDefault="007B4B18" w:rsidP="007B4B18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Navigation1.MainFrame1.Navigate(new CRMPage());//</w:t>
      </w:r>
      <w:r w:rsidRPr="0057298D">
        <w:rPr>
          <w:rFonts w:ascii="Consolas" w:hAnsi="Consolas" w:cs="Consolas"/>
          <w:color w:val="auto"/>
          <w:sz w:val="19"/>
          <w:szCs w:val="19"/>
        </w:rPr>
        <w:t>обработчиксобытиянакнопкуназад</w:t>
      </w:r>
    </w:p>
    <w:p w:rsidR="00CF6D79" w:rsidRPr="0057298D" w:rsidRDefault="007B4B18" w:rsidP="007B4B18">
      <w:pPr>
        <w:ind w:right="253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7B4B18" w:rsidRPr="0057298D" w:rsidRDefault="007B4B18" w:rsidP="007B4B18">
      <w:pPr>
        <w:ind w:left="502"/>
        <w:rPr>
          <w:color w:val="auto"/>
          <w:lang w:val="en-US"/>
        </w:rPr>
      </w:pPr>
      <w:r w:rsidRPr="0057298D">
        <w:rPr>
          <w:color w:val="auto"/>
        </w:rPr>
        <w:t>Кодлогикистраницы</w:t>
      </w:r>
      <w:r w:rsidR="00FF3959" w:rsidRPr="0057298D">
        <w:rPr>
          <w:color w:val="auto"/>
          <w:lang w:val="en-US"/>
        </w:rPr>
        <w:t>AddEditOrder.xaml</w:t>
      </w:r>
      <w:r w:rsidRPr="0057298D">
        <w:rPr>
          <w:color w:val="auto"/>
          <w:lang w:val="en-US"/>
        </w:rPr>
        <w:t>: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Order _curentOrder = new Order(); //</w:t>
      </w:r>
      <w:r w:rsidRPr="0057298D">
        <w:rPr>
          <w:rFonts w:ascii="Consolas" w:hAnsi="Consolas" w:cs="Consolas"/>
          <w:color w:val="auto"/>
          <w:sz w:val="19"/>
          <w:szCs w:val="19"/>
        </w:rPr>
        <w:t>созданиеобъекта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Order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public AddEditOrder(Order selectedOrder)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InitializeComponent();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//если переданный объект не пустой, значит происходит редактирование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(selectedOrder != null)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присваиваем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_curentOrder </w:t>
      </w:r>
      <w:r w:rsidRPr="0057298D">
        <w:rPr>
          <w:rFonts w:ascii="Consolas" w:hAnsi="Consolas" w:cs="Consolas"/>
          <w:color w:val="auto"/>
          <w:sz w:val="19"/>
          <w:szCs w:val="19"/>
        </w:rPr>
        <w:t>переданныеданные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_curentOrder = selectedOrder;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находимабонентакоторыйпрошелпроверку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var abonent = NevaTelecom1Entities.GetContext().Abonents.FirstOrDefault(p =&gt; p.id_abon == _curentOrder.id_abon);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//присваиваем значения в textbox о абоненте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fio.Text = " " + abonent.fio;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ab_num.Text = " " + abonent.number;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ls.Text = " " + abonent.ls;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GeneralPage.Global.id_abonenta = abonent.id_abon;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lastRenderedPageBreak/>
        <w:t>//отключаем поля которые не нужно редактировать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CbServ.IsEnabled = false;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CbVidServ.IsEnabled = false;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CbTypeServ.IsEnabled = false;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CbTypeProblem.IsEnabled = false;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if(_curentOrder.date_end != null)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CbStatus.IsEnabled = false;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describe.IsEnabled = false;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    CbManager.IsEnabled = false;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(selectedOrder == null)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находимабонентакоторыйпрошелпроверку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var abonent = NevaTelecom1Entities.GetContext().Abonents.FirstOrDefault(p =&gt; p.id_abon == GeneralPage.Global.id_abonenta);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//присваиваем значения в textbox о абоненте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fio.Text = " " + abonent.fio;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ab_num.Text = " " + abonent.number;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формированиеномеразаявки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num_order.Text = abonent.ls + "/" + DateTime.Now.ToShortDateString() + "/" + DateTime.Now.ToShortTimeString(); 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data_create.Text = " " + DateTime.Now.ToShortDateString();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ls.Text = " " + abonent.ls;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//привязываем полученные данные с полями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DataContext = _curentOrder;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//задаем значения для выпадающих списков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CbServ.ItemsSource = NevaTelecom1Entities.GetContext().Servis.ToList();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CbVidServ.ItemsSource = NevaTelecom1Entities.GetContext().VidServis.ToList();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CbStatus.ItemsSource = NevaTelecom1Entities.GetContext().Status.ToList();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CbTypeProblem.ItemsSource = NevaTelecom1Entities.GetContext().TypeProblems.ToList();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отображаемтолькотехническихспециалистов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CbManager.ItemsSource = NevaTelecom1Entities.GetContext().Managers.Where(p =&gt; p.name_role == "</w:t>
      </w:r>
      <w:r w:rsidRPr="0057298D">
        <w:rPr>
          <w:rFonts w:ascii="Consolas" w:hAnsi="Consolas" w:cs="Consolas"/>
          <w:color w:val="auto"/>
          <w:sz w:val="19"/>
          <w:szCs w:val="19"/>
        </w:rPr>
        <w:t>Техническийспециалист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").ToList();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CbVidServ_SelectionChanged(object sender, SelectionChangedEventArgs e)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//получаем текст из выпадающего списка (вид услуги)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GeneralPage.Global.vid_serv = CbVidServ.Text;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refrash_Click(object sender, RoutedEventArgs e)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//получаем текст из выпадающего списка (вид услуги)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GeneralPage.Global.vid_serv = CbVidServ.Text;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//отображаем данные выпадающего списка типов услуг в зависимости от вида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CbTypeServ.ItemsSource = NevaTelecom1Entities.GetContext().TypeServis.Where(p =&gt; p.name_vid == GeneralPage.Global.vid_serv).ToList();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//обработчик при нажатии на кнопку сохранить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 void btnSave_Click(object sender, RoutedEventArgs e)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контейнерошибок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StringBuilder error = new StringBuilder();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присваиваемданные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_curentOrder.num_order = num_order.Text;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получениесегодняшнейдаты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_curentOrder.data_create = DateTime.Now;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_curentOrder.id_abon = GeneralPage.Global.id_abonenta;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//проверка данных (если не введены)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(_curentOrder.Servi == null)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Выб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e</w:t>
      </w:r>
      <w:r w:rsidRPr="0057298D">
        <w:rPr>
          <w:rFonts w:ascii="Consolas" w:hAnsi="Consolas" w:cs="Consolas"/>
          <w:color w:val="auto"/>
          <w:sz w:val="19"/>
          <w:szCs w:val="19"/>
        </w:rPr>
        <w:t>ритеуслугу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(_curentOrder.VidServi == null)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Выб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e</w:t>
      </w:r>
      <w:r w:rsidRPr="0057298D">
        <w:rPr>
          <w:rFonts w:ascii="Consolas" w:hAnsi="Consolas" w:cs="Consolas"/>
          <w:color w:val="auto"/>
          <w:sz w:val="19"/>
          <w:szCs w:val="19"/>
        </w:rPr>
        <w:t>ритевидуслуги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(_curentOrder.TypeServi == null)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Выб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e</w:t>
      </w:r>
      <w:r w:rsidRPr="0057298D">
        <w:rPr>
          <w:rFonts w:ascii="Consolas" w:hAnsi="Consolas" w:cs="Consolas"/>
          <w:color w:val="auto"/>
          <w:sz w:val="19"/>
          <w:szCs w:val="19"/>
        </w:rPr>
        <w:t>ритетипуслуги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(_curentOrder.Status == null)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Выб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e</w:t>
      </w:r>
      <w:r w:rsidRPr="0057298D">
        <w:rPr>
          <w:rFonts w:ascii="Consolas" w:hAnsi="Consolas" w:cs="Consolas"/>
          <w:color w:val="auto"/>
          <w:sz w:val="19"/>
          <w:szCs w:val="19"/>
        </w:rPr>
        <w:t>ритестатусзаявки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(_curentOrder.TypeProblem == null)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Выб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e</w:t>
      </w:r>
      <w:r w:rsidRPr="0057298D">
        <w:rPr>
          <w:rFonts w:ascii="Consolas" w:hAnsi="Consolas" w:cs="Consolas"/>
          <w:color w:val="auto"/>
          <w:sz w:val="19"/>
          <w:szCs w:val="19"/>
        </w:rPr>
        <w:t>ритетиппроблемы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(_curentOrder.Manager == null)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error.AppendLine("</w:t>
      </w:r>
      <w:r w:rsidRPr="0057298D">
        <w:rPr>
          <w:rFonts w:ascii="Consolas" w:hAnsi="Consolas" w:cs="Consolas"/>
          <w:color w:val="auto"/>
          <w:sz w:val="19"/>
          <w:szCs w:val="19"/>
        </w:rPr>
        <w:t>Выб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e</w:t>
      </w:r>
      <w:r w:rsidRPr="0057298D">
        <w:rPr>
          <w:rFonts w:ascii="Consolas" w:hAnsi="Consolas" w:cs="Consolas"/>
          <w:color w:val="auto"/>
          <w:sz w:val="19"/>
          <w:szCs w:val="19"/>
        </w:rPr>
        <w:t>ритесотрудника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(CbStatus.SelectedIndex == 0)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date_end.Text = DateTime.Now.ToShortDateString();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_curentOrder.date_end = DateTime.Now;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if (CbStatus.SelectedIndex != 0)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_curentOrder.date_end = null;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date_end.Text = null;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//если в </w:t>
      </w:r>
      <w:proofErr w:type="gramStart"/>
      <w:r w:rsidRPr="0057298D">
        <w:rPr>
          <w:rFonts w:ascii="Consolas" w:hAnsi="Consolas" w:cs="Consolas"/>
          <w:color w:val="auto"/>
          <w:sz w:val="19"/>
          <w:szCs w:val="19"/>
        </w:rPr>
        <w:t>контейнере есть ошибки то выводим</w:t>
      </w:r>
      <w:proofErr w:type="gramEnd"/>
      <w:r w:rsidRPr="0057298D">
        <w:rPr>
          <w:rFonts w:ascii="Consolas" w:hAnsi="Consolas" w:cs="Consolas"/>
          <w:color w:val="auto"/>
          <w:sz w:val="19"/>
          <w:szCs w:val="19"/>
        </w:rPr>
        <w:t xml:space="preserve"> их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(error.Length &gt; 0)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MessageBox.Show(error.ToString());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return</w:t>
      </w:r>
      <w:r w:rsidRPr="0057298D">
        <w:rPr>
          <w:rFonts w:ascii="Consolas" w:hAnsi="Consolas" w:cs="Consolas"/>
          <w:color w:val="auto"/>
          <w:sz w:val="19"/>
          <w:szCs w:val="19"/>
        </w:rPr>
        <w:t>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//добавляем данные объекта в таблицу бд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(_curentOrder.id_order == 0)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NevaTelecom1Entities.GetContext().Orders.Add(_curentOrder);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//конструктор для отлавливания системных ошибок (</w:t>
      </w:r>
      <w:r w:rsidR="00514763" w:rsidRPr="0057298D">
        <w:rPr>
          <w:rFonts w:ascii="Consolas" w:hAnsi="Consolas" w:cs="Consolas"/>
          <w:color w:val="auto"/>
          <w:sz w:val="19"/>
          <w:szCs w:val="19"/>
        </w:rPr>
        <w:t>не было,</w:t>
      </w:r>
      <w:r w:rsidRPr="0057298D">
        <w:rPr>
          <w:rFonts w:ascii="Consolas" w:hAnsi="Consolas" w:cs="Consolas"/>
          <w:color w:val="auto"/>
          <w:sz w:val="19"/>
          <w:szCs w:val="19"/>
        </w:rPr>
        <w:t xml:space="preserve"> сбоя системы)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try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сохраняемизменения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NevaTelecom1Entities.GetContext().SaveChanges();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Navigation1.MainFrame1.Navigate(new CRMPage());//</w:t>
      </w:r>
      <w:r w:rsidRPr="0057298D">
        <w:rPr>
          <w:rFonts w:ascii="Consolas" w:hAnsi="Consolas" w:cs="Consolas"/>
          <w:color w:val="auto"/>
          <w:sz w:val="19"/>
          <w:szCs w:val="19"/>
        </w:rPr>
        <w:t>преходнастрсзаявками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MessageBox.Show("</w:t>
      </w:r>
      <w:r w:rsidRPr="0057298D">
        <w:rPr>
          <w:rFonts w:ascii="Consolas" w:hAnsi="Consolas" w:cs="Consolas"/>
          <w:color w:val="auto"/>
          <w:sz w:val="19"/>
          <w:szCs w:val="19"/>
        </w:rPr>
        <w:t>Заявкасохранена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");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}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catch (Exception ex)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{</w:t>
      </w:r>
    </w:p>
    <w:p w:rsidR="00771D9F" w:rsidRPr="0057298D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MessageBox.Show(ex.ToString());//</w:t>
      </w:r>
      <w:r w:rsidRPr="0057298D">
        <w:rPr>
          <w:rFonts w:ascii="Consolas" w:hAnsi="Consolas" w:cs="Consolas"/>
          <w:color w:val="auto"/>
          <w:sz w:val="19"/>
          <w:szCs w:val="19"/>
        </w:rPr>
        <w:t>выводсистемныхошибок</w:t>
      </w:r>
    </w:p>
    <w:p w:rsidR="00771D9F" w:rsidRPr="00EE74B7" w:rsidRDefault="00771D9F" w:rsidP="00771D9F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EE74B7">
        <w:rPr>
          <w:rFonts w:ascii="Consolas" w:hAnsi="Consolas" w:cs="Consolas"/>
          <w:color w:val="auto"/>
          <w:sz w:val="19"/>
          <w:szCs w:val="19"/>
          <w:lang w:val="en-US"/>
        </w:rPr>
        <w:t>}</w:t>
      </w:r>
    </w:p>
    <w:p w:rsidR="00FF3959" w:rsidRPr="0057298D" w:rsidRDefault="00771D9F" w:rsidP="00771D9F">
      <w:pPr>
        <w:ind w:right="253"/>
        <w:rPr>
          <w:color w:val="auto"/>
        </w:rPr>
      </w:pPr>
      <w:r w:rsidRPr="00EE74B7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</w:t>
      </w: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9D2F20" w:rsidRPr="0057298D" w:rsidRDefault="009D2F20" w:rsidP="009D2F20">
      <w:pPr>
        <w:ind w:left="502"/>
        <w:rPr>
          <w:color w:val="auto"/>
        </w:rPr>
      </w:pPr>
      <w:r w:rsidRPr="0057298D">
        <w:rPr>
          <w:color w:val="auto"/>
        </w:rPr>
        <w:t xml:space="preserve">Код логики страницы </w:t>
      </w:r>
      <w:r w:rsidRPr="0057298D">
        <w:rPr>
          <w:color w:val="auto"/>
          <w:lang w:val="en-US"/>
        </w:rPr>
        <w:t>OrderMore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xaml</w:t>
      </w:r>
      <w:r w:rsidRPr="0057298D">
        <w:rPr>
          <w:color w:val="auto"/>
        </w:rPr>
        <w:t>: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color w:val="auto"/>
        </w:rPr>
        <w:tab/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private Order _curentOrder = new Order();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public OrderMore(Order selectedOrder)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   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InitializeComponent();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//если переданный объект не пустой, значит происходит редактирование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if (selectedOrder != null)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 xml:space="preserve">                //</w:t>
      </w:r>
      <w:r w:rsidRPr="0057298D">
        <w:rPr>
          <w:rFonts w:ascii="Consolas" w:hAnsi="Consolas" w:cs="Consolas"/>
          <w:color w:val="auto"/>
          <w:sz w:val="19"/>
          <w:szCs w:val="19"/>
        </w:rPr>
        <w:t>присваиваем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_curentOrder </w:t>
      </w:r>
      <w:r w:rsidRPr="0057298D">
        <w:rPr>
          <w:rFonts w:ascii="Consolas" w:hAnsi="Consolas" w:cs="Consolas"/>
          <w:color w:val="auto"/>
          <w:sz w:val="19"/>
          <w:szCs w:val="19"/>
        </w:rPr>
        <w:t>переданныеданные</w:t>
      </w:r>
    </w:p>
    <w:p w:rsidR="009D2F20" w:rsidRPr="00EE74B7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    </w:t>
      </w:r>
      <w:r w:rsidRPr="00EE74B7">
        <w:rPr>
          <w:rFonts w:ascii="Consolas" w:hAnsi="Consolas" w:cs="Consolas"/>
          <w:color w:val="auto"/>
          <w:sz w:val="19"/>
          <w:szCs w:val="19"/>
        </w:rPr>
        <w:t>_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curentOrder</w:t>
      </w:r>
      <w:r w:rsidRPr="00EE74B7">
        <w:rPr>
          <w:rFonts w:ascii="Consolas" w:hAnsi="Consolas" w:cs="Consolas"/>
          <w:color w:val="auto"/>
          <w:sz w:val="19"/>
          <w:szCs w:val="19"/>
        </w:rPr>
        <w:t xml:space="preserve"> = </w:t>
      </w: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selectedOrder</w:t>
      </w:r>
      <w:r w:rsidRPr="00EE74B7">
        <w:rPr>
          <w:rFonts w:ascii="Consolas" w:hAnsi="Consolas" w:cs="Consolas"/>
          <w:color w:val="auto"/>
          <w:sz w:val="19"/>
          <w:szCs w:val="19"/>
        </w:rPr>
        <w:t>;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//привязываем полученные данные с полями</w:t>
      </w:r>
    </w:p>
    <w:p w:rsidR="009D2F20" w:rsidRPr="00EE74B7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 xml:space="preserve">            </w:t>
      </w:r>
      <w:r w:rsidRPr="00EE74B7">
        <w:rPr>
          <w:rFonts w:ascii="Consolas" w:hAnsi="Consolas" w:cs="Consolas"/>
          <w:color w:val="auto"/>
          <w:sz w:val="19"/>
          <w:szCs w:val="19"/>
          <w:lang w:val="en-US"/>
        </w:rPr>
        <w:t xml:space="preserve">DataContext = _curentOrder;   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>}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private void btnBack_Click(object sender, RoutedEventArgs e)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{</w:t>
      </w:r>
    </w:p>
    <w:p w:rsidR="009D2F20" w:rsidRPr="0057298D" w:rsidRDefault="009D2F20" w:rsidP="009D2F20">
      <w:pPr>
        <w:autoSpaceDE w:val="0"/>
        <w:autoSpaceDN w:val="0"/>
        <w:adjustRightInd w:val="0"/>
        <w:spacing w:line="240" w:lineRule="auto"/>
        <w:ind w:right="253"/>
        <w:jc w:val="left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57298D">
        <w:rPr>
          <w:rFonts w:ascii="Consolas" w:hAnsi="Consolas" w:cs="Consolas"/>
          <w:color w:val="auto"/>
          <w:sz w:val="19"/>
          <w:szCs w:val="19"/>
          <w:lang w:val="en-US"/>
        </w:rPr>
        <w:t xml:space="preserve">            Navigation1.MainFrame1.Navigate(new CRMPage());</w:t>
      </w:r>
    </w:p>
    <w:p w:rsidR="00BE5B1C" w:rsidRPr="0057298D" w:rsidRDefault="009D2F20" w:rsidP="00E2661B">
      <w:pPr>
        <w:ind w:right="253"/>
        <w:rPr>
          <w:color w:val="auto"/>
        </w:rPr>
      </w:pPr>
      <w:r w:rsidRPr="0057298D">
        <w:rPr>
          <w:rFonts w:ascii="Consolas" w:hAnsi="Consolas" w:cs="Consolas"/>
          <w:color w:val="auto"/>
          <w:sz w:val="19"/>
          <w:szCs w:val="19"/>
        </w:rPr>
        <w:t>}</w:t>
      </w:r>
    </w:p>
    <w:p w:rsidR="00BE5B1C" w:rsidRPr="0057298D" w:rsidRDefault="00BE5B1C">
      <w:pPr>
        <w:jc w:val="left"/>
        <w:rPr>
          <w:rFonts w:cs="Segoe UI"/>
          <w:color w:val="auto"/>
          <w:szCs w:val="20"/>
        </w:rPr>
      </w:pPr>
      <w:r w:rsidRPr="0057298D">
        <w:rPr>
          <w:rFonts w:cs="Segoe UI"/>
          <w:color w:val="auto"/>
          <w:szCs w:val="20"/>
        </w:rPr>
        <w:br w:type="page"/>
      </w:r>
    </w:p>
    <w:p w:rsidR="00E67CD9" w:rsidRPr="0057298D" w:rsidRDefault="00E67CD9" w:rsidP="00E67CD9">
      <w:pPr>
        <w:pStyle w:val="11"/>
        <w:rPr>
          <w:color w:val="auto"/>
          <w:lang w:eastAsia="en-US"/>
        </w:rPr>
      </w:pPr>
      <w:bookmarkStart w:id="47" w:name="_Toc105630484"/>
      <w:r w:rsidRPr="0057298D">
        <w:rPr>
          <w:color w:val="auto"/>
          <w:lang w:eastAsia="en-US"/>
        </w:rPr>
        <w:lastRenderedPageBreak/>
        <w:t>ЗАКЛЮЧЕНИЕ</w:t>
      </w:r>
      <w:bookmarkEnd w:id="47"/>
    </w:p>
    <w:p w:rsidR="00D02B7E" w:rsidRPr="0057298D" w:rsidRDefault="00D02B7E" w:rsidP="0028192F">
      <w:pPr>
        <w:ind w:firstLine="567"/>
        <w:rPr>
          <w:color w:val="auto"/>
        </w:rPr>
      </w:pPr>
      <w:r w:rsidRPr="0057298D">
        <w:rPr>
          <w:color w:val="auto"/>
        </w:rPr>
        <w:t xml:space="preserve">ООО «Телеком Нева Связь» представлен в Адмиралтейском, Петроградском и Василеостровском районах Санкт-Петербурга – районах с плотной городской застройкой и превалирующим количеством жилых домов с толщиной стен от 80 см (1800-1930 годы строительства). В связи с этим оператор работает с несколькими технологиями: xDSL,  PON. </w:t>
      </w:r>
    </w:p>
    <w:p w:rsidR="00D02B7E" w:rsidRPr="0057298D" w:rsidRDefault="00D02B7E" w:rsidP="0028192F">
      <w:pPr>
        <w:ind w:firstLine="567"/>
        <w:rPr>
          <w:color w:val="auto"/>
        </w:rPr>
      </w:pPr>
      <w:r w:rsidRPr="0057298D">
        <w:rPr>
          <w:color w:val="auto"/>
        </w:rPr>
        <w:t xml:space="preserve">В связи с резким ростом количества абонентов в 2020 и 2021 годах оператор принял решении о реализации проекта  цифровой трансформации компании. Одним из этапов трансформации является внедрение в работу компании </w:t>
      </w:r>
      <w:r w:rsidR="0056277E" w:rsidRPr="0057298D">
        <w:rPr>
          <w:color w:val="auto"/>
        </w:rPr>
        <w:t xml:space="preserve">бизнес </w:t>
      </w:r>
      <w:r w:rsidRPr="0057298D">
        <w:rPr>
          <w:color w:val="auto"/>
        </w:rPr>
        <w:t xml:space="preserve">систем. </w:t>
      </w:r>
    </w:p>
    <w:p w:rsidR="00D02B7E" w:rsidRPr="0057298D" w:rsidRDefault="00D02B7E" w:rsidP="0028192F">
      <w:pPr>
        <w:ind w:firstLine="567"/>
        <w:rPr>
          <w:color w:val="auto"/>
        </w:rPr>
      </w:pPr>
      <w:r w:rsidRPr="0057298D">
        <w:rPr>
          <w:color w:val="auto"/>
        </w:rPr>
        <w:t xml:space="preserve">В связи с тем, что «коробочные» </w:t>
      </w:r>
      <w:r w:rsidR="0056277E" w:rsidRPr="0057298D">
        <w:rPr>
          <w:color w:val="auto"/>
        </w:rPr>
        <w:t xml:space="preserve">бизнес </w:t>
      </w:r>
      <w:r w:rsidRPr="0057298D">
        <w:rPr>
          <w:color w:val="auto"/>
        </w:rPr>
        <w:t>решения, существующие на рынке, достаточно дорогие и иногда избыточны по функционалу, руководством компании было принято решение о написании собственной системы по управлению сетью связи.</w:t>
      </w:r>
    </w:p>
    <w:p w:rsidR="00E67CD9" w:rsidRPr="0057298D" w:rsidRDefault="00E67CD9" w:rsidP="0028192F">
      <w:pPr>
        <w:ind w:firstLine="567"/>
        <w:rPr>
          <w:color w:val="auto"/>
        </w:rPr>
      </w:pPr>
      <w:r w:rsidRPr="0057298D">
        <w:rPr>
          <w:color w:val="auto"/>
        </w:rPr>
        <w:t xml:space="preserve">В ходе выполнения </w:t>
      </w:r>
      <w:r w:rsidR="00FE29F7" w:rsidRPr="0057298D">
        <w:rPr>
          <w:color w:val="auto"/>
        </w:rPr>
        <w:t>дипломной работы</w:t>
      </w:r>
      <w:r w:rsidRPr="0057298D">
        <w:rPr>
          <w:color w:val="auto"/>
        </w:rPr>
        <w:t xml:space="preserve"> были выполнены следующие задачи: </w:t>
      </w:r>
      <w:r w:rsidR="00781932" w:rsidRPr="0057298D">
        <w:rPr>
          <w:color w:val="auto"/>
        </w:rPr>
        <w:t>н</w:t>
      </w:r>
      <w:r w:rsidR="00FE29F7" w:rsidRPr="0057298D">
        <w:rPr>
          <w:color w:val="auto"/>
        </w:rPr>
        <w:t xml:space="preserve">а основании анализа требований заказчика к информационной системе, </w:t>
      </w:r>
      <w:r w:rsidR="00781932" w:rsidRPr="0057298D">
        <w:rPr>
          <w:color w:val="auto"/>
        </w:rPr>
        <w:t>были составлены</w:t>
      </w:r>
      <w:r w:rsidR="00FE29F7" w:rsidRPr="0057298D">
        <w:rPr>
          <w:color w:val="auto"/>
        </w:rPr>
        <w:t xml:space="preserve"> основные разделы технического задания</w:t>
      </w:r>
      <w:r w:rsidR="00781932" w:rsidRPr="0057298D">
        <w:rPr>
          <w:color w:val="auto"/>
        </w:rPr>
        <w:t>, а также в</w:t>
      </w:r>
      <w:r w:rsidR="00FE29F7" w:rsidRPr="0057298D">
        <w:rPr>
          <w:color w:val="auto"/>
        </w:rPr>
        <w:t xml:space="preserve"> соответствии с техническим заданием </w:t>
      </w:r>
      <w:r w:rsidR="00781932" w:rsidRPr="0057298D">
        <w:rPr>
          <w:color w:val="auto"/>
        </w:rPr>
        <w:t xml:space="preserve">было </w:t>
      </w:r>
      <w:r w:rsidR="00FE29F7" w:rsidRPr="0057298D">
        <w:rPr>
          <w:color w:val="auto"/>
        </w:rPr>
        <w:t>выполн</w:t>
      </w:r>
      <w:r w:rsidR="00781932" w:rsidRPr="0057298D">
        <w:rPr>
          <w:color w:val="auto"/>
        </w:rPr>
        <w:t>ено</w:t>
      </w:r>
      <w:r w:rsidR="00FE29F7" w:rsidRPr="0057298D">
        <w:rPr>
          <w:color w:val="auto"/>
        </w:rPr>
        <w:t xml:space="preserve"> проектирование и разработк</w:t>
      </w:r>
      <w:r w:rsidR="00781932" w:rsidRPr="0057298D">
        <w:rPr>
          <w:color w:val="auto"/>
        </w:rPr>
        <w:t>а</w:t>
      </w:r>
      <w:r w:rsidR="00FE29F7" w:rsidRPr="0057298D">
        <w:rPr>
          <w:color w:val="auto"/>
        </w:rPr>
        <w:t xml:space="preserve"> информационной системы в выбранной среде программирования. </w:t>
      </w:r>
    </w:p>
    <w:p w:rsidR="00E67CD9" w:rsidRPr="0057298D" w:rsidRDefault="00537402" w:rsidP="0028192F">
      <w:pPr>
        <w:ind w:right="225" w:firstLine="567"/>
        <w:rPr>
          <w:color w:val="auto"/>
        </w:rPr>
      </w:pPr>
      <w:r w:rsidRPr="0057298D">
        <w:rPr>
          <w:color w:val="auto"/>
          <w:shd w:val="clear" w:color="auto" w:fill="FFFFFF"/>
        </w:rPr>
        <w:t xml:space="preserve">Выполняя дипломнуюю </w:t>
      </w:r>
      <w:r w:rsidR="00E107EB" w:rsidRPr="0057298D">
        <w:rPr>
          <w:color w:val="auto"/>
          <w:shd w:val="clear" w:color="auto" w:fill="FFFFFF"/>
        </w:rPr>
        <w:t>работу,</w:t>
      </w:r>
      <w:r w:rsidR="00E67CD9" w:rsidRPr="0057298D">
        <w:rPr>
          <w:color w:val="auto"/>
          <w:shd w:val="clear" w:color="auto" w:fill="FFFFFF"/>
        </w:rPr>
        <w:t xml:space="preserve"> стало понятно, что работа каждого предприятия индивидуальна, и каждая информационная система должна быть приспособлена под организацию и должна упрощать работу. Поэтому разработка ИС очень важна и интересна.</w:t>
      </w:r>
    </w:p>
    <w:p w:rsidR="00E67CD9" w:rsidRPr="0057298D" w:rsidRDefault="00E67CD9" w:rsidP="0028192F">
      <w:pPr>
        <w:ind w:right="225" w:firstLine="567"/>
        <w:rPr>
          <w:color w:val="auto"/>
          <w:shd w:val="clear" w:color="auto" w:fill="FFFFFF"/>
        </w:rPr>
      </w:pPr>
      <w:r w:rsidRPr="0057298D">
        <w:rPr>
          <w:color w:val="auto"/>
        </w:rPr>
        <w:t>Таким образом, цель работы достигнута, поставленные задачи выполнены</w:t>
      </w:r>
      <w:r w:rsidRPr="0057298D">
        <w:rPr>
          <w:color w:val="auto"/>
          <w:shd w:val="clear" w:color="auto" w:fill="FFFFFF"/>
        </w:rPr>
        <w:t>.</w:t>
      </w:r>
    </w:p>
    <w:p w:rsidR="00E67CD9" w:rsidRPr="0057298D" w:rsidRDefault="00E67CD9" w:rsidP="002A5901">
      <w:pPr>
        <w:jc w:val="center"/>
        <w:rPr>
          <w:color w:val="auto"/>
        </w:rPr>
      </w:pPr>
    </w:p>
    <w:p w:rsidR="00CC71D9" w:rsidRPr="0057298D" w:rsidRDefault="00CC71D9">
      <w:pPr>
        <w:jc w:val="left"/>
        <w:rPr>
          <w:color w:val="auto"/>
          <w:lang w:eastAsia="en-US"/>
        </w:rPr>
      </w:pPr>
      <w:r w:rsidRPr="0057298D">
        <w:rPr>
          <w:color w:val="auto"/>
          <w:lang w:eastAsia="en-US"/>
        </w:rPr>
        <w:br w:type="page"/>
      </w:r>
      <w:bookmarkStart w:id="48" w:name="_GoBack"/>
      <w:bookmarkEnd w:id="48"/>
    </w:p>
    <w:p w:rsidR="00B4191D" w:rsidRPr="0057298D" w:rsidRDefault="00B4191D" w:rsidP="00B4191D">
      <w:pPr>
        <w:pStyle w:val="11"/>
        <w:rPr>
          <w:color w:val="auto"/>
          <w:lang w:eastAsia="en-US"/>
        </w:rPr>
      </w:pPr>
      <w:bookmarkStart w:id="49" w:name="_Toc105630485"/>
      <w:r w:rsidRPr="0057298D">
        <w:rPr>
          <w:color w:val="auto"/>
          <w:lang w:eastAsia="en-US"/>
        </w:rPr>
        <w:lastRenderedPageBreak/>
        <w:t>СПИСОК ИСПОЛЬЗУЕМОЙ ЛИТЕРАТУРЫ</w:t>
      </w:r>
      <w:bookmarkEnd w:id="49"/>
    </w:p>
    <w:p w:rsidR="008614A6" w:rsidRPr="0057298D" w:rsidRDefault="008614A6" w:rsidP="001F056C">
      <w:pPr>
        <w:ind w:right="225"/>
        <w:jc w:val="center"/>
        <w:rPr>
          <w:color w:val="auto"/>
        </w:rPr>
      </w:pPr>
      <w:r w:rsidRPr="0057298D">
        <w:rPr>
          <w:color w:val="auto"/>
        </w:rPr>
        <w:t>Литература</w:t>
      </w:r>
    </w:p>
    <w:p w:rsidR="005B6C5A" w:rsidRPr="0057298D" w:rsidRDefault="005B6C5A" w:rsidP="00B44C6B">
      <w:pPr>
        <w:pStyle w:val="aa"/>
        <w:numPr>
          <w:ilvl w:val="0"/>
          <w:numId w:val="21"/>
        </w:numPr>
        <w:rPr>
          <w:color w:val="auto"/>
        </w:rPr>
      </w:pPr>
      <w:r w:rsidRPr="0057298D">
        <w:rPr>
          <w:b/>
          <w:bCs/>
          <w:color w:val="auto"/>
          <w:shd w:val="clear" w:color="auto" w:fill="FFFFFF"/>
        </w:rPr>
        <w:t>Александр Леоненков</w:t>
      </w:r>
      <w:r w:rsidRPr="0057298D">
        <w:rPr>
          <w:color w:val="auto"/>
        </w:rPr>
        <w:t xml:space="preserve">Самоучитель UML 2. — </w:t>
      </w:r>
      <w:hyperlink r:id="rId46" w:history="1">
        <w:r w:rsidRPr="0057298D">
          <w:rPr>
            <w:color w:val="auto"/>
          </w:rPr>
          <w:t>БХВ-Петербург</w:t>
        </w:r>
      </w:hyperlink>
      <w:r w:rsidRPr="0057298D">
        <w:rPr>
          <w:color w:val="auto"/>
        </w:rPr>
        <w:t>: 20</w:t>
      </w:r>
      <w:r w:rsidR="00537402" w:rsidRPr="0057298D">
        <w:rPr>
          <w:color w:val="auto"/>
        </w:rPr>
        <w:t>20</w:t>
      </w:r>
      <w:r w:rsidRPr="0057298D">
        <w:rPr>
          <w:color w:val="auto"/>
        </w:rPr>
        <w:t xml:space="preserve"> —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576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с.</w:t>
      </w:r>
    </w:p>
    <w:p w:rsidR="005B6C5A" w:rsidRPr="0057298D" w:rsidRDefault="005B6C5A" w:rsidP="00B44C6B">
      <w:pPr>
        <w:pStyle w:val="aa"/>
        <w:numPr>
          <w:ilvl w:val="0"/>
          <w:numId w:val="21"/>
        </w:numPr>
        <w:rPr>
          <w:color w:val="auto"/>
          <w:lang w:val="en-US"/>
        </w:rPr>
      </w:pPr>
      <w:r w:rsidRPr="0057298D">
        <w:rPr>
          <w:b/>
          <w:bCs/>
          <w:color w:val="auto"/>
        </w:rPr>
        <w:t>МаркДж</w:t>
      </w:r>
      <w:r w:rsidRPr="0057298D">
        <w:rPr>
          <w:b/>
          <w:bCs/>
          <w:color w:val="auto"/>
          <w:lang w:val="en-US"/>
        </w:rPr>
        <w:t xml:space="preserve">. </w:t>
      </w:r>
      <w:r w:rsidRPr="0057298D">
        <w:rPr>
          <w:b/>
          <w:bCs/>
          <w:color w:val="auto"/>
        </w:rPr>
        <w:t>Прайс</w:t>
      </w:r>
      <w:r w:rsidRPr="0057298D">
        <w:rPr>
          <w:color w:val="auto"/>
          <w:lang w:val="en-US"/>
        </w:rPr>
        <w:t xml:space="preserve"> C# 7.1 and .NET Core 2.0: Modern Cross-Platform Development. — </w:t>
      </w:r>
      <w:hyperlink r:id="rId47" w:history="1">
        <w:r w:rsidRPr="0057298D">
          <w:rPr>
            <w:color w:val="auto"/>
          </w:rPr>
          <w:t>Питер</w:t>
        </w:r>
      </w:hyperlink>
      <w:r w:rsidRPr="0057298D">
        <w:rPr>
          <w:color w:val="auto"/>
          <w:lang w:val="en-US"/>
        </w:rPr>
        <w:t>: 20</w:t>
      </w:r>
      <w:r w:rsidR="00537402" w:rsidRPr="0057298D">
        <w:rPr>
          <w:color w:val="auto"/>
          <w:lang w:val="en-US"/>
        </w:rPr>
        <w:t>21</w:t>
      </w:r>
      <w:r w:rsidRPr="0057298D">
        <w:rPr>
          <w:color w:val="auto"/>
          <w:lang w:val="en-US"/>
        </w:rPr>
        <w:t> — 440 </w:t>
      </w:r>
      <w:r w:rsidRPr="0057298D">
        <w:rPr>
          <w:color w:val="auto"/>
        </w:rPr>
        <w:t>с</w:t>
      </w:r>
      <w:r w:rsidRPr="0057298D">
        <w:rPr>
          <w:color w:val="auto"/>
          <w:lang w:val="en-US"/>
        </w:rPr>
        <w:t>.</w:t>
      </w:r>
    </w:p>
    <w:p w:rsidR="005B6C5A" w:rsidRPr="0057298D" w:rsidRDefault="005B6C5A" w:rsidP="00B44C6B">
      <w:pPr>
        <w:pStyle w:val="aa"/>
        <w:numPr>
          <w:ilvl w:val="0"/>
          <w:numId w:val="21"/>
        </w:numPr>
        <w:rPr>
          <w:color w:val="auto"/>
        </w:rPr>
      </w:pPr>
      <w:r w:rsidRPr="0057298D">
        <w:rPr>
          <w:b/>
          <w:bCs/>
          <w:color w:val="auto"/>
        </w:rPr>
        <w:t>Мюллер Д. П.</w:t>
      </w:r>
      <w:r w:rsidRPr="0057298D">
        <w:rPr>
          <w:color w:val="auto"/>
        </w:rPr>
        <w:t xml:space="preserve"> C# для чайников. — </w:t>
      </w:r>
      <w:hyperlink r:id="rId48" w:history="1">
        <w:r w:rsidRPr="0057298D">
          <w:rPr>
            <w:color w:val="auto"/>
          </w:rPr>
          <w:t>Диалектика-Вильямс</w:t>
        </w:r>
      </w:hyperlink>
      <w:r w:rsidRPr="0057298D">
        <w:rPr>
          <w:color w:val="auto"/>
        </w:rPr>
        <w:t>: 2019 — 608 с.</w:t>
      </w:r>
    </w:p>
    <w:p w:rsidR="00C20AE7" w:rsidRPr="0057298D" w:rsidRDefault="00C20AE7" w:rsidP="00B44C6B">
      <w:pPr>
        <w:pStyle w:val="aa"/>
        <w:numPr>
          <w:ilvl w:val="0"/>
          <w:numId w:val="21"/>
        </w:numPr>
        <w:rPr>
          <w:b/>
          <w:bCs/>
          <w:color w:val="auto"/>
        </w:rPr>
      </w:pPr>
      <w:r w:rsidRPr="0057298D">
        <w:rPr>
          <w:b/>
          <w:bCs/>
          <w:color w:val="auto"/>
        </w:rPr>
        <w:t>Адам Натан</w:t>
      </w:r>
      <w:r w:rsidR="00E64581" w:rsidRPr="0057298D">
        <w:rPr>
          <w:color w:val="auto"/>
        </w:rPr>
        <w:t xml:space="preserve">WPF 4: Unleashed. — </w:t>
      </w:r>
      <w:hyperlink r:id="rId49" w:history="1">
        <w:r w:rsidR="00E64581" w:rsidRPr="0057298D">
          <w:rPr>
            <w:color w:val="auto"/>
          </w:rPr>
          <w:t>Символ-Плюс</w:t>
        </w:r>
      </w:hyperlink>
      <w:r w:rsidR="00E64581" w:rsidRPr="0057298D">
        <w:rPr>
          <w:color w:val="auto"/>
        </w:rPr>
        <w:t>: 2021</w:t>
      </w:r>
      <w:r w:rsidR="00DB38E2" w:rsidRPr="0057298D">
        <w:rPr>
          <w:color w:val="auto"/>
        </w:rPr>
        <w:t xml:space="preserve"> — 880 с.</w:t>
      </w:r>
    </w:p>
    <w:p w:rsidR="008614A6" w:rsidRPr="0057298D" w:rsidRDefault="008614A6" w:rsidP="001F056C">
      <w:pPr>
        <w:ind w:left="426" w:right="225" w:hanging="426"/>
        <w:jc w:val="center"/>
        <w:rPr>
          <w:color w:val="auto"/>
          <w:lang w:val="en-US"/>
        </w:rPr>
      </w:pPr>
      <w:r w:rsidRPr="0057298D">
        <w:rPr>
          <w:color w:val="auto"/>
        </w:rPr>
        <w:t>Интернет-ресурсы</w:t>
      </w:r>
    </w:p>
    <w:p w:rsidR="004F0B6D" w:rsidRPr="0057298D" w:rsidRDefault="004F0B6D" w:rsidP="00B44C6B">
      <w:pPr>
        <w:pStyle w:val="aa"/>
        <w:numPr>
          <w:ilvl w:val="0"/>
          <w:numId w:val="20"/>
        </w:numPr>
        <w:rPr>
          <w:color w:val="auto"/>
        </w:rPr>
      </w:pPr>
      <w:r w:rsidRPr="0057298D">
        <w:rPr>
          <w:b/>
          <w:bCs/>
          <w:color w:val="auto"/>
          <w:lang w:val="en-US"/>
        </w:rPr>
        <w:t>Itproger </w:t>
      </w:r>
      <w:r w:rsidRPr="0057298D">
        <w:rPr>
          <w:b/>
          <w:bCs/>
          <w:color w:val="auto"/>
        </w:rPr>
        <w:t>Изучение</w:t>
      </w:r>
      <w:r w:rsidRPr="0057298D">
        <w:rPr>
          <w:b/>
          <w:bCs/>
          <w:color w:val="auto"/>
          <w:lang w:val="en-US"/>
        </w:rPr>
        <w:t> C</w:t>
      </w:r>
      <w:r w:rsidRPr="0057298D">
        <w:rPr>
          <w:b/>
          <w:bCs/>
          <w:color w:val="auto"/>
        </w:rPr>
        <w:t>#</w:t>
      </w:r>
      <w:r w:rsidRPr="0057298D">
        <w:rPr>
          <w:b/>
          <w:bCs/>
          <w:color w:val="auto"/>
          <w:lang w:val="en-US"/>
        </w:rPr>
        <w:t> WPF </w:t>
      </w:r>
      <w:r w:rsidRPr="0057298D">
        <w:rPr>
          <w:b/>
          <w:bCs/>
          <w:color w:val="auto"/>
        </w:rPr>
        <w:t>на</w:t>
      </w:r>
      <w:r w:rsidRPr="0057298D">
        <w:rPr>
          <w:b/>
          <w:bCs/>
          <w:color w:val="auto"/>
          <w:lang w:val="en-US"/>
        </w:rPr>
        <w:t> </w:t>
      </w:r>
      <w:r w:rsidRPr="0057298D">
        <w:rPr>
          <w:b/>
          <w:bCs/>
          <w:color w:val="auto"/>
        </w:rPr>
        <w:t>практике</w:t>
      </w:r>
      <w:r w:rsidRPr="0057298D">
        <w:rPr>
          <w:color w:val="auto"/>
        </w:rPr>
        <w:t>: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[Электронный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ресурс].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—</w:t>
      </w:r>
      <w:r w:rsidRPr="0057298D">
        <w:rPr>
          <w:color w:val="auto"/>
          <w:lang w:val="en-US"/>
        </w:rPr>
        <w:t>https</w:t>
      </w:r>
      <w:r w:rsidRPr="0057298D">
        <w:rPr>
          <w:color w:val="auto"/>
        </w:rPr>
        <w:t>://</w:t>
      </w:r>
      <w:r w:rsidRPr="0057298D">
        <w:rPr>
          <w:color w:val="auto"/>
          <w:lang w:val="en-US"/>
        </w:rPr>
        <w:t>itproger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com</w:t>
      </w:r>
      <w:r w:rsidRPr="0057298D">
        <w:rPr>
          <w:color w:val="auto"/>
        </w:rPr>
        <w:t>/</w:t>
      </w:r>
      <w:r w:rsidRPr="0057298D">
        <w:rPr>
          <w:color w:val="auto"/>
          <w:lang w:val="en-US"/>
        </w:rPr>
        <w:t>course</w:t>
      </w:r>
      <w:r w:rsidRPr="0057298D">
        <w:rPr>
          <w:color w:val="auto"/>
        </w:rPr>
        <w:t>/</w:t>
      </w:r>
      <w:r w:rsidRPr="0057298D">
        <w:rPr>
          <w:color w:val="auto"/>
          <w:lang w:val="en-US"/>
        </w:rPr>
        <w:t>csharp</w:t>
      </w:r>
      <w:r w:rsidRPr="0057298D">
        <w:rPr>
          <w:color w:val="auto"/>
        </w:rPr>
        <w:t>-</w:t>
      </w:r>
      <w:r w:rsidRPr="0057298D">
        <w:rPr>
          <w:color w:val="auto"/>
          <w:lang w:val="en-US"/>
        </w:rPr>
        <w:t>wpf</w:t>
      </w:r>
      <w:r w:rsidRPr="0057298D">
        <w:rPr>
          <w:color w:val="auto"/>
        </w:rPr>
        <w:t> (дата обращения: 02.05.2022)</w:t>
      </w:r>
    </w:p>
    <w:p w:rsidR="004F0B6D" w:rsidRPr="0057298D" w:rsidRDefault="004F0B6D" w:rsidP="00B44C6B">
      <w:pPr>
        <w:pStyle w:val="aa"/>
        <w:numPr>
          <w:ilvl w:val="0"/>
          <w:numId w:val="20"/>
        </w:numPr>
        <w:rPr>
          <w:color w:val="auto"/>
        </w:rPr>
      </w:pPr>
      <w:r w:rsidRPr="0057298D">
        <w:rPr>
          <w:b/>
          <w:bCs/>
          <w:color w:val="auto"/>
        </w:rPr>
        <w:t>METANIT.COM</w:t>
      </w:r>
      <w:r w:rsidRPr="0057298D">
        <w:rPr>
          <w:b/>
          <w:color w:val="auto"/>
        </w:rPr>
        <w:t xml:space="preserve">: </w:t>
      </w:r>
      <w:r w:rsidRPr="0057298D">
        <w:rPr>
          <w:color w:val="auto"/>
        </w:rPr>
        <w:t>[Электронный ресурс]. — https://metanit.com/sharp/wpf/ (дата обращения: 15.05.2022)</w:t>
      </w:r>
    </w:p>
    <w:p w:rsidR="004F0B6D" w:rsidRPr="0057298D" w:rsidRDefault="004F0B6D" w:rsidP="00B44C6B">
      <w:pPr>
        <w:pStyle w:val="aa"/>
        <w:numPr>
          <w:ilvl w:val="0"/>
          <w:numId w:val="20"/>
        </w:numPr>
        <w:rPr>
          <w:color w:val="auto"/>
        </w:rPr>
      </w:pPr>
      <w:r w:rsidRPr="0057298D">
        <w:rPr>
          <w:b/>
          <w:bCs/>
          <w:color w:val="auto"/>
        </w:rPr>
        <w:t>Microsoft Пошаговое руководство.</w:t>
      </w:r>
      <w:r w:rsidRPr="0057298D">
        <w:rPr>
          <w:color w:val="auto"/>
        </w:rPr>
        <w:t>: [Электронный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ресурс].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—https://docs.microsoft.com/ru-ru/dotnet/desktop/winforms/advanced/walkthrough-creating-new-wpf-content-on-windows-forms-at-design-time?view=netframeworkdesktop-4.8 (дата обращения: 11.05.2022)</w:t>
      </w:r>
    </w:p>
    <w:p w:rsidR="004F0B6D" w:rsidRPr="0057298D" w:rsidRDefault="004F0B6D" w:rsidP="00B44C6B">
      <w:pPr>
        <w:pStyle w:val="aa"/>
        <w:numPr>
          <w:ilvl w:val="0"/>
          <w:numId w:val="20"/>
        </w:numPr>
        <w:rPr>
          <w:color w:val="auto"/>
        </w:rPr>
      </w:pPr>
      <w:r w:rsidRPr="0057298D">
        <w:rPr>
          <w:b/>
          <w:bCs/>
          <w:color w:val="auto"/>
          <w:lang w:val="en-US"/>
        </w:rPr>
        <w:t>Worldskills</w:t>
      </w:r>
      <w:r w:rsidRPr="0057298D">
        <w:rPr>
          <w:b/>
          <w:bCs/>
          <w:color w:val="auto"/>
        </w:rPr>
        <w:t> Программные решения для бизнеса.</w:t>
      </w:r>
      <w:r w:rsidRPr="0057298D">
        <w:rPr>
          <w:color w:val="auto"/>
        </w:rPr>
        <w:t>: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[Электронный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ресурс].</w:t>
      </w:r>
      <w:r w:rsidRPr="0057298D">
        <w:rPr>
          <w:color w:val="auto"/>
          <w:lang w:val="en-US"/>
        </w:rPr>
        <w:t> </w:t>
      </w:r>
      <w:r w:rsidRPr="0057298D">
        <w:rPr>
          <w:color w:val="auto"/>
        </w:rPr>
        <w:t>—</w:t>
      </w:r>
      <w:r w:rsidRPr="0057298D">
        <w:rPr>
          <w:color w:val="auto"/>
          <w:lang w:val="en-US"/>
        </w:rPr>
        <w:t>https</w:t>
      </w:r>
      <w:r w:rsidRPr="0057298D">
        <w:rPr>
          <w:color w:val="auto"/>
        </w:rPr>
        <w:t>://</w:t>
      </w:r>
      <w:r w:rsidRPr="0057298D">
        <w:rPr>
          <w:color w:val="auto"/>
          <w:lang w:val="en-US"/>
        </w:rPr>
        <w:t>nationalteam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worldskills</w:t>
      </w:r>
      <w:r w:rsidRPr="0057298D">
        <w:rPr>
          <w:color w:val="auto"/>
        </w:rPr>
        <w:t>.</w:t>
      </w:r>
      <w:r w:rsidRPr="0057298D">
        <w:rPr>
          <w:color w:val="auto"/>
          <w:lang w:val="en-US"/>
        </w:rPr>
        <w:t>ru</w:t>
      </w:r>
      <w:r w:rsidRPr="0057298D">
        <w:rPr>
          <w:color w:val="auto"/>
        </w:rPr>
        <w:t>/</w:t>
      </w:r>
      <w:r w:rsidRPr="0057298D">
        <w:rPr>
          <w:color w:val="auto"/>
          <w:lang w:val="en-US"/>
        </w:rPr>
        <w:t>skills</w:t>
      </w:r>
      <w:r w:rsidRPr="0057298D">
        <w:rPr>
          <w:color w:val="auto"/>
        </w:rPr>
        <w:t>/</w:t>
      </w:r>
      <w:r w:rsidRPr="0057298D">
        <w:rPr>
          <w:color w:val="auto"/>
          <w:lang w:val="en-US"/>
        </w:rPr>
        <w:t>programmnye</w:t>
      </w:r>
      <w:r w:rsidRPr="0057298D">
        <w:rPr>
          <w:color w:val="auto"/>
        </w:rPr>
        <w:t>-</w:t>
      </w:r>
      <w:r w:rsidRPr="0057298D">
        <w:rPr>
          <w:color w:val="auto"/>
          <w:lang w:val="en-US"/>
        </w:rPr>
        <w:t>resheniya</w:t>
      </w:r>
      <w:r w:rsidRPr="0057298D">
        <w:rPr>
          <w:color w:val="auto"/>
        </w:rPr>
        <w:t>-</w:t>
      </w:r>
      <w:r w:rsidRPr="0057298D">
        <w:rPr>
          <w:color w:val="auto"/>
          <w:lang w:val="en-US"/>
        </w:rPr>
        <w:t>dlya</w:t>
      </w:r>
      <w:r w:rsidRPr="0057298D">
        <w:rPr>
          <w:color w:val="auto"/>
        </w:rPr>
        <w:t>-</w:t>
      </w:r>
      <w:r w:rsidRPr="0057298D">
        <w:rPr>
          <w:color w:val="auto"/>
          <w:lang w:val="en-US"/>
        </w:rPr>
        <w:t>biznesa</w:t>
      </w:r>
      <w:r w:rsidRPr="0057298D">
        <w:rPr>
          <w:color w:val="auto"/>
        </w:rPr>
        <w:t>/ (дата обращения: 17.05.2022)</w:t>
      </w:r>
    </w:p>
    <w:sectPr w:rsidR="004F0B6D" w:rsidRPr="0057298D" w:rsidSect="00E02207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type w:val="continuous"/>
      <w:pgSz w:w="11906" w:h="16838"/>
      <w:pgMar w:top="426" w:right="454" w:bottom="1701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26E1" w:rsidRDefault="006426E1">
      <w:r>
        <w:separator/>
      </w:r>
    </w:p>
  </w:endnote>
  <w:endnote w:type="continuationSeparator" w:id="1">
    <w:p w:rsidR="006426E1" w:rsidRDefault="006426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6E1" w:rsidRDefault="006426E1" w:rsidP="004700C4">
    <w:pPr>
      <w:pStyle w:val="a5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6E1" w:rsidRDefault="006426E1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6E1" w:rsidRDefault="006426E1" w:rsidP="00684DE6">
    <w:pPr>
      <w:pStyle w:val="a5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4" o:spid="_x0000_s2068" type="#_x0000_t202" style="position:absolute;left:0;text-align:left;margin-left:476.75pt;margin-top:-19.25pt;width:62.5pt;height:25.8pt;z-index:25169664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b/EtwIAALo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" filled="f" stroked="f">
          <v:textbox style="mso-next-textbox:#Text Box 24">
            <w:txbxContent>
              <w:p w:rsidR="006426E1" w:rsidRDefault="006426E1" w:rsidP="00684DE6">
                <w:pPr>
                  <w:pStyle w:val="a5"/>
                  <w:jc w:val="left"/>
                </w:pPr>
                <w:sdt>
                  <w:sdtPr>
                    <w:id w:val="716547"/>
                    <w:docPartObj>
                      <w:docPartGallery w:val="Page Numbers (Bottom of Page)"/>
                      <w:docPartUnique/>
                    </w:docPartObj>
                  </w:sdtPr>
                  <w:sdtContent>
                    <w:fldSimple w:instr="PAGE   \* MERGEFORMAT">
                      <w:r>
                        <w:rPr>
                          <w:noProof/>
                        </w:rPr>
                        <w:t>58</w:t>
                      </w:r>
                    </w:fldSimple>
                  </w:sdtContent>
                </w:sdt>
                <w:sdt>
                  <w:sdtPr>
                    <w:id w:val="306400525"/>
                    <w:docPartObj>
                      <w:docPartGallery w:val="Page Numbers (Bottom of Page)"/>
                      <w:docPartUnique/>
                    </w:docPartObj>
                  </w:sdtPr>
                  <w:sdtContent/>
                </w:sdt>
              </w:p>
              <w:p w:rsidR="006426E1" w:rsidRPr="00FD5161" w:rsidRDefault="006426E1" w:rsidP="00684DE6">
                <w:pPr>
                  <w:ind w:left="-142" w:right="-118"/>
                  <w:jc w:val="center"/>
                  <w:rPr>
                    <w:i/>
                    <w:sz w:val="18"/>
                    <w:szCs w:val="18"/>
                  </w:rPr>
                </w:pPr>
              </w:p>
            </w:txbxContent>
          </v:textbox>
          <w10:wrap anchorx="margin"/>
        </v:shape>
      </w:pict>
    </w:r>
    <w:r>
      <w:rPr>
        <w:noProof/>
      </w:rPr>
      <w:pict>
        <v:shape id="Text Box 25" o:spid="_x0000_s2062" type="#_x0000_t202" style="position:absolute;left:0;text-align:left;margin-left:155.95pt;margin-top:-21.75pt;width:28.35pt;height:25.05pt;z-index:2517017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<v:textbox style="mso-next-textbox:#Text Box 25">
            <w:txbxContent>
              <w:p w:rsidR="006426E1" w:rsidRPr="00FD5161" w:rsidRDefault="006426E1" w:rsidP="00FD5161">
                <w:pPr>
                  <w:ind w:left="-142" w:right="-118"/>
                  <w:rPr>
                    <w:i/>
                    <w:sz w:val="18"/>
                    <w:szCs w:val="18"/>
                  </w:rPr>
                </w:pPr>
                <w:r>
                  <w:rPr>
                    <w:i/>
                    <w:sz w:val="18"/>
                    <w:szCs w:val="18"/>
                  </w:rPr>
                  <w:t xml:space="preserve"> Дата</w:t>
                </w:r>
              </w:p>
            </w:txbxContent>
          </v:textbox>
        </v:shape>
      </w:pict>
    </w:r>
    <w:r>
      <w:rPr>
        <w:noProof/>
      </w:rPr>
      <w:pict>
        <v:shape id="_x0000_s2063" type="#_x0000_t202" style="position:absolute;left:0;text-align:left;margin-left:113.4pt;margin-top:-21.75pt;width:42.55pt;height:25.05pt;z-index:2517007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<v:textbox style="mso-next-textbox:#_x0000_s2063">
            <w:txbxContent>
              <w:p w:rsidR="006426E1" w:rsidRPr="00FD5161" w:rsidRDefault="006426E1" w:rsidP="00154142">
                <w:pPr>
                  <w:ind w:left="-142" w:right="-118"/>
                  <w:jc w:val="center"/>
                  <w:rPr>
                    <w:i/>
                    <w:sz w:val="18"/>
                    <w:szCs w:val="18"/>
                  </w:rPr>
                </w:pPr>
                <w:r>
                  <w:rPr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</w:rPr>
      <w:pict>
        <v:shape id="Text Box 23" o:spid="_x0000_s2064" type="#_x0000_t202" style="position:absolute;left:0;text-align:left;margin-left:48.2pt;margin-top:-21.75pt;width:63.75pt;height:25.35pt;z-index:251699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<v:textbox style="mso-next-textbox:#Text Box 23">
            <w:txbxContent>
              <w:p w:rsidR="006426E1" w:rsidRPr="00FD5161" w:rsidRDefault="006426E1" w:rsidP="00154142">
                <w:pPr>
                  <w:ind w:left="-142" w:right="-118"/>
                  <w:jc w:val="center"/>
                  <w:rPr>
                    <w:i/>
                    <w:sz w:val="18"/>
                    <w:szCs w:val="18"/>
                  </w:rPr>
                </w:pPr>
                <w:r>
                  <w:rPr>
                    <w:i/>
                    <w:sz w:val="18"/>
                    <w:szCs w:val="18"/>
                  </w:rPr>
                  <w:t>№ докум.</w:t>
                </w:r>
              </w:p>
            </w:txbxContent>
          </v:textbox>
        </v:shape>
      </w:pict>
    </w:r>
    <w:r>
      <w:rPr>
        <w:noProof/>
      </w:rPr>
      <w:pict>
        <v:shape id="Text Box 27" o:spid="_x0000_s2060" type="#_x0000_t202" style="position:absolute;left:0;text-align:left;margin-left:19.1pt;margin-top:-21.75pt;width:28.55pt;height:25.35pt;z-index:2517038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<v:textbox style="mso-next-textbox:#Text Box 27">
            <w:txbxContent>
              <w:p w:rsidR="006426E1" w:rsidRPr="00FD5161" w:rsidRDefault="006426E1" w:rsidP="00154142">
                <w:pPr>
                  <w:ind w:left="-142" w:right="-118"/>
                  <w:jc w:val="center"/>
                  <w:rPr>
                    <w:i/>
                    <w:sz w:val="18"/>
                    <w:szCs w:val="18"/>
                  </w:rPr>
                </w:pPr>
                <w:r>
                  <w:rPr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Text Box 21" o:spid="_x0000_s2065" type="#_x0000_t202" style="position:absolute;left:0;text-align:left;margin-left:-.7pt;margin-top:-21.75pt;width:19.8pt;height:16.6pt;z-index:2516986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<v:textbox style="mso-next-textbox:#Text Box 21">
            <w:txbxContent>
              <w:p w:rsidR="006426E1" w:rsidRPr="00FD5161" w:rsidRDefault="006426E1" w:rsidP="00154142">
                <w:pPr>
                  <w:ind w:left="-142" w:right="-118"/>
                  <w:jc w:val="center"/>
                  <w:rPr>
                    <w:i/>
                    <w:sz w:val="18"/>
                    <w:szCs w:val="18"/>
                  </w:rPr>
                </w:pPr>
                <w:r>
                  <w:rPr>
                    <w:i/>
                    <w:sz w:val="18"/>
                    <w:szCs w:val="18"/>
                  </w:rPr>
                  <w:t>Изм</w:t>
                </w:r>
              </w:p>
              <w:p w:rsidR="006426E1" w:rsidRDefault="006426E1"/>
            </w:txbxContent>
          </v:textbox>
        </v:shape>
      </w:pict>
    </w:r>
    <w:r>
      <w:rPr>
        <w:noProof/>
      </w:rPr>
      <w:pict>
        <v:shape id="Text Box 26" o:spid="_x0000_s2061" type="#_x0000_t202" style="position:absolute;left:0;text-align:left;margin-left:484.85pt;margin-top:-35.9pt;width:27.85pt;height:22.1pt;z-index:2517027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<v:textbox style="mso-next-textbox:#Text Box 26">
            <w:txbxContent>
              <w:p w:rsidR="006426E1" w:rsidRPr="00FD5161" w:rsidRDefault="006426E1" w:rsidP="00B4191D">
                <w:pPr>
                  <w:ind w:left="-142" w:right="-118"/>
                  <w:jc w:val="center"/>
                  <w:rPr>
                    <w:i/>
                    <w:sz w:val="18"/>
                    <w:szCs w:val="18"/>
                  </w:rPr>
                </w:pPr>
                <w:r>
                  <w:rPr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line id="Line 19" o:spid="_x0000_s2066" style="position:absolute;left:0;text-align:left;z-index:251697664;visibility:visible" from="486.35pt,-19.25pt" to="514.05pt,-19.25pt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</w:pict>
    </w:r>
    <w:r>
      <w:rPr>
        <w:noProof/>
      </w:rPr>
      <w:pict>
        <v:shape id="Text Box 29" o:spid="_x0000_s2067" type="#_x0000_t202" style="position:absolute;left:0;text-align:left;margin-left:175.75pt;margin-top:-29.2pt;width:301pt;height:31.05pt;z-index:2516945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4NuQ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" filled="f" stroked="f">
          <v:textbox style="mso-next-textbox:#Text Box 29">
            <w:txbxContent>
              <w:p w:rsidR="006426E1" w:rsidRPr="00116208" w:rsidRDefault="006426E1" w:rsidP="00E34F60">
                <w:pPr>
                  <w:pStyle w:val="ab"/>
                  <w:jc w:val="center"/>
                  <w:rPr>
                    <w:rFonts w:ascii="Journal" w:hAnsi="Journal"/>
                    <w:sz w:val="38"/>
                    <w:szCs w:val="36"/>
                    <w:lang w:val="ru-RU"/>
                  </w:rPr>
                </w:pPr>
                <w:r w:rsidRPr="003B2C0A">
                  <w:rPr>
                    <w:sz w:val="32"/>
                    <w:lang w:val="ru-RU"/>
                  </w:rPr>
                  <w:t>ДП.09.02.07.00.00.05.ПЗ</w:t>
                </w:r>
              </w:p>
            </w:txbxContent>
          </v:textbox>
        </v:shape>
      </w:pict>
    </w:r>
    <w:r>
      <w:rPr>
        <w:noProof/>
      </w:rPr>
      <w:pict>
        <v:line id="Line 9" o:spid="_x0000_s2049" style="position:absolute;left:0;text-align:left;z-index:251638272;visibility:visible;mso-wrap-distance-top:-3e-5mm;mso-wrap-distance-bottom:-3e-5mm;mso-position-horizontal-relative:page;mso-position-vertical-relative:page" from="56.7pt,827.8pt" to="570.7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J36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" o:allowincell="f">
          <w10:wrap anchorx="page" anchory="page"/>
        </v:line>
      </w:pict>
    </w:r>
    <w:r>
      <w:rPr>
        <w:noProof/>
      </w:rPr>
      <w:pict>
        <v:line id="Line 10" o:spid="_x0000_s2050" style="position:absolute;left:0;text-align:left;z-index:251643392;visibility:visible;mso-wrap-distance-top:-3e-5mm;mso-wrap-distance-bottom:-3e-5mm;mso-position-horizontal-relative:page;mso-position-vertical-relative:page" from="56.7pt,785.3pt" to="570.2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">
          <w10:wrap anchorx="page" anchory="page"/>
        </v:line>
      </w:pict>
    </w:r>
    <w:r>
      <w:rPr>
        <w:noProof/>
      </w:rPr>
      <w:pict>
        <v:line id="Line 18" o:spid="_x0000_s2058" style="position:absolute;left:0;text-align:left;z-index:251684352;visibility:visible;mso-wrap-distance-left:3.17497mm;mso-wrap-distance-right:3.17497mm;mso-position-horizontal-relative:page;mso-position-vertical-relative:page" from="541.95pt,785.25pt" to="541.95pt,8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NaEwIAACkEAAAOAAAAZHJzL2Uyb0RvYy54bWysU8GO2jAQvVfqP1i+QxI2sB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" o:allowincell="f">
          <w10:wrap anchorx="page" anchory="page"/>
        </v:line>
      </w:pict>
    </w:r>
    <w:r>
      <w:rPr>
        <w:noProof/>
      </w:rPr>
      <w:pict>
        <v:line id="Line 17" o:spid="_x0000_s2057" style="position:absolute;left:0;text-align:left;z-index:251679232;visibility:visible;mso-wrap-distance-left:3.17497mm;mso-wrap-distance-right:3.17497mm;mso-position-horizontal-relative:page;mso-position-vertical-relative:page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">
          <w10:wrap anchorx="page" anchory="page"/>
        </v:line>
      </w:pict>
    </w:r>
    <w:r>
      <w:rPr>
        <w:noProof/>
      </w:rPr>
      <w:pict>
        <v:line id="Line 16" o:spid="_x0000_s2056" style="position:absolute;left:0;text-align:left;z-index:251674112;visibility:visible;mso-wrap-distance-left:3.17497mm;mso-wrap-distance-right:3.17497mm;mso-position-horizontal-relative:page;mso-position-vertical-relative:page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9JEEwIAACkEAAAOAAAAZHJzL2Uyb0RvYy54bWysU8GO2jAQvVfqP1i+QxI2sB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">
          <w10:wrap anchorx="page" anchory="page"/>
        </v:line>
      </w:pict>
    </w:r>
    <w:r>
      <w:rPr>
        <w:noProof/>
      </w:rPr>
      <w:pict>
        <v:line id="Line 15" o:spid="_x0000_s2055" style="position:absolute;left:0;text-align:left;z-index:251668992;visibility:visible;mso-wrap-distance-left:3.17497mm;mso-wrap-distance-right:3.17497mm;mso-position-horizontal-relative:page;mso-position-vertical-relative:page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" o:allowincell="f">
          <w10:wrap anchorx="page" anchory="page"/>
        </v:line>
      </w:pict>
    </w:r>
    <w:r>
      <w:rPr>
        <w:noProof/>
      </w:rPr>
      <w:pict>
        <v:line id="Line 14" o:spid="_x0000_s2054" style="position:absolute;left:0;text-align:left;z-index:251663872;visibility:visible;mso-wrap-distance-left:3.17497mm;mso-wrap-distance-right:3.17497mm;mso-position-horizontal-relative:page;mso-position-vertical-relative:page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5TNEgIAACgEAAAOAAAAZHJzL2Uyb0RvYy54bWysU8GO2jAQvVfqP1i+QxI2sB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">
          <w10:wrap anchorx="page" anchory="page"/>
        </v:line>
      </w:pict>
    </w:r>
    <w:r>
      <w:rPr>
        <w:noProof/>
      </w:rPr>
      <w:pict>
        <v:line id="Line 13" o:spid="_x0000_s2053" style="position:absolute;left:0;text-align:left;z-index:251658752;visibility:visible;mso-wrap-distance-left:3.17497mm;mso-wrap-distance-right:3.17497mm;mso-position-horizontal-relative:page;mso-position-vertical-relative:page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" o:allowincell="f">
          <w10:wrap anchorx="page" anchory="page"/>
        </v:line>
      </w:pict>
    </w:r>
    <w:r>
      <w:rPr>
        <w:noProof/>
      </w:rPr>
      <w:pict>
        <v:line id="Line 12" o:spid="_x0000_s2052" style="position:absolute;left:0;text-align:left;z-index:251653632;visibility:visible;mso-wrap-distance-top:-3e-5mm;mso-wrap-distance-bottom:-3e-5mm;mso-position-horizontal-relative:page;mso-position-vertical-relative:page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">
          <w10:wrap anchorx="page" anchory="page"/>
        </v:line>
      </w:pict>
    </w:r>
    <w:r>
      <w:rPr>
        <w:noProof/>
      </w:rPr>
      <w:pict>
        <v:line id="Line 11" o:spid="_x0000_s2051" style="position:absolute;left:0;text-align:left;z-index:251648512;visibility:visible;mso-wrap-distance-top:-3e-5mm;mso-wrap-distance-bottom:-3e-5mm;mso-position-horizontal-relative:page;mso-position-vertical-relative:page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OWFQIAACk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" o:allowincell="f">
          <w10:wrap anchorx="page" anchory="page"/>
        </v:lin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6E1" w:rsidRDefault="006426E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26E1" w:rsidRDefault="006426E1">
      <w:r>
        <w:separator/>
      </w:r>
    </w:p>
  </w:footnote>
  <w:footnote w:type="continuationSeparator" w:id="1">
    <w:p w:rsidR="006426E1" w:rsidRDefault="006426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6E1" w:rsidRDefault="006426E1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6E1" w:rsidRDefault="006426E1">
    <w:pPr>
      <w:pStyle w:val="a3"/>
    </w:pPr>
    <w:r>
      <w:rPr>
        <w:noProof/>
      </w:rPr>
      <w:pict>
        <v:line id="Line 8" o:spid="_x0000_s2071" style="position:absolute;left:0;text-align:left;z-index:251633152;visibility:visible;mso-wrap-distance-top:-3e-5mm;mso-wrap-distance-bottom:-3e-5mm;mso-position-horizontal-relative:page;mso-position-vertical-relative:page" from="56pt,14.2pt" to="570.7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">
          <w10:wrap anchorx="page" anchory="page"/>
        </v:line>
      </w:pict>
    </w:r>
    <w:r>
      <w:rPr>
        <w:noProof/>
      </w:rPr>
      <w:pict>
        <v:line id="Line 4" o:spid="_x0000_s2070" style="position:absolute;left:0;text-align:left;z-index:251628032;visibility:visible;mso-wrap-distance-left:3.17497mm;mso-wrap-distance-right:3.17497mm;mso-position-horizontal-relative:page;mso-position-vertical-relative:page" from="570.35pt,14.25pt" to="570.3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">
          <w10:wrap anchorx="page" anchory="page"/>
        </v:line>
      </w:pict>
    </w:r>
    <w:r>
      <w:rPr>
        <w:noProof/>
      </w:rPr>
      <w:pict>
        <v:line id="Line 3" o:spid="_x0000_s2069" style="position:absolute;left:0;text-align:left;z-index:251622912;visibility:visible;mso-wrap-distance-left:3.17497mm;mso-wrap-distance-right:3.17497mm;mso-position-horizontal-relative:page;mso-position-vertical-relative:page" from="56.7pt,14.2pt" to="56.7pt,8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ZI/EgIAACoEAAAOAAAAZHJzL2Uyb0RvYy54bWysU8GO2jAQvVfqP1i+QxIIFCLCqkqgl22L&#10;tNsPMLZDrDq2ZRsCqvrvHTuAlv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">
          <w10:wrap anchorx="page" anchory="page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6E1" w:rsidRDefault="006426E1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B796C"/>
    <w:multiLevelType w:val="hybridMultilevel"/>
    <w:tmpl w:val="8710D78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>
    <w:nsid w:val="076C5AF8"/>
    <w:multiLevelType w:val="hybridMultilevel"/>
    <w:tmpl w:val="6A22F6B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>
    <w:nsid w:val="0889293A"/>
    <w:multiLevelType w:val="hybridMultilevel"/>
    <w:tmpl w:val="5754B0EC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>
    <w:nsid w:val="0C6A783B"/>
    <w:multiLevelType w:val="hybridMultilevel"/>
    <w:tmpl w:val="D59EC1C6"/>
    <w:lvl w:ilvl="0" w:tplc="04190011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>
    <w:nsid w:val="0E0C17A5"/>
    <w:multiLevelType w:val="hybridMultilevel"/>
    <w:tmpl w:val="24B45744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>
    <w:nsid w:val="103B58AF"/>
    <w:multiLevelType w:val="hybridMultilevel"/>
    <w:tmpl w:val="10F6109E"/>
    <w:lvl w:ilvl="0" w:tplc="0840DBD6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>
    <w:nsid w:val="137E7000"/>
    <w:multiLevelType w:val="hybridMultilevel"/>
    <w:tmpl w:val="25D248A4"/>
    <w:lvl w:ilvl="0" w:tplc="0419000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>
    <w:nsid w:val="15DD7E93"/>
    <w:multiLevelType w:val="hybridMultilevel"/>
    <w:tmpl w:val="66787E34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>
    <w:nsid w:val="1F245142"/>
    <w:multiLevelType w:val="hybridMultilevel"/>
    <w:tmpl w:val="328EE34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>
    <w:nsid w:val="1F577599"/>
    <w:multiLevelType w:val="hybridMultilevel"/>
    <w:tmpl w:val="864EE6B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>
    <w:nsid w:val="21F3311D"/>
    <w:multiLevelType w:val="hybridMultilevel"/>
    <w:tmpl w:val="89CA6F2E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>
    <w:nsid w:val="2CBA2123"/>
    <w:multiLevelType w:val="hybridMultilevel"/>
    <w:tmpl w:val="06787CC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>
    <w:nsid w:val="381946D3"/>
    <w:multiLevelType w:val="hybridMultilevel"/>
    <w:tmpl w:val="FC2E387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>
    <w:nsid w:val="394002E2"/>
    <w:multiLevelType w:val="hybridMultilevel"/>
    <w:tmpl w:val="7DC2E7D6"/>
    <w:lvl w:ilvl="0" w:tplc="3F7624E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>
    <w:nsid w:val="39B755E6"/>
    <w:multiLevelType w:val="multilevel"/>
    <w:tmpl w:val="F8987E6A"/>
    <w:lvl w:ilvl="0">
      <w:start w:val="1"/>
      <w:numFmt w:val="decimal"/>
      <w:pStyle w:val="1"/>
      <w:suff w:val="space"/>
      <w:lvlText w:val="%1"/>
      <w:lvlJc w:val="center"/>
      <w:pPr>
        <w:ind w:left="0" w:firstLine="0"/>
      </w:pPr>
      <w:rPr>
        <w:rFonts w:ascii="Times New Roman" w:hAnsi="Times New Roman" w:cs="Times New Roman" w:hint="default"/>
        <w:b/>
        <w:bCs/>
        <w:i w:val="0"/>
        <w:iCs w:val="0"/>
        <w:caps w:val="0"/>
        <w:strike w:val="0"/>
        <w:dstrike w:val="0"/>
        <w:vanish w:val="0"/>
        <w:color w:val="000000"/>
        <w:spacing w:val="0"/>
        <w:sz w:val="28"/>
        <w:szCs w:val="28"/>
        <w:u w:val="none"/>
        <w:vertAlign w:val="baseline"/>
      </w:rPr>
    </w:lvl>
    <w:lvl w:ilvl="1">
      <w:start w:val="1"/>
      <w:numFmt w:val="decimal"/>
      <w:pStyle w:val="10"/>
      <w:suff w:val="space"/>
      <w:lvlText w:val="%1.%2"/>
      <w:lvlJc w:val="left"/>
      <w:pPr>
        <w:ind w:left="0" w:firstLine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w w:val="100"/>
        <w:position w:val="0"/>
        <w:sz w:val="28"/>
        <w:szCs w:val="28"/>
        <w:u w:val="none"/>
        <w:vertAlign w:val="baseline"/>
      </w:rPr>
    </w:lvl>
    <w:lvl w:ilvl="2">
      <w:start w:val="1"/>
      <w:numFmt w:val="decimal"/>
      <w:pStyle w:val="2"/>
      <w:suff w:val="space"/>
      <w:lvlText w:val="%1.%2.%3"/>
      <w:lvlJc w:val="left"/>
      <w:pPr>
        <w:ind w:left="0" w:firstLine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0"/>
        <w:sz w:val="28"/>
        <w:szCs w:val="28"/>
        <w:vertAlign w:val="baseline"/>
      </w:rPr>
    </w:lvl>
    <w:lvl w:ilvl="3">
      <w:start w:val="1"/>
      <w:numFmt w:val="decimal"/>
      <w:pStyle w:val="3"/>
      <w:suff w:val="space"/>
      <w:lvlText w:val="%1.%2.%3.%4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39"/>
        </w:tabs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59"/>
        </w:tabs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79"/>
        </w:tabs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99"/>
        </w:tabs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19"/>
        </w:tabs>
        <w:ind w:left="4319" w:hanging="1440"/>
      </w:pPr>
      <w:rPr>
        <w:rFonts w:hint="default"/>
      </w:rPr>
    </w:lvl>
  </w:abstractNum>
  <w:abstractNum w:abstractNumId="15">
    <w:nsid w:val="3A08100A"/>
    <w:multiLevelType w:val="hybridMultilevel"/>
    <w:tmpl w:val="42505F8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>
    <w:nsid w:val="3AAA55CF"/>
    <w:multiLevelType w:val="hybridMultilevel"/>
    <w:tmpl w:val="66CADC9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>
    <w:nsid w:val="4DC07892"/>
    <w:multiLevelType w:val="hybridMultilevel"/>
    <w:tmpl w:val="9D183572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>
    <w:nsid w:val="548833E2"/>
    <w:multiLevelType w:val="hybridMultilevel"/>
    <w:tmpl w:val="3A820C3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>
    <w:nsid w:val="5C9D4A6C"/>
    <w:multiLevelType w:val="hybridMultilevel"/>
    <w:tmpl w:val="C3CA93D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>
    <w:nsid w:val="5EBD48E0"/>
    <w:multiLevelType w:val="hybridMultilevel"/>
    <w:tmpl w:val="DD86FDC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>
    <w:nsid w:val="649876B5"/>
    <w:multiLevelType w:val="hybridMultilevel"/>
    <w:tmpl w:val="A906C4DE"/>
    <w:lvl w:ilvl="0" w:tplc="08B425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739313F"/>
    <w:multiLevelType w:val="hybridMultilevel"/>
    <w:tmpl w:val="D33AEECA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>
    <w:nsid w:val="6B68482D"/>
    <w:multiLevelType w:val="hybridMultilevel"/>
    <w:tmpl w:val="35987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E114D87"/>
    <w:multiLevelType w:val="hybridMultilevel"/>
    <w:tmpl w:val="1062F7D6"/>
    <w:lvl w:ilvl="0" w:tplc="2C90E43E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E020F9"/>
    <w:multiLevelType w:val="hybridMultilevel"/>
    <w:tmpl w:val="E96C78C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>
    <w:nsid w:val="748570AC"/>
    <w:multiLevelType w:val="hybridMultilevel"/>
    <w:tmpl w:val="9ECA58D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1"/>
  </w:num>
  <w:num w:numId="4">
    <w:abstractNumId w:val="18"/>
  </w:num>
  <w:num w:numId="5">
    <w:abstractNumId w:val="26"/>
  </w:num>
  <w:num w:numId="6">
    <w:abstractNumId w:val="12"/>
  </w:num>
  <w:num w:numId="7">
    <w:abstractNumId w:val="20"/>
  </w:num>
  <w:num w:numId="8">
    <w:abstractNumId w:val="8"/>
  </w:num>
  <w:num w:numId="9">
    <w:abstractNumId w:val="19"/>
  </w:num>
  <w:num w:numId="10">
    <w:abstractNumId w:val="7"/>
  </w:num>
  <w:num w:numId="11">
    <w:abstractNumId w:val="6"/>
  </w:num>
  <w:num w:numId="12">
    <w:abstractNumId w:val="21"/>
  </w:num>
  <w:num w:numId="13">
    <w:abstractNumId w:val="0"/>
  </w:num>
  <w:num w:numId="14">
    <w:abstractNumId w:val="3"/>
  </w:num>
  <w:num w:numId="15">
    <w:abstractNumId w:val="1"/>
  </w:num>
  <w:num w:numId="16">
    <w:abstractNumId w:val="9"/>
  </w:num>
  <w:num w:numId="17">
    <w:abstractNumId w:val="16"/>
  </w:num>
  <w:num w:numId="18">
    <w:abstractNumId w:val="13"/>
  </w:num>
  <w:num w:numId="19">
    <w:abstractNumId w:val="22"/>
  </w:num>
  <w:num w:numId="20">
    <w:abstractNumId w:val="10"/>
  </w:num>
  <w:num w:numId="21">
    <w:abstractNumId w:val="15"/>
  </w:num>
  <w:num w:numId="22">
    <w:abstractNumId w:val="25"/>
  </w:num>
  <w:num w:numId="23">
    <w:abstractNumId w:val="2"/>
  </w:num>
  <w:num w:numId="24">
    <w:abstractNumId w:val="4"/>
  </w:num>
  <w:num w:numId="25">
    <w:abstractNumId w:val="23"/>
  </w:num>
  <w:num w:numId="26">
    <w:abstractNumId w:val="24"/>
  </w:num>
  <w:num w:numId="27">
    <w:abstractNumId w:val="5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grammar="clean"/>
  <w:attachedTemplate r:id="rId1"/>
  <w:stylePaneFormatFilter w:val="3F01"/>
  <w:defaultTabStop w:val="709"/>
  <w:drawingGridHorizontalSpacing w:val="120"/>
  <w:displayHorizontalDrawingGridEvery w:val="2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D745A"/>
    <w:rsid w:val="00004FA7"/>
    <w:rsid w:val="000100F2"/>
    <w:rsid w:val="00013438"/>
    <w:rsid w:val="0001369E"/>
    <w:rsid w:val="000144B9"/>
    <w:rsid w:val="0001612B"/>
    <w:rsid w:val="0002032D"/>
    <w:rsid w:val="00020DD1"/>
    <w:rsid w:val="00023AE5"/>
    <w:rsid w:val="00025684"/>
    <w:rsid w:val="00027034"/>
    <w:rsid w:val="00027E1A"/>
    <w:rsid w:val="00030B30"/>
    <w:rsid w:val="000334CB"/>
    <w:rsid w:val="00034155"/>
    <w:rsid w:val="00034A01"/>
    <w:rsid w:val="00035D97"/>
    <w:rsid w:val="000372B4"/>
    <w:rsid w:val="000375C4"/>
    <w:rsid w:val="000475CF"/>
    <w:rsid w:val="00054732"/>
    <w:rsid w:val="00054D74"/>
    <w:rsid w:val="00054F66"/>
    <w:rsid w:val="00063B4A"/>
    <w:rsid w:val="000648CC"/>
    <w:rsid w:val="00064C3A"/>
    <w:rsid w:val="000650F7"/>
    <w:rsid w:val="000677FF"/>
    <w:rsid w:val="00070064"/>
    <w:rsid w:val="000706AC"/>
    <w:rsid w:val="000719DD"/>
    <w:rsid w:val="00074E89"/>
    <w:rsid w:val="00074FE0"/>
    <w:rsid w:val="00076976"/>
    <w:rsid w:val="0008028E"/>
    <w:rsid w:val="0008028F"/>
    <w:rsid w:val="00080BE1"/>
    <w:rsid w:val="00081259"/>
    <w:rsid w:val="00081727"/>
    <w:rsid w:val="00092AF7"/>
    <w:rsid w:val="000933C6"/>
    <w:rsid w:val="00093875"/>
    <w:rsid w:val="000938C5"/>
    <w:rsid w:val="000946CF"/>
    <w:rsid w:val="000958CE"/>
    <w:rsid w:val="000973D0"/>
    <w:rsid w:val="000A0598"/>
    <w:rsid w:val="000A0E03"/>
    <w:rsid w:val="000A21F7"/>
    <w:rsid w:val="000A3757"/>
    <w:rsid w:val="000A4495"/>
    <w:rsid w:val="000B4923"/>
    <w:rsid w:val="000C0775"/>
    <w:rsid w:val="000D03F9"/>
    <w:rsid w:val="000D0950"/>
    <w:rsid w:val="000D205D"/>
    <w:rsid w:val="000D3725"/>
    <w:rsid w:val="000D44A0"/>
    <w:rsid w:val="000D636F"/>
    <w:rsid w:val="000D65FF"/>
    <w:rsid w:val="000D7A0E"/>
    <w:rsid w:val="000E05CA"/>
    <w:rsid w:val="000E063A"/>
    <w:rsid w:val="000E1EF1"/>
    <w:rsid w:val="000E2563"/>
    <w:rsid w:val="000E2D42"/>
    <w:rsid w:val="000E34F3"/>
    <w:rsid w:val="000E6B1B"/>
    <w:rsid w:val="000E7200"/>
    <w:rsid w:val="000E7776"/>
    <w:rsid w:val="000F10EC"/>
    <w:rsid w:val="000F2054"/>
    <w:rsid w:val="000F23B6"/>
    <w:rsid w:val="000F29C0"/>
    <w:rsid w:val="000F2AA1"/>
    <w:rsid w:val="000F3A33"/>
    <w:rsid w:val="000F6875"/>
    <w:rsid w:val="000F7FA5"/>
    <w:rsid w:val="00100325"/>
    <w:rsid w:val="001008F0"/>
    <w:rsid w:val="00100C29"/>
    <w:rsid w:val="00100FD0"/>
    <w:rsid w:val="00101A61"/>
    <w:rsid w:val="001032B8"/>
    <w:rsid w:val="00105253"/>
    <w:rsid w:val="00107CD7"/>
    <w:rsid w:val="00107E40"/>
    <w:rsid w:val="00111AA1"/>
    <w:rsid w:val="00115084"/>
    <w:rsid w:val="00116208"/>
    <w:rsid w:val="00121FFF"/>
    <w:rsid w:val="00122E47"/>
    <w:rsid w:val="00130922"/>
    <w:rsid w:val="00130EA0"/>
    <w:rsid w:val="001332F7"/>
    <w:rsid w:val="001339DC"/>
    <w:rsid w:val="00134565"/>
    <w:rsid w:val="001407B0"/>
    <w:rsid w:val="00140C5D"/>
    <w:rsid w:val="00140E20"/>
    <w:rsid w:val="00144909"/>
    <w:rsid w:val="0015127D"/>
    <w:rsid w:val="001515D3"/>
    <w:rsid w:val="00152890"/>
    <w:rsid w:val="00154142"/>
    <w:rsid w:val="001644C7"/>
    <w:rsid w:val="00167D65"/>
    <w:rsid w:val="00170150"/>
    <w:rsid w:val="0017021E"/>
    <w:rsid w:val="001720D4"/>
    <w:rsid w:val="00173002"/>
    <w:rsid w:val="00174C58"/>
    <w:rsid w:val="00177DC4"/>
    <w:rsid w:val="001800D1"/>
    <w:rsid w:val="00181002"/>
    <w:rsid w:val="00181224"/>
    <w:rsid w:val="00181BE6"/>
    <w:rsid w:val="001823EE"/>
    <w:rsid w:val="00183E0F"/>
    <w:rsid w:val="001876F2"/>
    <w:rsid w:val="001905C6"/>
    <w:rsid w:val="00190B54"/>
    <w:rsid w:val="00191325"/>
    <w:rsid w:val="00194F76"/>
    <w:rsid w:val="001A42C9"/>
    <w:rsid w:val="001B001A"/>
    <w:rsid w:val="001B1641"/>
    <w:rsid w:val="001B4CD0"/>
    <w:rsid w:val="001C18D6"/>
    <w:rsid w:val="001C1C50"/>
    <w:rsid w:val="001C3574"/>
    <w:rsid w:val="001C43B6"/>
    <w:rsid w:val="001C48E2"/>
    <w:rsid w:val="001C5D0A"/>
    <w:rsid w:val="001C75BC"/>
    <w:rsid w:val="001D0780"/>
    <w:rsid w:val="001D0D61"/>
    <w:rsid w:val="001D10EE"/>
    <w:rsid w:val="001D21EB"/>
    <w:rsid w:val="001D2962"/>
    <w:rsid w:val="001D2BEB"/>
    <w:rsid w:val="001D3F3A"/>
    <w:rsid w:val="001D4515"/>
    <w:rsid w:val="001D7366"/>
    <w:rsid w:val="001E1CF4"/>
    <w:rsid w:val="001E6887"/>
    <w:rsid w:val="001E76EC"/>
    <w:rsid w:val="001F056C"/>
    <w:rsid w:val="001F0B6D"/>
    <w:rsid w:val="001F1185"/>
    <w:rsid w:val="001F5742"/>
    <w:rsid w:val="002003E8"/>
    <w:rsid w:val="00200456"/>
    <w:rsid w:val="00200A1C"/>
    <w:rsid w:val="00207A65"/>
    <w:rsid w:val="00207CD7"/>
    <w:rsid w:val="00210314"/>
    <w:rsid w:val="00211B3B"/>
    <w:rsid w:val="002164D9"/>
    <w:rsid w:val="002176B0"/>
    <w:rsid w:val="002242AA"/>
    <w:rsid w:val="00231CBA"/>
    <w:rsid w:val="00231F01"/>
    <w:rsid w:val="0023366B"/>
    <w:rsid w:val="002341BB"/>
    <w:rsid w:val="00234EF0"/>
    <w:rsid w:val="00237546"/>
    <w:rsid w:val="00237E6A"/>
    <w:rsid w:val="00243F75"/>
    <w:rsid w:val="00244187"/>
    <w:rsid w:val="002458C0"/>
    <w:rsid w:val="00246E54"/>
    <w:rsid w:val="00247506"/>
    <w:rsid w:val="0025211C"/>
    <w:rsid w:val="00252EFB"/>
    <w:rsid w:val="00254347"/>
    <w:rsid w:val="002544F5"/>
    <w:rsid w:val="00256530"/>
    <w:rsid w:val="00256929"/>
    <w:rsid w:val="0025794F"/>
    <w:rsid w:val="00261F0E"/>
    <w:rsid w:val="00262625"/>
    <w:rsid w:val="002667F2"/>
    <w:rsid w:val="00267FE6"/>
    <w:rsid w:val="00270C84"/>
    <w:rsid w:val="00271052"/>
    <w:rsid w:val="002715BE"/>
    <w:rsid w:val="0027214D"/>
    <w:rsid w:val="0027238F"/>
    <w:rsid w:val="002723AF"/>
    <w:rsid w:val="00275F58"/>
    <w:rsid w:val="00275FF2"/>
    <w:rsid w:val="0028192F"/>
    <w:rsid w:val="00282702"/>
    <w:rsid w:val="00282EAE"/>
    <w:rsid w:val="002843D8"/>
    <w:rsid w:val="00284B56"/>
    <w:rsid w:val="00286E28"/>
    <w:rsid w:val="00287140"/>
    <w:rsid w:val="002906AB"/>
    <w:rsid w:val="00295974"/>
    <w:rsid w:val="00297749"/>
    <w:rsid w:val="002A0270"/>
    <w:rsid w:val="002A0E64"/>
    <w:rsid w:val="002A1137"/>
    <w:rsid w:val="002A150C"/>
    <w:rsid w:val="002A199F"/>
    <w:rsid w:val="002A19AA"/>
    <w:rsid w:val="002A5901"/>
    <w:rsid w:val="002A6966"/>
    <w:rsid w:val="002B05AC"/>
    <w:rsid w:val="002B33B6"/>
    <w:rsid w:val="002B484A"/>
    <w:rsid w:val="002B4997"/>
    <w:rsid w:val="002B55B8"/>
    <w:rsid w:val="002B5FBD"/>
    <w:rsid w:val="002C0C87"/>
    <w:rsid w:val="002C1008"/>
    <w:rsid w:val="002C5E4F"/>
    <w:rsid w:val="002D1249"/>
    <w:rsid w:val="002D1DB3"/>
    <w:rsid w:val="002D1FEB"/>
    <w:rsid w:val="002D231A"/>
    <w:rsid w:val="002D2CF6"/>
    <w:rsid w:val="002D4469"/>
    <w:rsid w:val="002D6DC6"/>
    <w:rsid w:val="002E195A"/>
    <w:rsid w:val="002E4C77"/>
    <w:rsid w:val="002E5F69"/>
    <w:rsid w:val="002E6577"/>
    <w:rsid w:val="002E679B"/>
    <w:rsid w:val="002F04CC"/>
    <w:rsid w:val="002F5C95"/>
    <w:rsid w:val="002F6CE8"/>
    <w:rsid w:val="0030058F"/>
    <w:rsid w:val="003017F8"/>
    <w:rsid w:val="00301D24"/>
    <w:rsid w:val="00302D2F"/>
    <w:rsid w:val="003035BC"/>
    <w:rsid w:val="00304F6F"/>
    <w:rsid w:val="00305F4E"/>
    <w:rsid w:val="003132D4"/>
    <w:rsid w:val="00313939"/>
    <w:rsid w:val="00315F14"/>
    <w:rsid w:val="00320B5C"/>
    <w:rsid w:val="00322E3D"/>
    <w:rsid w:val="003242D6"/>
    <w:rsid w:val="00324308"/>
    <w:rsid w:val="00325353"/>
    <w:rsid w:val="00326873"/>
    <w:rsid w:val="003270C9"/>
    <w:rsid w:val="003306FB"/>
    <w:rsid w:val="0033155F"/>
    <w:rsid w:val="00334345"/>
    <w:rsid w:val="0033592F"/>
    <w:rsid w:val="0033750E"/>
    <w:rsid w:val="00340751"/>
    <w:rsid w:val="00345DC6"/>
    <w:rsid w:val="003464E6"/>
    <w:rsid w:val="00346B88"/>
    <w:rsid w:val="00347AE5"/>
    <w:rsid w:val="003546E4"/>
    <w:rsid w:val="00356656"/>
    <w:rsid w:val="00360AFA"/>
    <w:rsid w:val="00364731"/>
    <w:rsid w:val="00365061"/>
    <w:rsid w:val="00366AAD"/>
    <w:rsid w:val="003675BB"/>
    <w:rsid w:val="00367C8F"/>
    <w:rsid w:val="003700F1"/>
    <w:rsid w:val="00371C70"/>
    <w:rsid w:val="0037210D"/>
    <w:rsid w:val="003731BF"/>
    <w:rsid w:val="00373B4D"/>
    <w:rsid w:val="00373FA3"/>
    <w:rsid w:val="00381183"/>
    <w:rsid w:val="00381585"/>
    <w:rsid w:val="00383076"/>
    <w:rsid w:val="00385B21"/>
    <w:rsid w:val="00386CE0"/>
    <w:rsid w:val="0038755C"/>
    <w:rsid w:val="00387CA9"/>
    <w:rsid w:val="0039032B"/>
    <w:rsid w:val="0039071C"/>
    <w:rsid w:val="0039476A"/>
    <w:rsid w:val="003969C8"/>
    <w:rsid w:val="003969E7"/>
    <w:rsid w:val="003A0899"/>
    <w:rsid w:val="003A1457"/>
    <w:rsid w:val="003A20DA"/>
    <w:rsid w:val="003A492E"/>
    <w:rsid w:val="003A5172"/>
    <w:rsid w:val="003A6823"/>
    <w:rsid w:val="003A6F07"/>
    <w:rsid w:val="003B2308"/>
    <w:rsid w:val="003B2C0A"/>
    <w:rsid w:val="003B43D0"/>
    <w:rsid w:val="003B69F7"/>
    <w:rsid w:val="003B6B8F"/>
    <w:rsid w:val="003C1213"/>
    <w:rsid w:val="003C129F"/>
    <w:rsid w:val="003C25BA"/>
    <w:rsid w:val="003C2FCE"/>
    <w:rsid w:val="003C7060"/>
    <w:rsid w:val="003D0085"/>
    <w:rsid w:val="003D6AA1"/>
    <w:rsid w:val="003D73B2"/>
    <w:rsid w:val="003E0B3B"/>
    <w:rsid w:val="003E2251"/>
    <w:rsid w:val="003E25D2"/>
    <w:rsid w:val="003E28DF"/>
    <w:rsid w:val="003E5120"/>
    <w:rsid w:val="003E5AF0"/>
    <w:rsid w:val="003F0EDE"/>
    <w:rsid w:val="003F4AFA"/>
    <w:rsid w:val="003F7010"/>
    <w:rsid w:val="00400483"/>
    <w:rsid w:val="00401594"/>
    <w:rsid w:val="00405F36"/>
    <w:rsid w:val="004071AF"/>
    <w:rsid w:val="004127DB"/>
    <w:rsid w:val="00414114"/>
    <w:rsid w:val="00414DE0"/>
    <w:rsid w:val="0041556E"/>
    <w:rsid w:val="00416809"/>
    <w:rsid w:val="00423D96"/>
    <w:rsid w:val="00424A3E"/>
    <w:rsid w:val="00425338"/>
    <w:rsid w:val="00425CFB"/>
    <w:rsid w:val="00430018"/>
    <w:rsid w:val="00430E52"/>
    <w:rsid w:val="00433A20"/>
    <w:rsid w:val="004341E2"/>
    <w:rsid w:val="00441FF4"/>
    <w:rsid w:val="00442BF5"/>
    <w:rsid w:val="00444180"/>
    <w:rsid w:val="0044451A"/>
    <w:rsid w:val="00444E90"/>
    <w:rsid w:val="00450F17"/>
    <w:rsid w:val="004514B4"/>
    <w:rsid w:val="00454060"/>
    <w:rsid w:val="00454E4B"/>
    <w:rsid w:val="00455D04"/>
    <w:rsid w:val="00460764"/>
    <w:rsid w:val="004634D0"/>
    <w:rsid w:val="00463892"/>
    <w:rsid w:val="00464267"/>
    <w:rsid w:val="00464C27"/>
    <w:rsid w:val="0046580B"/>
    <w:rsid w:val="004671E8"/>
    <w:rsid w:val="004700C4"/>
    <w:rsid w:val="00472331"/>
    <w:rsid w:val="00473564"/>
    <w:rsid w:val="004744C6"/>
    <w:rsid w:val="0048183A"/>
    <w:rsid w:val="0048408D"/>
    <w:rsid w:val="00491472"/>
    <w:rsid w:val="004918DF"/>
    <w:rsid w:val="00491FD3"/>
    <w:rsid w:val="00493473"/>
    <w:rsid w:val="00494216"/>
    <w:rsid w:val="0049437C"/>
    <w:rsid w:val="004954BD"/>
    <w:rsid w:val="00497629"/>
    <w:rsid w:val="00497633"/>
    <w:rsid w:val="004A001E"/>
    <w:rsid w:val="004A12AD"/>
    <w:rsid w:val="004A1B0B"/>
    <w:rsid w:val="004A2248"/>
    <w:rsid w:val="004A2EDB"/>
    <w:rsid w:val="004B18D6"/>
    <w:rsid w:val="004B2640"/>
    <w:rsid w:val="004B5542"/>
    <w:rsid w:val="004B660D"/>
    <w:rsid w:val="004B6A05"/>
    <w:rsid w:val="004C1E4D"/>
    <w:rsid w:val="004C4328"/>
    <w:rsid w:val="004C6E2C"/>
    <w:rsid w:val="004C6F1A"/>
    <w:rsid w:val="004C7123"/>
    <w:rsid w:val="004C7772"/>
    <w:rsid w:val="004D2054"/>
    <w:rsid w:val="004D30CD"/>
    <w:rsid w:val="004D4034"/>
    <w:rsid w:val="004D5A8A"/>
    <w:rsid w:val="004D5B5A"/>
    <w:rsid w:val="004E05B9"/>
    <w:rsid w:val="004E11C7"/>
    <w:rsid w:val="004E4340"/>
    <w:rsid w:val="004E47C6"/>
    <w:rsid w:val="004F0B6D"/>
    <w:rsid w:val="004F3D60"/>
    <w:rsid w:val="004F5A56"/>
    <w:rsid w:val="004F63EF"/>
    <w:rsid w:val="0050117F"/>
    <w:rsid w:val="005044F8"/>
    <w:rsid w:val="005079F8"/>
    <w:rsid w:val="00511D69"/>
    <w:rsid w:val="005131FD"/>
    <w:rsid w:val="00514763"/>
    <w:rsid w:val="00517DE6"/>
    <w:rsid w:val="005257BF"/>
    <w:rsid w:val="0052604D"/>
    <w:rsid w:val="0053203B"/>
    <w:rsid w:val="00533C19"/>
    <w:rsid w:val="0053473C"/>
    <w:rsid w:val="005361B6"/>
    <w:rsid w:val="00536CC9"/>
    <w:rsid w:val="00537402"/>
    <w:rsid w:val="005406E3"/>
    <w:rsid w:val="00541C2F"/>
    <w:rsid w:val="00542FDA"/>
    <w:rsid w:val="0054313D"/>
    <w:rsid w:val="00543E25"/>
    <w:rsid w:val="0054427D"/>
    <w:rsid w:val="00546274"/>
    <w:rsid w:val="00547520"/>
    <w:rsid w:val="0055028F"/>
    <w:rsid w:val="0055096B"/>
    <w:rsid w:val="00550D7C"/>
    <w:rsid w:val="00557774"/>
    <w:rsid w:val="00560525"/>
    <w:rsid w:val="0056277E"/>
    <w:rsid w:val="0056559F"/>
    <w:rsid w:val="005675FF"/>
    <w:rsid w:val="00567955"/>
    <w:rsid w:val="00571092"/>
    <w:rsid w:val="005725AC"/>
    <w:rsid w:val="0057298D"/>
    <w:rsid w:val="0058077E"/>
    <w:rsid w:val="005828A9"/>
    <w:rsid w:val="005863C1"/>
    <w:rsid w:val="00587864"/>
    <w:rsid w:val="00591569"/>
    <w:rsid w:val="00591CCE"/>
    <w:rsid w:val="00592619"/>
    <w:rsid w:val="00595264"/>
    <w:rsid w:val="00595A7C"/>
    <w:rsid w:val="00596289"/>
    <w:rsid w:val="00597D4D"/>
    <w:rsid w:val="005A0AC1"/>
    <w:rsid w:val="005A19EB"/>
    <w:rsid w:val="005A1BC8"/>
    <w:rsid w:val="005A20C4"/>
    <w:rsid w:val="005A3DFE"/>
    <w:rsid w:val="005A418D"/>
    <w:rsid w:val="005A4B3A"/>
    <w:rsid w:val="005A5C23"/>
    <w:rsid w:val="005A6595"/>
    <w:rsid w:val="005B0C9D"/>
    <w:rsid w:val="005B1028"/>
    <w:rsid w:val="005B2162"/>
    <w:rsid w:val="005B3F98"/>
    <w:rsid w:val="005B6C22"/>
    <w:rsid w:val="005B6C5A"/>
    <w:rsid w:val="005C1619"/>
    <w:rsid w:val="005C240C"/>
    <w:rsid w:val="005C3961"/>
    <w:rsid w:val="005C3FE4"/>
    <w:rsid w:val="005C50AA"/>
    <w:rsid w:val="005C72CB"/>
    <w:rsid w:val="005D0CB1"/>
    <w:rsid w:val="005D10CD"/>
    <w:rsid w:val="005D1948"/>
    <w:rsid w:val="005D207E"/>
    <w:rsid w:val="005D64EE"/>
    <w:rsid w:val="005E11A0"/>
    <w:rsid w:val="005E1A5C"/>
    <w:rsid w:val="005E3E06"/>
    <w:rsid w:val="005E5709"/>
    <w:rsid w:val="005F243D"/>
    <w:rsid w:val="005F3EBE"/>
    <w:rsid w:val="005F5220"/>
    <w:rsid w:val="005F67EA"/>
    <w:rsid w:val="0060010A"/>
    <w:rsid w:val="006006FE"/>
    <w:rsid w:val="00601D0E"/>
    <w:rsid w:val="00602326"/>
    <w:rsid w:val="00602E01"/>
    <w:rsid w:val="0060309E"/>
    <w:rsid w:val="006041D5"/>
    <w:rsid w:val="006052F4"/>
    <w:rsid w:val="00606B29"/>
    <w:rsid w:val="0060750E"/>
    <w:rsid w:val="00610D6C"/>
    <w:rsid w:val="006111C9"/>
    <w:rsid w:val="00613794"/>
    <w:rsid w:val="00615E37"/>
    <w:rsid w:val="00620D4B"/>
    <w:rsid w:val="006211CB"/>
    <w:rsid w:val="00621312"/>
    <w:rsid w:val="0062444D"/>
    <w:rsid w:val="00624613"/>
    <w:rsid w:val="006248EB"/>
    <w:rsid w:val="00626096"/>
    <w:rsid w:val="00626557"/>
    <w:rsid w:val="00626BFD"/>
    <w:rsid w:val="006315DD"/>
    <w:rsid w:val="00637AD2"/>
    <w:rsid w:val="006404BD"/>
    <w:rsid w:val="0064080E"/>
    <w:rsid w:val="00641D4A"/>
    <w:rsid w:val="00642533"/>
    <w:rsid w:val="006426E1"/>
    <w:rsid w:val="00642F42"/>
    <w:rsid w:val="0064622F"/>
    <w:rsid w:val="006506C0"/>
    <w:rsid w:val="00653DAA"/>
    <w:rsid w:val="00653E46"/>
    <w:rsid w:val="006551D2"/>
    <w:rsid w:val="00655296"/>
    <w:rsid w:val="00657D4C"/>
    <w:rsid w:val="00657FA1"/>
    <w:rsid w:val="0066220A"/>
    <w:rsid w:val="00663656"/>
    <w:rsid w:val="00663689"/>
    <w:rsid w:val="00681DF3"/>
    <w:rsid w:val="00683696"/>
    <w:rsid w:val="00684DE6"/>
    <w:rsid w:val="00685086"/>
    <w:rsid w:val="00685610"/>
    <w:rsid w:val="006875B9"/>
    <w:rsid w:val="0068792F"/>
    <w:rsid w:val="0069354C"/>
    <w:rsid w:val="00694DF2"/>
    <w:rsid w:val="0069584D"/>
    <w:rsid w:val="00696ED1"/>
    <w:rsid w:val="006970BC"/>
    <w:rsid w:val="006A2E03"/>
    <w:rsid w:val="006A4090"/>
    <w:rsid w:val="006A4485"/>
    <w:rsid w:val="006A4D03"/>
    <w:rsid w:val="006A6401"/>
    <w:rsid w:val="006A6610"/>
    <w:rsid w:val="006A6A77"/>
    <w:rsid w:val="006B0E03"/>
    <w:rsid w:val="006B49A3"/>
    <w:rsid w:val="006B6544"/>
    <w:rsid w:val="006B6E97"/>
    <w:rsid w:val="006B748B"/>
    <w:rsid w:val="006B7ED8"/>
    <w:rsid w:val="006C178D"/>
    <w:rsid w:val="006C1C21"/>
    <w:rsid w:val="006C2726"/>
    <w:rsid w:val="006C3309"/>
    <w:rsid w:val="006D0D88"/>
    <w:rsid w:val="006D6D45"/>
    <w:rsid w:val="006D7EE5"/>
    <w:rsid w:val="006E2C14"/>
    <w:rsid w:val="006E4F14"/>
    <w:rsid w:val="006E5BE7"/>
    <w:rsid w:val="006E5E6D"/>
    <w:rsid w:val="006F1336"/>
    <w:rsid w:val="006F1C09"/>
    <w:rsid w:val="006F2A33"/>
    <w:rsid w:val="006F413D"/>
    <w:rsid w:val="006F417C"/>
    <w:rsid w:val="006F62BA"/>
    <w:rsid w:val="0070035B"/>
    <w:rsid w:val="007014E3"/>
    <w:rsid w:val="00701725"/>
    <w:rsid w:val="007022CB"/>
    <w:rsid w:val="007115F3"/>
    <w:rsid w:val="00711B92"/>
    <w:rsid w:val="00716046"/>
    <w:rsid w:val="00716AA1"/>
    <w:rsid w:val="00720CE1"/>
    <w:rsid w:val="007212DC"/>
    <w:rsid w:val="007224D8"/>
    <w:rsid w:val="00722B10"/>
    <w:rsid w:val="00724264"/>
    <w:rsid w:val="0072686A"/>
    <w:rsid w:val="00733B1F"/>
    <w:rsid w:val="00734FBE"/>
    <w:rsid w:val="0073543D"/>
    <w:rsid w:val="007376FA"/>
    <w:rsid w:val="00743CD8"/>
    <w:rsid w:val="007441E9"/>
    <w:rsid w:val="00745BFA"/>
    <w:rsid w:val="00746796"/>
    <w:rsid w:val="00753493"/>
    <w:rsid w:val="00756A5D"/>
    <w:rsid w:val="007579AD"/>
    <w:rsid w:val="00761E14"/>
    <w:rsid w:val="00764369"/>
    <w:rsid w:val="0076584D"/>
    <w:rsid w:val="00767D48"/>
    <w:rsid w:val="00767FB6"/>
    <w:rsid w:val="007700E0"/>
    <w:rsid w:val="00771D9F"/>
    <w:rsid w:val="00773047"/>
    <w:rsid w:val="00780726"/>
    <w:rsid w:val="00781932"/>
    <w:rsid w:val="00784E95"/>
    <w:rsid w:val="00785E75"/>
    <w:rsid w:val="00790280"/>
    <w:rsid w:val="00796138"/>
    <w:rsid w:val="00796B4A"/>
    <w:rsid w:val="007A177C"/>
    <w:rsid w:val="007A4E23"/>
    <w:rsid w:val="007A6A04"/>
    <w:rsid w:val="007B029F"/>
    <w:rsid w:val="007B0530"/>
    <w:rsid w:val="007B0722"/>
    <w:rsid w:val="007B26D5"/>
    <w:rsid w:val="007B37AF"/>
    <w:rsid w:val="007B4083"/>
    <w:rsid w:val="007B4B18"/>
    <w:rsid w:val="007C198E"/>
    <w:rsid w:val="007C42CD"/>
    <w:rsid w:val="007C44A6"/>
    <w:rsid w:val="007C63E6"/>
    <w:rsid w:val="007C7186"/>
    <w:rsid w:val="007C7A23"/>
    <w:rsid w:val="007D18A3"/>
    <w:rsid w:val="007D4391"/>
    <w:rsid w:val="007D5066"/>
    <w:rsid w:val="007D5E23"/>
    <w:rsid w:val="007D614B"/>
    <w:rsid w:val="007D74E5"/>
    <w:rsid w:val="007E0F13"/>
    <w:rsid w:val="007E1250"/>
    <w:rsid w:val="007E1639"/>
    <w:rsid w:val="007E2A84"/>
    <w:rsid w:val="007E42A5"/>
    <w:rsid w:val="007E562A"/>
    <w:rsid w:val="007E5C91"/>
    <w:rsid w:val="007E5D2A"/>
    <w:rsid w:val="007E6E6F"/>
    <w:rsid w:val="007F0DDC"/>
    <w:rsid w:val="007F2CC5"/>
    <w:rsid w:val="00800FF9"/>
    <w:rsid w:val="00802B59"/>
    <w:rsid w:val="00803A63"/>
    <w:rsid w:val="008046CF"/>
    <w:rsid w:val="008051D6"/>
    <w:rsid w:val="00812CF1"/>
    <w:rsid w:val="0081388A"/>
    <w:rsid w:val="00813B07"/>
    <w:rsid w:val="008153D0"/>
    <w:rsid w:val="00816535"/>
    <w:rsid w:val="00817666"/>
    <w:rsid w:val="008177A4"/>
    <w:rsid w:val="008178EB"/>
    <w:rsid w:val="008179F3"/>
    <w:rsid w:val="00820940"/>
    <w:rsid w:val="00821114"/>
    <w:rsid w:val="00821420"/>
    <w:rsid w:val="008235AE"/>
    <w:rsid w:val="00823BEB"/>
    <w:rsid w:val="00825708"/>
    <w:rsid w:val="00825FBB"/>
    <w:rsid w:val="0082621E"/>
    <w:rsid w:val="00826B5D"/>
    <w:rsid w:val="00830807"/>
    <w:rsid w:val="0083171C"/>
    <w:rsid w:val="008326DD"/>
    <w:rsid w:val="00833DCD"/>
    <w:rsid w:val="0083570C"/>
    <w:rsid w:val="00837468"/>
    <w:rsid w:val="008415D4"/>
    <w:rsid w:val="00841B27"/>
    <w:rsid w:val="00842661"/>
    <w:rsid w:val="00842D31"/>
    <w:rsid w:val="00843BDA"/>
    <w:rsid w:val="00847498"/>
    <w:rsid w:val="00851208"/>
    <w:rsid w:val="00851291"/>
    <w:rsid w:val="00852696"/>
    <w:rsid w:val="008568B6"/>
    <w:rsid w:val="008614A6"/>
    <w:rsid w:val="00861755"/>
    <w:rsid w:val="00862140"/>
    <w:rsid w:val="00863368"/>
    <w:rsid w:val="0086377C"/>
    <w:rsid w:val="00866DF2"/>
    <w:rsid w:val="008713B8"/>
    <w:rsid w:val="00872378"/>
    <w:rsid w:val="008727F7"/>
    <w:rsid w:val="008730FC"/>
    <w:rsid w:val="0088045E"/>
    <w:rsid w:val="00880594"/>
    <w:rsid w:val="008818F1"/>
    <w:rsid w:val="00882026"/>
    <w:rsid w:val="00883B1B"/>
    <w:rsid w:val="0088561B"/>
    <w:rsid w:val="00885F63"/>
    <w:rsid w:val="00890BDB"/>
    <w:rsid w:val="0089198B"/>
    <w:rsid w:val="00892318"/>
    <w:rsid w:val="00892605"/>
    <w:rsid w:val="008926C7"/>
    <w:rsid w:val="00892ED0"/>
    <w:rsid w:val="00897EB3"/>
    <w:rsid w:val="008A1660"/>
    <w:rsid w:val="008A292A"/>
    <w:rsid w:val="008A2F47"/>
    <w:rsid w:val="008A3EDD"/>
    <w:rsid w:val="008A40D3"/>
    <w:rsid w:val="008A5AB9"/>
    <w:rsid w:val="008A60FF"/>
    <w:rsid w:val="008A7E48"/>
    <w:rsid w:val="008B6541"/>
    <w:rsid w:val="008C195F"/>
    <w:rsid w:val="008C209A"/>
    <w:rsid w:val="008C326E"/>
    <w:rsid w:val="008C3451"/>
    <w:rsid w:val="008C37DA"/>
    <w:rsid w:val="008C5BE5"/>
    <w:rsid w:val="008C6828"/>
    <w:rsid w:val="008D6087"/>
    <w:rsid w:val="008E18B6"/>
    <w:rsid w:val="008E3F18"/>
    <w:rsid w:val="008E647B"/>
    <w:rsid w:val="008E7306"/>
    <w:rsid w:val="008F0F90"/>
    <w:rsid w:val="008F32AD"/>
    <w:rsid w:val="008F4D12"/>
    <w:rsid w:val="008F6EE9"/>
    <w:rsid w:val="0090392B"/>
    <w:rsid w:val="00904512"/>
    <w:rsid w:val="00905154"/>
    <w:rsid w:val="0090695C"/>
    <w:rsid w:val="00910A80"/>
    <w:rsid w:val="00910DDC"/>
    <w:rsid w:val="00911174"/>
    <w:rsid w:val="00911B41"/>
    <w:rsid w:val="00913111"/>
    <w:rsid w:val="00913ED5"/>
    <w:rsid w:val="00914CBA"/>
    <w:rsid w:val="00914D55"/>
    <w:rsid w:val="009165EE"/>
    <w:rsid w:val="0091703E"/>
    <w:rsid w:val="009172AA"/>
    <w:rsid w:val="009207A7"/>
    <w:rsid w:val="009209F1"/>
    <w:rsid w:val="0092417E"/>
    <w:rsid w:val="009264B3"/>
    <w:rsid w:val="00926E83"/>
    <w:rsid w:val="00927E59"/>
    <w:rsid w:val="0093363D"/>
    <w:rsid w:val="00933708"/>
    <w:rsid w:val="00937D1C"/>
    <w:rsid w:val="00937E0B"/>
    <w:rsid w:val="009405FF"/>
    <w:rsid w:val="00940D01"/>
    <w:rsid w:val="00942F30"/>
    <w:rsid w:val="00943823"/>
    <w:rsid w:val="009507BA"/>
    <w:rsid w:val="009536D5"/>
    <w:rsid w:val="009546D6"/>
    <w:rsid w:val="009547DF"/>
    <w:rsid w:val="009561B8"/>
    <w:rsid w:val="00956F09"/>
    <w:rsid w:val="00957246"/>
    <w:rsid w:val="009612DC"/>
    <w:rsid w:val="00961BBF"/>
    <w:rsid w:val="00961CC9"/>
    <w:rsid w:val="009628C1"/>
    <w:rsid w:val="009629F1"/>
    <w:rsid w:val="00965032"/>
    <w:rsid w:val="00965568"/>
    <w:rsid w:val="009661E3"/>
    <w:rsid w:val="00966BAE"/>
    <w:rsid w:val="00967345"/>
    <w:rsid w:val="00970BFB"/>
    <w:rsid w:val="00973C52"/>
    <w:rsid w:val="00983626"/>
    <w:rsid w:val="00984E5E"/>
    <w:rsid w:val="00985168"/>
    <w:rsid w:val="0098570F"/>
    <w:rsid w:val="0099042A"/>
    <w:rsid w:val="0099060D"/>
    <w:rsid w:val="00991437"/>
    <w:rsid w:val="009924C8"/>
    <w:rsid w:val="009954CB"/>
    <w:rsid w:val="0099558E"/>
    <w:rsid w:val="00996643"/>
    <w:rsid w:val="009969C1"/>
    <w:rsid w:val="00997C3B"/>
    <w:rsid w:val="009A0AE0"/>
    <w:rsid w:val="009A3780"/>
    <w:rsid w:val="009A7B39"/>
    <w:rsid w:val="009A7E66"/>
    <w:rsid w:val="009A7FAB"/>
    <w:rsid w:val="009B0E93"/>
    <w:rsid w:val="009B24B7"/>
    <w:rsid w:val="009B3EE5"/>
    <w:rsid w:val="009B44B4"/>
    <w:rsid w:val="009C1673"/>
    <w:rsid w:val="009C1AA0"/>
    <w:rsid w:val="009C5FE0"/>
    <w:rsid w:val="009C6518"/>
    <w:rsid w:val="009D16E4"/>
    <w:rsid w:val="009D2F20"/>
    <w:rsid w:val="009D44EE"/>
    <w:rsid w:val="009D5062"/>
    <w:rsid w:val="009D507D"/>
    <w:rsid w:val="009E02A7"/>
    <w:rsid w:val="009E3325"/>
    <w:rsid w:val="009E40C1"/>
    <w:rsid w:val="009E42D1"/>
    <w:rsid w:val="009E7D15"/>
    <w:rsid w:val="009F0070"/>
    <w:rsid w:val="009F2273"/>
    <w:rsid w:val="009F2FFC"/>
    <w:rsid w:val="009F3E51"/>
    <w:rsid w:val="009F5EA1"/>
    <w:rsid w:val="009F6949"/>
    <w:rsid w:val="009F7A39"/>
    <w:rsid w:val="00A00A63"/>
    <w:rsid w:val="00A00E52"/>
    <w:rsid w:val="00A028F1"/>
    <w:rsid w:val="00A057ED"/>
    <w:rsid w:val="00A11569"/>
    <w:rsid w:val="00A158FA"/>
    <w:rsid w:val="00A15A0C"/>
    <w:rsid w:val="00A15DA4"/>
    <w:rsid w:val="00A17F22"/>
    <w:rsid w:val="00A20C2A"/>
    <w:rsid w:val="00A218EE"/>
    <w:rsid w:val="00A219F3"/>
    <w:rsid w:val="00A21E3D"/>
    <w:rsid w:val="00A2378D"/>
    <w:rsid w:val="00A253B1"/>
    <w:rsid w:val="00A2619C"/>
    <w:rsid w:val="00A3514E"/>
    <w:rsid w:val="00A37C5F"/>
    <w:rsid w:val="00A44D76"/>
    <w:rsid w:val="00A47CCF"/>
    <w:rsid w:val="00A47E45"/>
    <w:rsid w:val="00A512CB"/>
    <w:rsid w:val="00A51A1D"/>
    <w:rsid w:val="00A5274E"/>
    <w:rsid w:val="00A5592A"/>
    <w:rsid w:val="00A62409"/>
    <w:rsid w:val="00A6284E"/>
    <w:rsid w:val="00A65B62"/>
    <w:rsid w:val="00A66267"/>
    <w:rsid w:val="00A714E7"/>
    <w:rsid w:val="00A715AB"/>
    <w:rsid w:val="00A72439"/>
    <w:rsid w:val="00A72542"/>
    <w:rsid w:val="00A747DC"/>
    <w:rsid w:val="00A74DE4"/>
    <w:rsid w:val="00A7707A"/>
    <w:rsid w:val="00A7799E"/>
    <w:rsid w:val="00A810B9"/>
    <w:rsid w:val="00A824FF"/>
    <w:rsid w:val="00A82FF4"/>
    <w:rsid w:val="00A87AC7"/>
    <w:rsid w:val="00A87B3F"/>
    <w:rsid w:val="00A94612"/>
    <w:rsid w:val="00A958C1"/>
    <w:rsid w:val="00A96B86"/>
    <w:rsid w:val="00AA0D48"/>
    <w:rsid w:val="00AA38D1"/>
    <w:rsid w:val="00AA4EFE"/>
    <w:rsid w:val="00AA588D"/>
    <w:rsid w:val="00AA5FC5"/>
    <w:rsid w:val="00AB007D"/>
    <w:rsid w:val="00AB1BE9"/>
    <w:rsid w:val="00AB1CBA"/>
    <w:rsid w:val="00AB2973"/>
    <w:rsid w:val="00AB2F9E"/>
    <w:rsid w:val="00AB4C71"/>
    <w:rsid w:val="00AC2205"/>
    <w:rsid w:val="00AC2BB6"/>
    <w:rsid w:val="00AC3392"/>
    <w:rsid w:val="00AC5E78"/>
    <w:rsid w:val="00AC6256"/>
    <w:rsid w:val="00AC633F"/>
    <w:rsid w:val="00AC654F"/>
    <w:rsid w:val="00AC7947"/>
    <w:rsid w:val="00AC7B6A"/>
    <w:rsid w:val="00AD48BD"/>
    <w:rsid w:val="00AD4D38"/>
    <w:rsid w:val="00AE0944"/>
    <w:rsid w:val="00AE1155"/>
    <w:rsid w:val="00AE22C3"/>
    <w:rsid w:val="00AE6D62"/>
    <w:rsid w:val="00AE75DB"/>
    <w:rsid w:val="00AF1867"/>
    <w:rsid w:val="00AF4174"/>
    <w:rsid w:val="00B01A78"/>
    <w:rsid w:val="00B03374"/>
    <w:rsid w:val="00B042AE"/>
    <w:rsid w:val="00B04CD8"/>
    <w:rsid w:val="00B069A5"/>
    <w:rsid w:val="00B109CC"/>
    <w:rsid w:val="00B1383B"/>
    <w:rsid w:val="00B15F32"/>
    <w:rsid w:val="00B21C10"/>
    <w:rsid w:val="00B222BC"/>
    <w:rsid w:val="00B240A9"/>
    <w:rsid w:val="00B258F2"/>
    <w:rsid w:val="00B26874"/>
    <w:rsid w:val="00B31590"/>
    <w:rsid w:val="00B3172A"/>
    <w:rsid w:val="00B31B59"/>
    <w:rsid w:val="00B33005"/>
    <w:rsid w:val="00B36589"/>
    <w:rsid w:val="00B36D2D"/>
    <w:rsid w:val="00B37B6F"/>
    <w:rsid w:val="00B408E9"/>
    <w:rsid w:val="00B4191D"/>
    <w:rsid w:val="00B41C7E"/>
    <w:rsid w:val="00B41D71"/>
    <w:rsid w:val="00B42F1C"/>
    <w:rsid w:val="00B4396E"/>
    <w:rsid w:val="00B44C6B"/>
    <w:rsid w:val="00B46C05"/>
    <w:rsid w:val="00B47306"/>
    <w:rsid w:val="00B5239D"/>
    <w:rsid w:val="00B55E10"/>
    <w:rsid w:val="00B564C5"/>
    <w:rsid w:val="00B57118"/>
    <w:rsid w:val="00B57F0B"/>
    <w:rsid w:val="00B62DC5"/>
    <w:rsid w:val="00B6466B"/>
    <w:rsid w:val="00B6622E"/>
    <w:rsid w:val="00B678F6"/>
    <w:rsid w:val="00B706C6"/>
    <w:rsid w:val="00B71669"/>
    <w:rsid w:val="00B7586B"/>
    <w:rsid w:val="00B75DA4"/>
    <w:rsid w:val="00B77FAB"/>
    <w:rsid w:val="00B802B5"/>
    <w:rsid w:val="00B81B1A"/>
    <w:rsid w:val="00B85B08"/>
    <w:rsid w:val="00B873EC"/>
    <w:rsid w:val="00B908B7"/>
    <w:rsid w:val="00B94BFB"/>
    <w:rsid w:val="00B951DF"/>
    <w:rsid w:val="00B95AE8"/>
    <w:rsid w:val="00BA1B5B"/>
    <w:rsid w:val="00BA25D9"/>
    <w:rsid w:val="00BA4A43"/>
    <w:rsid w:val="00BB0E5D"/>
    <w:rsid w:val="00BB2762"/>
    <w:rsid w:val="00BB3970"/>
    <w:rsid w:val="00BB3AE8"/>
    <w:rsid w:val="00BB4B75"/>
    <w:rsid w:val="00BB5B28"/>
    <w:rsid w:val="00BB72E1"/>
    <w:rsid w:val="00BB77FB"/>
    <w:rsid w:val="00BC1774"/>
    <w:rsid w:val="00BC3C3F"/>
    <w:rsid w:val="00BC5195"/>
    <w:rsid w:val="00BD1449"/>
    <w:rsid w:val="00BD4A75"/>
    <w:rsid w:val="00BD5A8E"/>
    <w:rsid w:val="00BD5DFF"/>
    <w:rsid w:val="00BD76EA"/>
    <w:rsid w:val="00BE0B9B"/>
    <w:rsid w:val="00BE3781"/>
    <w:rsid w:val="00BE3CB2"/>
    <w:rsid w:val="00BE3F4A"/>
    <w:rsid w:val="00BE40D4"/>
    <w:rsid w:val="00BE5A72"/>
    <w:rsid w:val="00BE5B1C"/>
    <w:rsid w:val="00BF0AB1"/>
    <w:rsid w:val="00BF0E02"/>
    <w:rsid w:val="00BF432A"/>
    <w:rsid w:val="00C0099E"/>
    <w:rsid w:val="00C02B76"/>
    <w:rsid w:val="00C0494D"/>
    <w:rsid w:val="00C071F5"/>
    <w:rsid w:val="00C1058B"/>
    <w:rsid w:val="00C12BB3"/>
    <w:rsid w:val="00C13901"/>
    <w:rsid w:val="00C20AE7"/>
    <w:rsid w:val="00C20B12"/>
    <w:rsid w:val="00C226A5"/>
    <w:rsid w:val="00C25D5F"/>
    <w:rsid w:val="00C25E93"/>
    <w:rsid w:val="00C27934"/>
    <w:rsid w:val="00C322CF"/>
    <w:rsid w:val="00C34AD3"/>
    <w:rsid w:val="00C35C71"/>
    <w:rsid w:val="00C35EE8"/>
    <w:rsid w:val="00C37E55"/>
    <w:rsid w:val="00C4054A"/>
    <w:rsid w:val="00C40FDE"/>
    <w:rsid w:val="00C4592F"/>
    <w:rsid w:val="00C478C8"/>
    <w:rsid w:val="00C47F98"/>
    <w:rsid w:val="00C518D6"/>
    <w:rsid w:val="00C550FF"/>
    <w:rsid w:val="00C55428"/>
    <w:rsid w:val="00C56208"/>
    <w:rsid w:val="00C61C02"/>
    <w:rsid w:val="00C62B92"/>
    <w:rsid w:val="00C6512E"/>
    <w:rsid w:val="00C74D0F"/>
    <w:rsid w:val="00C7767F"/>
    <w:rsid w:val="00C77C5D"/>
    <w:rsid w:val="00C77D8C"/>
    <w:rsid w:val="00C80EC4"/>
    <w:rsid w:val="00C8133C"/>
    <w:rsid w:val="00C82833"/>
    <w:rsid w:val="00C8455F"/>
    <w:rsid w:val="00C856EB"/>
    <w:rsid w:val="00C87BCD"/>
    <w:rsid w:val="00C9042C"/>
    <w:rsid w:val="00C92F69"/>
    <w:rsid w:val="00C93392"/>
    <w:rsid w:val="00C94189"/>
    <w:rsid w:val="00C9517B"/>
    <w:rsid w:val="00CA17F4"/>
    <w:rsid w:val="00CA468C"/>
    <w:rsid w:val="00CA6F58"/>
    <w:rsid w:val="00CA7BFD"/>
    <w:rsid w:val="00CB12D8"/>
    <w:rsid w:val="00CB2054"/>
    <w:rsid w:val="00CB3E36"/>
    <w:rsid w:val="00CB4CD5"/>
    <w:rsid w:val="00CB5F58"/>
    <w:rsid w:val="00CC2636"/>
    <w:rsid w:val="00CC48B2"/>
    <w:rsid w:val="00CC4BB8"/>
    <w:rsid w:val="00CC71D9"/>
    <w:rsid w:val="00CC7C0F"/>
    <w:rsid w:val="00CC7CCA"/>
    <w:rsid w:val="00CD0224"/>
    <w:rsid w:val="00CD36D8"/>
    <w:rsid w:val="00CD4660"/>
    <w:rsid w:val="00CD4FE1"/>
    <w:rsid w:val="00CD5540"/>
    <w:rsid w:val="00CD68C2"/>
    <w:rsid w:val="00CE0B10"/>
    <w:rsid w:val="00CE175C"/>
    <w:rsid w:val="00CE4D9E"/>
    <w:rsid w:val="00CE664E"/>
    <w:rsid w:val="00CF01F7"/>
    <w:rsid w:val="00CF6194"/>
    <w:rsid w:val="00CF6833"/>
    <w:rsid w:val="00CF6D79"/>
    <w:rsid w:val="00CF715A"/>
    <w:rsid w:val="00D02B7E"/>
    <w:rsid w:val="00D03C0C"/>
    <w:rsid w:val="00D04BDA"/>
    <w:rsid w:val="00D10B46"/>
    <w:rsid w:val="00D11B5C"/>
    <w:rsid w:val="00D136D8"/>
    <w:rsid w:val="00D15501"/>
    <w:rsid w:val="00D15F74"/>
    <w:rsid w:val="00D165B5"/>
    <w:rsid w:val="00D20C5D"/>
    <w:rsid w:val="00D23CF8"/>
    <w:rsid w:val="00D23F30"/>
    <w:rsid w:val="00D23F83"/>
    <w:rsid w:val="00D27884"/>
    <w:rsid w:val="00D32456"/>
    <w:rsid w:val="00D32878"/>
    <w:rsid w:val="00D32B22"/>
    <w:rsid w:val="00D34255"/>
    <w:rsid w:val="00D34D1B"/>
    <w:rsid w:val="00D379B7"/>
    <w:rsid w:val="00D40513"/>
    <w:rsid w:val="00D42ADE"/>
    <w:rsid w:val="00D447DD"/>
    <w:rsid w:val="00D45C22"/>
    <w:rsid w:val="00D45E69"/>
    <w:rsid w:val="00D4670A"/>
    <w:rsid w:val="00D46853"/>
    <w:rsid w:val="00D47A5B"/>
    <w:rsid w:val="00D47E8D"/>
    <w:rsid w:val="00D50137"/>
    <w:rsid w:val="00D51D78"/>
    <w:rsid w:val="00D525EA"/>
    <w:rsid w:val="00D53599"/>
    <w:rsid w:val="00D555F2"/>
    <w:rsid w:val="00D55B1A"/>
    <w:rsid w:val="00D57FE8"/>
    <w:rsid w:val="00D6020E"/>
    <w:rsid w:val="00D605A3"/>
    <w:rsid w:val="00D61911"/>
    <w:rsid w:val="00D61CD7"/>
    <w:rsid w:val="00D63798"/>
    <w:rsid w:val="00D64D4B"/>
    <w:rsid w:val="00D66F08"/>
    <w:rsid w:val="00D67A6B"/>
    <w:rsid w:val="00D718C0"/>
    <w:rsid w:val="00D72B42"/>
    <w:rsid w:val="00D72B44"/>
    <w:rsid w:val="00D73446"/>
    <w:rsid w:val="00D7435E"/>
    <w:rsid w:val="00D76B72"/>
    <w:rsid w:val="00D77F5C"/>
    <w:rsid w:val="00D81830"/>
    <w:rsid w:val="00D85C98"/>
    <w:rsid w:val="00D876F4"/>
    <w:rsid w:val="00D9187F"/>
    <w:rsid w:val="00D91AD8"/>
    <w:rsid w:val="00D949FA"/>
    <w:rsid w:val="00D95A32"/>
    <w:rsid w:val="00D962DA"/>
    <w:rsid w:val="00D96434"/>
    <w:rsid w:val="00D97AF1"/>
    <w:rsid w:val="00DA01D7"/>
    <w:rsid w:val="00DA31E8"/>
    <w:rsid w:val="00DA3C7D"/>
    <w:rsid w:val="00DA631D"/>
    <w:rsid w:val="00DA66DC"/>
    <w:rsid w:val="00DA7702"/>
    <w:rsid w:val="00DB2090"/>
    <w:rsid w:val="00DB2CF7"/>
    <w:rsid w:val="00DB2ECE"/>
    <w:rsid w:val="00DB38E2"/>
    <w:rsid w:val="00DB3C5D"/>
    <w:rsid w:val="00DB51BF"/>
    <w:rsid w:val="00DB78B3"/>
    <w:rsid w:val="00DC15A6"/>
    <w:rsid w:val="00DC5080"/>
    <w:rsid w:val="00DC693F"/>
    <w:rsid w:val="00DC6AAF"/>
    <w:rsid w:val="00DC6CC5"/>
    <w:rsid w:val="00DC72CA"/>
    <w:rsid w:val="00DD305F"/>
    <w:rsid w:val="00DD320D"/>
    <w:rsid w:val="00DD3E68"/>
    <w:rsid w:val="00DD4CEC"/>
    <w:rsid w:val="00DE3487"/>
    <w:rsid w:val="00DE514C"/>
    <w:rsid w:val="00DE7A5F"/>
    <w:rsid w:val="00DF1041"/>
    <w:rsid w:val="00DF1545"/>
    <w:rsid w:val="00DF270C"/>
    <w:rsid w:val="00DF46C0"/>
    <w:rsid w:val="00DF7AF3"/>
    <w:rsid w:val="00DF7DFF"/>
    <w:rsid w:val="00E02207"/>
    <w:rsid w:val="00E03315"/>
    <w:rsid w:val="00E033A6"/>
    <w:rsid w:val="00E06488"/>
    <w:rsid w:val="00E064F0"/>
    <w:rsid w:val="00E107EB"/>
    <w:rsid w:val="00E11C4C"/>
    <w:rsid w:val="00E12648"/>
    <w:rsid w:val="00E14470"/>
    <w:rsid w:val="00E17AEC"/>
    <w:rsid w:val="00E225F3"/>
    <w:rsid w:val="00E23D4D"/>
    <w:rsid w:val="00E2661B"/>
    <w:rsid w:val="00E30FD3"/>
    <w:rsid w:val="00E31A4A"/>
    <w:rsid w:val="00E31AF2"/>
    <w:rsid w:val="00E32614"/>
    <w:rsid w:val="00E33183"/>
    <w:rsid w:val="00E3379F"/>
    <w:rsid w:val="00E34F60"/>
    <w:rsid w:val="00E36454"/>
    <w:rsid w:val="00E3785B"/>
    <w:rsid w:val="00E43067"/>
    <w:rsid w:val="00E47B42"/>
    <w:rsid w:val="00E47BB6"/>
    <w:rsid w:val="00E51B58"/>
    <w:rsid w:val="00E51E04"/>
    <w:rsid w:val="00E54FB9"/>
    <w:rsid w:val="00E57BA7"/>
    <w:rsid w:val="00E603B9"/>
    <w:rsid w:val="00E6159E"/>
    <w:rsid w:val="00E63D9D"/>
    <w:rsid w:val="00E64581"/>
    <w:rsid w:val="00E64B9F"/>
    <w:rsid w:val="00E64C59"/>
    <w:rsid w:val="00E65A6C"/>
    <w:rsid w:val="00E66201"/>
    <w:rsid w:val="00E66493"/>
    <w:rsid w:val="00E677D2"/>
    <w:rsid w:val="00E67CD9"/>
    <w:rsid w:val="00E717BB"/>
    <w:rsid w:val="00E727EE"/>
    <w:rsid w:val="00E736F8"/>
    <w:rsid w:val="00E73EEA"/>
    <w:rsid w:val="00E74525"/>
    <w:rsid w:val="00E75725"/>
    <w:rsid w:val="00E76749"/>
    <w:rsid w:val="00E77F9A"/>
    <w:rsid w:val="00E805D5"/>
    <w:rsid w:val="00E85657"/>
    <w:rsid w:val="00E85687"/>
    <w:rsid w:val="00E876C9"/>
    <w:rsid w:val="00E91754"/>
    <w:rsid w:val="00E92F7E"/>
    <w:rsid w:val="00E934DB"/>
    <w:rsid w:val="00E93630"/>
    <w:rsid w:val="00E969BC"/>
    <w:rsid w:val="00E97539"/>
    <w:rsid w:val="00E975F5"/>
    <w:rsid w:val="00EA01CE"/>
    <w:rsid w:val="00EA1D9E"/>
    <w:rsid w:val="00EA24B0"/>
    <w:rsid w:val="00EA3C69"/>
    <w:rsid w:val="00EB1FA5"/>
    <w:rsid w:val="00EB5905"/>
    <w:rsid w:val="00EB6F9D"/>
    <w:rsid w:val="00EB6FCC"/>
    <w:rsid w:val="00EC0B3B"/>
    <w:rsid w:val="00EC1036"/>
    <w:rsid w:val="00EC1053"/>
    <w:rsid w:val="00EC2FBF"/>
    <w:rsid w:val="00EC3A78"/>
    <w:rsid w:val="00EC4A4B"/>
    <w:rsid w:val="00ED167A"/>
    <w:rsid w:val="00ED175C"/>
    <w:rsid w:val="00ED2B6F"/>
    <w:rsid w:val="00ED313D"/>
    <w:rsid w:val="00ED4054"/>
    <w:rsid w:val="00ED7978"/>
    <w:rsid w:val="00ED7D06"/>
    <w:rsid w:val="00ED7F1D"/>
    <w:rsid w:val="00EE25D5"/>
    <w:rsid w:val="00EE5849"/>
    <w:rsid w:val="00EE694B"/>
    <w:rsid w:val="00EE74B7"/>
    <w:rsid w:val="00EF16BB"/>
    <w:rsid w:val="00EF256A"/>
    <w:rsid w:val="00EF3759"/>
    <w:rsid w:val="00EF628A"/>
    <w:rsid w:val="00EF7E80"/>
    <w:rsid w:val="00F047C3"/>
    <w:rsid w:val="00F06FDC"/>
    <w:rsid w:val="00F0701D"/>
    <w:rsid w:val="00F10F69"/>
    <w:rsid w:val="00F13E0D"/>
    <w:rsid w:val="00F1409A"/>
    <w:rsid w:val="00F14443"/>
    <w:rsid w:val="00F14A70"/>
    <w:rsid w:val="00F14A71"/>
    <w:rsid w:val="00F15174"/>
    <w:rsid w:val="00F15738"/>
    <w:rsid w:val="00F15916"/>
    <w:rsid w:val="00F15D99"/>
    <w:rsid w:val="00F16692"/>
    <w:rsid w:val="00F17DE0"/>
    <w:rsid w:val="00F203C8"/>
    <w:rsid w:val="00F20E44"/>
    <w:rsid w:val="00F22EA6"/>
    <w:rsid w:val="00F23469"/>
    <w:rsid w:val="00F2370E"/>
    <w:rsid w:val="00F23D06"/>
    <w:rsid w:val="00F25961"/>
    <w:rsid w:val="00F260D5"/>
    <w:rsid w:val="00F264FF"/>
    <w:rsid w:val="00F26599"/>
    <w:rsid w:val="00F266C0"/>
    <w:rsid w:val="00F26B2A"/>
    <w:rsid w:val="00F26B5C"/>
    <w:rsid w:val="00F31EA7"/>
    <w:rsid w:val="00F3254D"/>
    <w:rsid w:val="00F34261"/>
    <w:rsid w:val="00F34565"/>
    <w:rsid w:val="00F353BF"/>
    <w:rsid w:val="00F36910"/>
    <w:rsid w:val="00F36950"/>
    <w:rsid w:val="00F40CC0"/>
    <w:rsid w:val="00F41FE8"/>
    <w:rsid w:val="00F45FAA"/>
    <w:rsid w:val="00F46865"/>
    <w:rsid w:val="00F50485"/>
    <w:rsid w:val="00F5087A"/>
    <w:rsid w:val="00F5088D"/>
    <w:rsid w:val="00F5440C"/>
    <w:rsid w:val="00F54793"/>
    <w:rsid w:val="00F54CC1"/>
    <w:rsid w:val="00F60B7E"/>
    <w:rsid w:val="00F64697"/>
    <w:rsid w:val="00F6518A"/>
    <w:rsid w:val="00F65C1C"/>
    <w:rsid w:val="00F67279"/>
    <w:rsid w:val="00F673B9"/>
    <w:rsid w:val="00F67C14"/>
    <w:rsid w:val="00F70B09"/>
    <w:rsid w:val="00F720CC"/>
    <w:rsid w:val="00F724B9"/>
    <w:rsid w:val="00F814C0"/>
    <w:rsid w:val="00F81A8F"/>
    <w:rsid w:val="00F84C68"/>
    <w:rsid w:val="00F8546E"/>
    <w:rsid w:val="00F867FB"/>
    <w:rsid w:val="00F90EB1"/>
    <w:rsid w:val="00F9187A"/>
    <w:rsid w:val="00F91F39"/>
    <w:rsid w:val="00F93EE5"/>
    <w:rsid w:val="00F9404A"/>
    <w:rsid w:val="00F9481A"/>
    <w:rsid w:val="00F962A9"/>
    <w:rsid w:val="00FA17DF"/>
    <w:rsid w:val="00FA2331"/>
    <w:rsid w:val="00FA3109"/>
    <w:rsid w:val="00FA6176"/>
    <w:rsid w:val="00FB10B2"/>
    <w:rsid w:val="00FB1F82"/>
    <w:rsid w:val="00FB49FB"/>
    <w:rsid w:val="00FB5E20"/>
    <w:rsid w:val="00FB708B"/>
    <w:rsid w:val="00FB7395"/>
    <w:rsid w:val="00FC0DFB"/>
    <w:rsid w:val="00FC2A80"/>
    <w:rsid w:val="00FC414B"/>
    <w:rsid w:val="00FC419E"/>
    <w:rsid w:val="00FD0D27"/>
    <w:rsid w:val="00FD1552"/>
    <w:rsid w:val="00FD283B"/>
    <w:rsid w:val="00FD5161"/>
    <w:rsid w:val="00FD5792"/>
    <w:rsid w:val="00FD745A"/>
    <w:rsid w:val="00FE0B9C"/>
    <w:rsid w:val="00FE12BD"/>
    <w:rsid w:val="00FE1656"/>
    <w:rsid w:val="00FE29F7"/>
    <w:rsid w:val="00FE3F58"/>
    <w:rsid w:val="00FE64FF"/>
    <w:rsid w:val="00FE71C3"/>
    <w:rsid w:val="00FE7FA9"/>
    <w:rsid w:val="00FF0B55"/>
    <w:rsid w:val="00FF1508"/>
    <w:rsid w:val="00FF26DB"/>
    <w:rsid w:val="00FF2F6A"/>
    <w:rsid w:val="00FF3959"/>
    <w:rsid w:val="00FF3EB8"/>
    <w:rsid w:val="00FF6A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360" w:lineRule="auto"/>
        <w:ind w:left="142" w:right="255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header" w:uiPriority="99"/>
    <w:lsdException w:name="foot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Preformatted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DE6"/>
    <w:pPr>
      <w:jc w:val="both"/>
    </w:pPr>
    <w:rPr>
      <w:color w:val="000000" w:themeColor="text1"/>
      <w:sz w:val="24"/>
      <w:szCs w:val="24"/>
    </w:rPr>
  </w:style>
  <w:style w:type="paragraph" w:styleId="11">
    <w:name w:val="heading 1"/>
    <w:basedOn w:val="a"/>
    <w:next w:val="a"/>
    <w:link w:val="12"/>
    <w:qFormat/>
    <w:rsid w:val="00E34F60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0">
    <w:name w:val="heading 2"/>
    <w:basedOn w:val="a"/>
    <w:next w:val="a"/>
    <w:link w:val="21"/>
    <w:semiHidden/>
    <w:unhideWhenUsed/>
    <w:qFormat/>
    <w:rsid w:val="0034075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"/>
    <w:next w:val="a"/>
    <w:link w:val="31"/>
    <w:semiHidden/>
    <w:unhideWhenUsed/>
    <w:qFormat/>
    <w:rsid w:val="00111A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3B230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rsid w:val="0047356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814C0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rsid w:val="00F814C0"/>
    <w:pPr>
      <w:tabs>
        <w:tab w:val="center" w:pos="4677"/>
        <w:tab w:val="right" w:pos="9355"/>
      </w:tabs>
    </w:pPr>
  </w:style>
  <w:style w:type="paragraph" w:styleId="a7">
    <w:name w:val="Balloon Text"/>
    <w:basedOn w:val="a"/>
    <w:link w:val="a8"/>
    <w:rsid w:val="00FD5161"/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rsid w:val="00FD5161"/>
    <w:rPr>
      <w:rFonts w:ascii="Tahoma" w:hAnsi="Tahoma" w:cs="Tahoma"/>
      <w:sz w:val="16"/>
      <w:szCs w:val="16"/>
    </w:rPr>
  </w:style>
  <w:style w:type="character" w:customStyle="1" w:styleId="a6">
    <w:name w:val="Нижний колонтитул Знак"/>
    <w:link w:val="a5"/>
    <w:uiPriority w:val="99"/>
    <w:rsid w:val="006B748B"/>
    <w:rPr>
      <w:sz w:val="24"/>
      <w:szCs w:val="24"/>
    </w:rPr>
  </w:style>
  <w:style w:type="paragraph" w:customStyle="1" w:styleId="Style4">
    <w:name w:val="Style4"/>
    <w:basedOn w:val="a"/>
    <w:rsid w:val="00167D65"/>
    <w:rPr>
      <w:sz w:val="20"/>
      <w:szCs w:val="20"/>
    </w:rPr>
  </w:style>
  <w:style w:type="paragraph" w:customStyle="1" w:styleId="Style42">
    <w:name w:val="Style42"/>
    <w:basedOn w:val="a"/>
    <w:rsid w:val="000F29C0"/>
    <w:rPr>
      <w:sz w:val="20"/>
      <w:szCs w:val="20"/>
    </w:rPr>
  </w:style>
  <w:style w:type="table" w:styleId="a9">
    <w:name w:val="Table Grid"/>
    <w:basedOn w:val="a1"/>
    <w:uiPriority w:val="39"/>
    <w:rsid w:val="002D6DC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4A2248"/>
    <w:pPr>
      <w:ind w:left="720"/>
      <w:contextualSpacing/>
    </w:pPr>
  </w:style>
  <w:style w:type="paragraph" w:customStyle="1" w:styleId="ab">
    <w:name w:val="Чертежный"/>
    <w:rsid w:val="00D45C22"/>
    <w:pPr>
      <w:jc w:val="both"/>
    </w:pPr>
    <w:rPr>
      <w:rFonts w:ascii="ISOCPEUR" w:hAnsi="ISOCPEUR"/>
      <w:i/>
      <w:sz w:val="28"/>
      <w:lang w:val="uk-UA"/>
    </w:rPr>
  </w:style>
  <w:style w:type="paragraph" w:customStyle="1" w:styleId="ac">
    <w:name w:val="Содержимое таблицы"/>
    <w:basedOn w:val="a"/>
    <w:rsid w:val="00A20C2A"/>
    <w:pPr>
      <w:widowControl w:val="0"/>
      <w:suppressLineNumbers/>
    </w:pPr>
    <w:rPr>
      <w:rFonts w:eastAsia="Arial Unicode MS"/>
      <w:kern w:val="1"/>
    </w:rPr>
  </w:style>
  <w:style w:type="table" w:customStyle="1" w:styleId="Calendar3">
    <w:name w:val="Calendar 3"/>
    <w:basedOn w:val="a1"/>
    <w:uiPriority w:val="99"/>
    <w:qFormat/>
    <w:rsid w:val="00207CD7"/>
    <w:pPr>
      <w:jc w:val="right"/>
    </w:pPr>
    <w:rPr>
      <w:rFonts w:ascii="Cambria" w:hAnsi="Cambria"/>
      <w:color w:val="7F7F7F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/>
        <w:sz w:val="44"/>
        <w:szCs w:val="44"/>
      </w:rPr>
    </w:tblStylePr>
    <w:tblStylePr w:type="firstCol">
      <w:rPr>
        <w:color w:val="365F91"/>
      </w:rPr>
    </w:tblStylePr>
    <w:tblStylePr w:type="lastCol">
      <w:rPr>
        <w:color w:val="365F91"/>
      </w:rPr>
    </w:tblStylePr>
  </w:style>
  <w:style w:type="paragraph" w:styleId="ad">
    <w:name w:val="Normal (Web)"/>
    <w:basedOn w:val="a"/>
    <w:uiPriority w:val="99"/>
    <w:unhideWhenUsed/>
    <w:rsid w:val="006404BD"/>
    <w:pPr>
      <w:spacing w:before="53" w:after="100" w:afterAutospacing="1"/>
    </w:pPr>
  </w:style>
  <w:style w:type="paragraph" w:customStyle="1" w:styleId="1">
    <w:name w:val="Раздел1"/>
    <w:next w:val="10"/>
    <w:rsid w:val="000C0775"/>
    <w:pPr>
      <w:widowControl w:val="0"/>
      <w:numPr>
        <w:numId w:val="1"/>
      </w:numPr>
      <w:jc w:val="center"/>
    </w:pPr>
    <w:rPr>
      <w:b/>
      <w:bCs/>
      <w:sz w:val="28"/>
      <w:szCs w:val="28"/>
    </w:rPr>
  </w:style>
  <w:style w:type="paragraph" w:customStyle="1" w:styleId="10">
    <w:name w:val="Подраздел1"/>
    <w:next w:val="2"/>
    <w:rsid w:val="000C0775"/>
    <w:pPr>
      <w:numPr>
        <w:ilvl w:val="1"/>
        <w:numId w:val="1"/>
      </w:numPr>
      <w:outlineLvl w:val="1"/>
    </w:pPr>
    <w:rPr>
      <w:bCs/>
      <w:sz w:val="28"/>
      <w:szCs w:val="28"/>
    </w:rPr>
  </w:style>
  <w:style w:type="paragraph" w:customStyle="1" w:styleId="2">
    <w:name w:val="Подраздел2"/>
    <w:basedOn w:val="10"/>
    <w:next w:val="22"/>
    <w:link w:val="23"/>
    <w:rsid w:val="000C0775"/>
    <w:pPr>
      <w:numPr>
        <w:ilvl w:val="2"/>
      </w:numPr>
    </w:pPr>
    <w:rPr>
      <w:bCs w:val="0"/>
    </w:rPr>
  </w:style>
  <w:style w:type="paragraph" w:customStyle="1" w:styleId="22">
    <w:name w:val="Текст подраздела2"/>
    <w:rsid w:val="000C0775"/>
    <w:pPr>
      <w:ind w:firstLine="567"/>
    </w:pPr>
    <w:rPr>
      <w:bCs/>
      <w:sz w:val="28"/>
      <w:szCs w:val="28"/>
    </w:rPr>
  </w:style>
  <w:style w:type="paragraph" w:customStyle="1" w:styleId="3">
    <w:name w:val="Подраздел 3"/>
    <w:basedOn w:val="2"/>
    <w:link w:val="32"/>
    <w:rsid w:val="000C0775"/>
    <w:pPr>
      <w:numPr>
        <w:ilvl w:val="3"/>
      </w:numPr>
      <w:tabs>
        <w:tab w:val="num" w:pos="360"/>
      </w:tabs>
      <w:ind w:left="567"/>
      <w:outlineLvl w:val="9"/>
    </w:pPr>
    <w:rPr>
      <w:bCs/>
    </w:rPr>
  </w:style>
  <w:style w:type="character" w:customStyle="1" w:styleId="23">
    <w:name w:val="Подраздел2 Знак"/>
    <w:link w:val="2"/>
    <w:rsid w:val="000C0775"/>
    <w:rPr>
      <w:sz w:val="28"/>
      <w:szCs w:val="28"/>
    </w:rPr>
  </w:style>
  <w:style w:type="paragraph" w:customStyle="1" w:styleId="ae">
    <w:name w:val="Формула"/>
    <w:rsid w:val="000C0775"/>
    <w:pPr>
      <w:tabs>
        <w:tab w:val="left" w:pos="9072"/>
      </w:tabs>
      <w:ind w:left="1134"/>
    </w:pPr>
    <w:rPr>
      <w:bCs/>
      <w:sz w:val="28"/>
      <w:szCs w:val="28"/>
      <w:lang w:val="en-US"/>
    </w:rPr>
  </w:style>
  <w:style w:type="character" w:customStyle="1" w:styleId="32">
    <w:name w:val="Подраздел 3 Знак"/>
    <w:link w:val="3"/>
    <w:rsid w:val="000C0775"/>
    <w:rPr>
      <w:bCs/>
      <w:sz w:val="28"/>
      <w:szCs w:val="28"/>
    </w:rPr>
  </w:style>
  <w:style w:type="paragraph" w:styleId="24">
    <w:name w:val="Body Text 2"/>
    <w:basedOn w:val="a"/>
    <w:link w:val="25"/>
    <w:rsid w:val="000C0775"/>
  </w:style>
  <w:style w:type="character" w:customStyle="1" w:styleId="25">
    <w:name w:val="Основной текст 2 Знак"/>
    <w:link w:val="24"/>
    <w:rsid w:val="000C0775"/>
    <w:rPr>
      <w:sz w:val="24"/>
      <w:szCs w:val="24"/>
    </w:rPr>
  </w:style>
  <w:style w:type="character" w:customStyle="1" w:styleId="a4">
    <w:name w:val="Верхний колонтитул Знак"/>
    <w:basedOn w:val="a0"/>
    <w:link w:val="a3"/>
    <w:uiPriority w:val="99"/>
    <w:rsid w:val="00701725"/>
    <w:rPr>
      <w:sz w:val="24"/>
      <w:szCs w:val="24"/>
    </w:rPr>
  </w:style>
  <w:style w:type="paragraph" w:styleId="af">
    <w:name w:val="Body Text"/>
    <w:basedOn w:val="a"/>
    <w:link w:val="af0"/>
    <w:rsid w:val="00ED175C"/>
    <w:pPr>
      <w:spacing w:after="120"/>
    </w:pPr>
  </w:style>
  <w:style w:type="character" w:customStyle="1" w:styleId="af0">
    <w:name w:val="Основной текст Знак"/>
    <w:basedOn w:val="a0"/>
    <w:link w:val="af"/>
    <w:rsid w:val="00ED175C"/>
    <w:rPr>
      <w:sz w:val="24"/>
      <w:szCs w:val="24"/>
    </w:rPr>
  </w:style>
  <w:style w:type="character" w:customStyle="1" w:styleId="100">
    <w:name w:val="Основной текст (10)_"/>
    <w:basedOn w:val="a0"/>
    <w:link w:val="101"/>
    <w:uiPriority w:val="99"/>
    <w:rsid w:val="0055028F"/>
    <w:rPr>
      <w:b/>
      <w:bCs/>
      <w:sz w:val="26"/>
      <w:szCs w:val="26"/>
      <w:shd w:val="clear" w:color="auto" w:fill="FFFFFF"/>
    </w:rPr>
  </w:style>
  <w:style w:type="character" w:customStyle="1" w:styleId="14">
    <w:name w:val="Основной текст (14)_"/>
    <w:basedOn w:val="a0"/>
    <w:link w:val="140"/>
    <w:uiPriority w:val="99"/>
    <w:rsid w:val="0055028F"/>
    <w:rPr>
      <w:rFonts w:ascii="Arial Unicode MS" w:eastAsia="Arial Unicode MS" w:cs="Arial Unicode MS"/>
      <w:noProof/>
      <w:sz w:val="8"/>
      <w:szCs w:val="8"/>
      <w:shd w:val="clear" w:color="auto" w:fill="FFFFFF"/>
    </w:rPr>
  </w:style>
  <w:style w:type="character" w:customStyle="1" w:styleId="17">
    <w:name w:val="Основной текст (17)_"/>
    <w:basedOn w:val="a0"/>
    <w:link w:val="170"/>
    <w:uiPriority w:val="99"/>
    <w:rsid w:val="0055028F"/>
    <w:rPr>
      <w:rFonts w:ascii="Arial Unicode MS" w:eastAsia="Arial Unicode MS" w:cs="Arial Unicode MS"/>
      <w:noProof/>
      <w:sz w:val="8"/>
      <w:szCs w:val="8"/>
      <w:shd w:val="clear" w:color="auto" w:fill="FFFFFF"/>
    </w:rPr>
  </w:style>
  <w:style w:type="character" w:customStyle="1" w:styleId="110">
    <w:name w:val="Основной текст (11)_"/>
    <w:basedOn w:val="a0"/>
    <w:link w:val="111"/>
    <w:uiPriority w:val="99"/>
    <w:rsid w:val="0055028F"/>
    <w:rPr>
      <w:rFonts w:ascii="Arial Unicode MS" w:eastAsia="Arial Unicode MS" w:cs="Arial Unicode MS"/>
      <w:noProof/>
      <w:sz w:val="8"/>
      <w:szCs w:val="8"/>
      <w:shd w:val="clear" w:color="auto" w:fill="FFFFFF"/>
    </w:rPr>
  </w:style>
  <w:style w:type="character" w:customStyle="1" w:styleId="13">
    <w:name w:val="Основной текст (13)_"/>
    <w:basedOn w:val="a0"/>
    <w:link w:val="130"/>
    <w:uiPriority w:val="99"/>
    <w:rsid w:val="0055028F"/>
    <w:rPr>
      <w:rFonts w:ascii="Arial Unicode MS" w:eastAsia="Arial Unicode MS" w:cs="Arial Unicode MS"/>
      <w:noProof/>
      <w:shd w:val="clear" w:color="auto" w:fill="FFFFFF"/>
    </w:rPr>
  </w:style>
  <w:style w:type="character" w:customStyle="1" w:styleId="15">
    <w:name w:val="Основной текст (15)_"/>
    <w:basedOn w:val="a0"/>
    <w:link w:val="150"/>
    <w:uiPriority w:val="99"/>
    <w:rsid w:val="0055028F"/>
    <w:rPr>
      <w:rFonts w:ascii="Arial Unicode MS" w:eastAsia="Arial Unicode MS" w:cs="Arial Unicode MS"/>
      <w:noProof/>
      <w:sz w:val="8"/>
      <w:szCs w:val="8"/>
      <w:shd w:val="clear" w:color="auto" w:fill="FFFFFF"/>
    </w:rPr>
  </w:style>
  <w:style w:type="character" w:customStyle="1" w:styleId="18">
    <w:name w:val="Основной текст (18)_"/>
    <w:basedOn w:val="a0"/>
    <w:link w:val="180"/>
    <w:uiPriority w:val="99"/>
    <w:rsid w:val="0055028F"/>
    <w:rPr>
      <w:rFonts w:ascii="Arial Unicode MS" w:eastAsia="Arial Unicode MS" w:cs="Arial Unicode MS"/>
      <w:noProof/>
      <w:sz w:val="8"/>
      <w:szCs w:val="8"/>
      <w:shd w:val="clear" w:color="auto" w:fill="FFFFFF"/>
    </w:rPr>
  </w:style>
  <w:style w:type="character" w:customStyle="1" w:styleId="120">
    <w:name w:val="Основной текст (12)_"/>
    <w:basedOn w:val="a0"/>
    <w:link w:val="121"/>
    <w:uiPriority w:val="99"/>
    <w:rsid w:val="0055028F"/>
    <w:rPr>
      <w:rFonts w:ascii="Arial Unicode MS" w:eastAsia="Arial Unicode MS" w:cs="Arial Unicode MS"/>
      <w:noProof/>
      <w:sz w:val="8"/>
      <w:szCs w:val="8"/>
      <w:shd w:val="clear" w:color="auto" w:fill="FFFFFF"/>
    </w:rPr>
  </w:style>
  <w:style w:type="character" w:customStyle="1" w:styleId="16">
    <w:name w:val="Основной текст (16)_"/>
    <w:basedOn w:val="a0"/>
    <w:link w:val="160"/>
    <w:uiPriority w:val="99"/>
    <w:rsid w:val="0055028F"/>
    <w:rPr>
      <w:rFonts w:ascii="Arial Unicode MS" w:eastAsia="Arial Unicode MS" w:cs="Arial Unicode MS"/>
      <w:noProof/>
      <w:sz w:val="8"/>
      <w:szCs w:val="8"/>
      <w:shd w:val="clear" w:color="auto" w:fill="FFFFFF"/>
    </w:rPr>
  </w:style>
  <w:style w:type="character" w:customStyle="1" w:styleId="210">
    <w:name w:val="Основной текст + Полужирный21"/>
    <w:basedOn w:val="a0"/>
    <w:uiPriority w:val="99"/>
    <w:rsid w:val="0055028F"/>
    <w:rPr>
      <w:rFonts w:ascii="Times New Roman" w:hAnsi="Times New Roman" w:cs="Times New Roman"/>
      <w:b/>
      <w:bCs/>
      <w:spacing w:val="0"/>
      <w:sz w:val="26"/>
      <w:szCs w:val="26"/>
    </w:rPr>
  </w:style>
  <w:style w:type="character" w:customStyle="1" w:styleId="6">
    <w:name w:val="Заголовок №6_"/>
    <w:basedOn w:val="a0"/>
    <w:link w:val="61"/>
    <w:uiPriority w:val="99"/>
    <w:rsid w:val="0055028F"/>
    <w:rPr>
      <w:b/>
      <w:bCs/>
      <w:sz w:val="26"/>
      <w:szCs w:val="26"/>
      <w:shd w:val="clear" w:color="auto" w:fill="FFFFFF"/>
    </w:rPr>
  </w:style>
  <w:style w:type="character" w:customStyle="1" w:styleId="-1pt">
    <w:name w:val="Основной текст + Интервал -1 pt"/>
    <w:basedOn w:val="a0"/>
    <w:uiPriority w:val="99"/>
    <w:rsid w:val="0055028F"/>
    <w:rPr>
      <w:rFonts w:ascii="Times New Roman" w:hAnsi="Times New Roman" w:cs="Times New Roman"/>
      <w:spacing w:val="-20"/>
      <w:sz w:val="26"/>
      <w:szCs w:val="26"/>
      <w:lang w:val="en-US" w:eastAsia="en-US"/>
    </w:rPr>
  </w:style>
  <w:style w:type="character" w:customStyle="1" w:styleId="1pt">
    <w:name w:val="Основной текст + Интервал 1 pt"/>
    <w:basedOn w:val="a0"/>
    <w:uiPriority w:val="99"/>
    <w:rsid w:val="0055028F"/>
    <w:rPr>
      <w:rFonts w:ascii="Times New Roman" w:hAnsi="Times New Roman" w:cs="Times New Roman"/>
      <w:spacing w:val="30"/>
      <w:sz w:val="26"/>
      <w:szCs w:val="26"/>
      <w:lang w:val="en-US" w:eastAsia="en-US"/>
    </w:rPr>
  </w:style>
  <w:style w:type="character" w:customStyle="1" w:styleId="26">
    <w:name w:val="Подпись к таблице (2)_"/>
    <w:basedOn w:val="a0"/>
    <w:link w:val="27"/>
    <w:uiPriority w:val="99"/>
    <w:rsid w:val="0055028F"/>
    <w:rPr>
      <w:b/>
      <w:bCs/>
      <w:sz w:val="23"/>
      <w:szCs w:val="23"/>
      <w:shd w:val="clear" w:color="auto" w:fill="FFFFFF"/>
    </w:rPr>
  </w:style>
  <w:style w:type="character" w:customStyle="1" w:styleId="af1">
    <w:name w:val="Подпись к таблице + Полужирный"/>
    <w:basedOn w:val="a0"/>
    <w:uiPriority w:val="99"/>
    <w:rsid w:val="0055028F"/>
    <w:rPr>
      <w:rFonts w:ascii="Times New Roman" w:hAnsi="Times New Roman" w:cs="Times New Roman"/>
      <w:b/>
      <w:bCs/>
      <w:spacing w:val="0"/>
      <w:sz w:val="26"/>
      <w:szCs w:val="26"/>
    </w:rPr>
  </w:style>
  <w:style w:type="paragraph" w:customStyle="1" w:styleId="101">
    <w:name w:val="Основной текст (10)1"/>
    <w:basedOn w:val="a"/>
    <w:link w:val="100"/>
    <w:uiPriority w:val="99"/>
    <w:rsid w:val="0055028F"/>
    <w:pPr>
      <w:shd w:val="clear" w:color="auto" w:fill="FFFFFF"/>
      <w:spacing w:line="240" w:lineRule="atLeast"/>
      <w:ind w:hanging="1120"/>
      <w:jc w:val="center"/>
    </w:pPr>
    <w:rPr>
      <w:b/>
      <w:bCs/>
      <w:sz w:val="26"/>
      <w:szCs w:val="26"/>
    </w:rPr>
  </w:style>
  <w:style w:type="paragraph" w:customStyle="1" w:styleId="140">
    <w:name w:val="Основной текст (14)"/>
    <w:basedOn w:val="a"/>
    <w:link w:val="14"/>
    <w:uiPriority w:val="99"/>
    <w:rsid w:val="0055028F"/>
    <w:pPr>
      <w:shd w:val="clear" w:color="auto" w:fill="FFFFFF"/>
      <w:spacing w:line="240" w:lineRule="atLeast"/>
    </w:pPr>
    <w:rPr>
      <w:rFonts w:ascii="Arial Unicode MS" w:eastAsia="Arial Unicode MS" w:cs="Arial Unicode MS"/>
      <w:noProof/>
      <w:sz w:val="8"/>
      <w:szCs w:val="8"/>
    </w:rPr>
  </w:style>
  <w:style w:type="paragraph" w:customStyle="1" w:styleId="170">
    <w:name w:val="Основной текст (17)"/>
    <w:basedOn w:val="a"/>
    <w:link w:val="17"/>
    <w:uiPriority w:val="99"/>
    <w:rsid w:val="0055028F"/>
    <w:pPr>
      <w:shd w:val="clear" w:color="auto" w:fill="FFFFFF"/>
      <w:spacing w:line="240" w:lineRule="atLeast"/>
    </w:pPr>
    <w:rPr>
      <w:rFonts w:ascii="Arial Unicode MS" w:eastAsia="Arial Unicode MS" w:cs="Arial Unicode MS"/>
      <w:noProof/>
      <w:sz w:val="8"/>
      <w:szCs w:val="8"/>
    </w:rPr>
  </w:style>
  <w:style w:type="paragraph" w:customStyle="1" w:styleId="111">
    <w:name w:val="Основной текст (11)"/>
    <w:basedOn w:val="a"/>
    <w:link w:val="110"/>
    <w:uiPriority w:val="99"/>
    <w:rsid w:val="0055028F"/>
    <w:pPr>
      <w:shd w:val="clear" w:color="auto" w:fill="FFFFFF"/>
      <w:spacing w:line="240" w:lineRule="atLeast"/>
    </w:pPr>
    <w:rPr>
      <w:rFonts w:ascii="Arial Unicode MS" w:eastAsia="Arial Unicode MS" w:cs="Arial Unicode MS"/>
      <w:noProof/>
      <w:sz w:val="8"/>
      <w:szCs w:val="8"/>
    </w:rPr>
  </w:style>
  <w:style w:type="paragraph" w:customStyle="1" w:styleId="130">
    <w:name w:val="Основной текст (13)"/>
    <w:basedOn w:val="a"/>
    <w:link w:val="13"/>
    <w:uiPriority w:val="99"/>
    <w:rsid w:val="0055028F"/>
    <w:pPr>
      <w:shd w:val="clear" w:color="auto" w:fill="FFFFFF"/>
      <w:spacing w:line="240" w:lineRule="atLeast"/>
    </w:pPr>
    <w:rPr>
      <w:rFonts w:ascii="Arial Unicode MS" w:eastAsia="Arial Unicode MS" w:cs="Arial Unicode MS"/>
      <w:noProof/>
      <w:sz w:val="20"/>
      <w:szCs w:val="20"/>
    </w:rPr>
  </w:style>
  <w:style w:type="paragraph" w:customStyle="1" w:styleId="150">
    <w:name w:val="Основной текст (15)"/>
    <w:basedOn w:val="a"/>
    <w:link w:val="15"/>
    <w:uiPriority w:val="99"/>
    <w:rsid w:val="0055028F"/>
    <w:pPr>
      <w:shd w:val="clear" w:color="auto" w:fill="FFFFFF"/>
      <w:spacing w:line="240" w:lineRule="atLeast"/>
    </w:pPr>
    <w:rPr>
      <w:rFonts w:ascii="Arial Unicode MS" w:eastAsia="Arial Unicode MS" w:cs="Arial Unicode MS"/>
      <w:noProof/>
      <w:sz w:val="8"/>
      <w:szCs w:val="8"/>
    </w:rPr>
  </w:style>
  <w:style w:type="paragraph" w:customStyle="1" w:styleId="180">
    <w:name w:val="Основной текст (18)"/>
    <w:basedOn w:val="a"/>
    <w:link w:val="18"/>
    <w:uiPriority w:val="99"/>
    <w:rsid w:val="0055028F"/>
    <w:pPr>
      <w:shd w:val="clear" w:color="auto" w:fill="FFFFFF"/>
      <w:spacing w:line="240" w:lineRule="atLeast"/>
    </w:pPr>
    <w:rPr>
      <w:rFonts w:ascii="Arial Unicode MS" w:eastAsia="Arial Unicode MS" w:cs="Arial Unicode MS"/>
      <w:noProof/>
      <w:sz w:val="8"/>
      <w:szCs w:val="8"/>
    </w:rPr>
  </w:style>
  <w:style w:type="paragraph" w:customStyle="1" w:styleId="121">
    <w:name w:val="Основной текст (12)"/>
    <w:basedOn w:val="a"/>
    <w:link w:val="120"/>
    <w:uiPriority w:val="99"/>
    <w:rsid w:val="0055028F"/>
    <w:pPr>
      <w:shd w:val="clear" w:color="auto" w:fill="FFFFFF"/>
      <w:spacing w:line="240" w:lineRule="atLeast"/>
    </w:pPr>
    <w:rPr>
      <w:rFonts w:ascii="Arial Unicode MS" w:eastAsia="Arial Unicode MS" w:cs="Arial Unicode MS"/>
      <w:noProof/>
      <w:sz w:val="8"/>
      <w:szCs w:val="8"/>
    </w:rPr>
  </w:style>
  <w:style w:type="paragraph" w:customStyle="1" w:styleId="160">
    <w:name w:val="Основной текст (16)"/>
    <w:basedOn w:val="a"/>
    <w:link w:val="16"/>
    <w:uiPriority w:val="99"/>
    <w:rsid w:val="0055028F"/>
    <w:pPr>
      <w:shd w:val="clear" w:color="auto" w:fill="FFFFFF"/>
      <w:spacing w:line="240" w:lineRule="atLeast"/>
    </w:pPr>
    <w:rPr>
      <w:rFonts w:ascii="Arial Unicode MS" w:eastAsia="Arial Unicode MS" w:cs="Arial Unicode MS"/>
      <w:noProof/>
      <w:sz w:val="8"/>
      <w:szCs w:val="8"/>
    </w:rPr>
  </w:style>
  <w:style w:type="paragraph" w:customStyle="1" w:styleId="61">
    <w:name w:val="Заголовок №61"/>
    <w:basedOn w:val="a"/>
    <w:link w:val="6"/>
    <w:uiPriority w:val="99"/>
    <w:rsid w:val="0055028F"/>
    <w:pPr>
      <w:shd w:val="clear" w:color="auto" w:fill="FFFFFF"/>
      <w:spacing w:before="240" w:after="240" w:line="240" w:lineRule="atLeast"/>
      <w:ind w:hanging="1100"/>
      <w:outlineLvl w:val="5"/>
    </w:pPr>
    <w:rPr>
      <w:b/>
      <w:bCs/>
      <w:sz w:val="26"/>
      <w:szCs w:val="26"/>
    </w:rPr>
  </w:style>
  <w:style w:type="paragraph" w:customStyle="1" w:styleId="27">
    <w:name w:val="Подпись к таблице (2)"/>
    <w:basedOn w:val="a"/>
    <w:link w:val="26"/>
    <w:uiPriority w:val="99"/>
    <w:rsid w:val="0055028F"/>
    <w:pPr>
      <w:shd w:val="clear" w:color="auto" w:fill="FFFFFF"/>
      <w:spacing w:after="240" w:line="240" w:lineRule="atLeast"/>
    </w:pPr>
    <w:rPr>
      <w:b/>
      <w:bCs/>
      <w:sz w:val="23"/>
      <w:szCs w:val="23"/>
    </w:rPr>
  </w:style>
  <w:style w:type="character" w:customStyle="1" w:styleId="28">
    <w:name w:val="Основной текст (2)_"/>
    <w:basedOn w:val="a0"/>
    <w:link w:val="29"/>
    <w:uiPriority w:val="99"/>
    <w:rsid w:val="00441FF4"/>
    <w:rPr>
      <w:sz w:val="22"/>
      <w:szCs w:val="22"/>
      <w:shd w:val="clear" w:color="auto" w:fill="FFFFFF"/>
    </w:rPr>
  </w:style>
  <w:style w:type="paragraph" w:customStyle="1" w:styleId="29">
    <w:name w:val="Основной текст (2)"/>
    <w:basedOn w:val="a"/>
    <w:link w:val="28"/>
    <w:uiPriority w:val="99"/>
    <w:rsid w:val="00441FF4"/>
    <w:pPr>
      <w:widowControl w:val="0"/>
      <w:shd w:val="clear" w:color="auto" w:fill="FFFFFF"/>
      <w:spacing w:line="240" w:lineRule="exact"/>
      <w:ind w:firstLine="360"/>
    </w:pPr>
    <w:rPr>
      <w:sz w:val="22"/>
      <w:szCs w:val="22"/>
    </w:rPr>
  </w:style>
  <w:style w:type="character" w:customStyle="1" w:styleId="50">
    <w:name w:val="Заголовок 5 Знак"/>
    <w:basedOn w:val="a0"/>
    <w:link w:val="5"/>
    <w:semiHidden/>
    <w:rsid w:val="0047356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0"/>
    <w:rsid w:val="00473564"/>
  </w:style>
  <w:style w:type="paragraph" w:styleId="af2">
    <w:name w:val="caption"/>
    <w:basedOn w:val="a"/>
    <w:next w:val="a"/>
    <w:unhideWhenUsed/>
    <w:rsid w:val="00473564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f3">
    <w:name w:val="a"/>
    <w:basedOn w:val="a"/>
    <w:rsid w:val="00473564"/>
    <w:pPr>
      <w:spacing w:before="100" w:beforeAutospacing="1" w:after="100" w:afterAutospacing="1"/>
    </w:pPr>
  </w:style>
  <w:style w:type="paragraph" w:styleId="af4">
    <w:name w:val="Body Text Indent"/>
    <w:basedOn w:val="a"/>
    <w:link w:val="af5"/>
    <w:rsid w:val="00473564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rsid w:val="00473564"/>
    <w:rPr>
      <w:sz w:val="24"/>
      <w:szCs w:val="24"/>
    </w:rPr>
  </w:style>
  <w:style w:type="character" w:customStyle="1" w:styleId="hps">
    <w:name w:val="hps"/>
    <w:basedOn w:val="a0"/>
    <w:rsid w:val="00387CA9"/>
  </w:style>
  <w:style w:type="character" w:customStyle="1" w:styleId="atn">
    <w:name w:val="atn"/>
    <w:basedOn w:val="a0"/>
    <w:rsid w:val="00387CA9"/>
  </w:style>
  <w:style w:type="character" w:customStyle="1" w:styleId="12">
    <w:name w:val="Заголовок 1 Знак"/>
    <w:basedOn w:val="a0"/>
    <w:link w:val="11"/>
    <w:rsid w:val="00E34F60"/>
    <w:rPr>
      <w:rFonts w:eastAsiaTheme="majorEastAsia" w:cstheme="majorBidi"/>
      <w:b/>
      <w:color w:val="000000" w:themeColor="text1"/>
      <w:sz w:val="28"/>
      <w:szCs w:val="32"/>
    </w:rPr>
  </w:style>
  <w:style w:type="character" w:styleId="af6">
    <w:name w:val="Emphasis"/>
    <w:basedOn w:val="a0"/>
    <w:uiPriority w:val="20"/>
    <w:qFormat/>
    <w:rsid w:val="00D949FA"/>
    <w:rPr>
      <w:i/>
      <w:iCs/>
    </w:rPr>
  </w:style>
  <w:style w:type="paragraph" w:styleId="af7">
    <w:name w:val="Subtitle"/>
    <w:basedOn w:val="a"/>
    <w:next w:val="a"/>
    <w:link w:val="af8"/>
    <w:qFormat/>
    <w:rsid w:val="00CA468C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8">
    <w:name w:val="Подзаголовок Знак"/>
    <w:basedOn w:val="a0"/>
    <w:link w:val="af7"/>
    <w:rsid w:val="00CA468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19">
    <w:name w:val="toc 1"/>
    <w:basedOn w:val="a"/>
    <w:next w:val="a"/>
    <w:autoRedefine/>
    <w:uiPriority w:val="39"/>
    <w:qFormat/>
    <w:rsid w:val="00517DE6"/>
    <w:pPr>
      <w:tabs>
        <w:tab w:val="right" w:leader="dot" w:pos="9912"/>
      </w:tabs>
      <w:spacing w:after="100"/>
      <w:ind w:left="709"/>
    </w:pPr>
  </w:style>
  <w:style w:type="character" w:styleId="af9">
    <w:name w:val="Hyperlink"/>
    <w:basedOn w:val="a0"/>
    <w:uiPriority w:val="99"/>
    <w:unhideWhenUsed/>
    <w:rsid w:val="00CC2636"/>
    <w:rPr>
      <w:color w:val="0000FF" w:themeColor="hyperlink"/>
      <w:u w:val="single"/>
    </w:rPr>
  </w:style>
  <w:style w:type="paragraph" w:styleId="afa">
    <w:name w:val="TOC Heading"/>
    <w:basedOn w:val="11"/>
    <w:next w:val="a"/>
    <w:uiPriority w:val="39"/>
    <w:unhideWhenUsed/>
    <w:qFormat/>
    <w:rsid w:val="00D91AD8"/>
    <w:pPr>
      <w:spacing w:line="259" w:lineRule="auto"/>
      <w:outlineLvl w:val="9"/>
    </w:pPr>
  </w:style>
  <w:style w:type="paragraph" w:styleId="2a">
    <w:name w:val="toc 2"/>
    <w:basedOn w:val="a"/>
    <w:next w:val="a"/>
    <w:autoRedefine/>
    <w:uiPriority w:val="39"/>
    <w:unhideWhenUsed/>
    <w:rsid w:val="00D91AD8"/>
    <w:pPr>
      <w:spacing w:after="100"/>
      <w:ind w:left="240"/>
    </w:pPr>
  </w:style>
  <w:style w:type="character" w:customStyle="1" w:styleId="31">
    <w:name w:val="Заголовок 3 Знак"/>
    <w:basedOn w:val="a0"/>
    <w:link w:val="30"/>
    <w:semiHidden/>
    <w:rsid w:val="00111A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fb">
    <w:name w:val="Title"/>
    <w:basedOn w:val="a"/>
    <w:next w:val="a"/>
    <w:link w:val="afc"/>
    <w:rsid w:val="009241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Название Знак"/>
    <w:basedOn w:val="a0"/>
    <w:link w:val="afb"/>
    <w:rsid w:val="00924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JoPA">
    <w:name w:val="JoPA"/>
    <w:basedOn w:val="11"/>
    <w:rsid w:val="00D23F83"/>
    <w:rPr>
      <w:b w:val="0"/>
      <w:color w:val="auto"/>
    </w:rPr>
  </w:style>
  <w:style w:type="paragraph" w:customStyle="1" w:styleId="1a">
    <w:name w:val="Стиль1"/>
    <w:basedOn w:val="JoPA"/>
    <w:qFormat/>
    <w:rsid w:val="00E32614"/>
  </w:style>
  <w:style w:type="paragraph" w:styleId="33">
    <w:name w:val="toc 3"/>
    <w:basedOn w:val="a"/>
    <w:next w:val="a"/>
    <w:autoRedefine/>
    <w:uiPriority w:val="39"/>
    <w:unhideWhenUsed/>
    <w:rsid w:val="00D23F8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d">
    <w:name w:val="Strong"/>
    <w:basedOn w:val="a0"/>
    <w:uiPriority w:val="22"/>
    <w:qFormat/>
    <w:rsid w:val="002A19AA"/>
    <w:rPr>
      <w:b/>
      <w:bCs/>
    </w:rPr>
  </w:style>
  <w:style w:type="character" w:styleId="afe">
    <w:name w:val="FollowedHyperlink"/>
    <w:basedOn w:val="a0"/>
    <w:semiHidden/>
    <w:unhideWhenUsed/>
    <w:rsid w:val="00D50137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677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77FF"/>
    <w:rPr>
      <w:rFonts w:ascii="Courier New" w:hAnsi="Courier New" w:cs="Courier New"/>
    </w:rPr>
  </w:style>
  <w:style w:type="character" w:customStyle="1" w:styleId="tag">
    <w:name w:val="tag"/>
    <w:basedOn w:val="a0"/>
    <w:rsid w:val="00591569"/>
  </w:style>
  <w:style w:type="character" w:customStyle="1" w:styleId="token">
    <w:name w:val="token"/>
    <w:basedOn w:val="a0"/>
    <w:rsid w:val="004B18D6"/>
  </w:style>
  <w:style w:type="paragraph" w:customStyle="1" w:styleId="gd">
    <w:name w:val="gd"/>
    <w:basedOn w:val="a"/>
    <w:rsid w:val="00340751"/>
    <w:pPr>
      <w:spacing w:before="100" w:beforeAutospacing="1" w:after="100" w:afterAutospacing="1" w:line="240" w:lineRule="auto"/>
      <w:jc w:val="left"/>
    </w:pPr>
    <w:rPr>
      <w:color w:val="auto"/>
    </w:rPr>
  </w:style>
  <w:style w:type="character" w:customStyle="1" w:styleId="21">
    <w:name w:val="Заголовок 2 Знак"/>
    <w:basedOn w:val="a0"/>
    <w:link w:val="20"/>
    <w:semiHidden/>
    <w:rsid w:val="003407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rticle-renderblock">
    <w:name w:val="article-render__block"/>
    <w:basedOn w:val="a"/>
    <w:rsid w:val="008A7E48"/>
    <w:pPr>
      <w:spacing w:before="100" w:beforeAutospacing="1" w:after="100" w:afterAutospacing="1" w:line="240" w:lineRule="auto"/>
      <w:jc w:val="left"/>
    </w:pPr>
    <w:rPr>
      <w:color w:val="auto"/>
    </w:rPr>
  </w:style>
  <w:style w:type="character" w:customStyle="1" w:styleId="ts-">
    <w:name w:val="ts-переход"/>
    <w:basedOn w:val="a0"/>
    <w:rsid w:val="008A7E48"/>
  </w:style>
  <w:style w:type="paragraph" w:customStyle="1" w:styleId="paragraph">
    <w:name w:val="paragraph"/>
    <w:basedOn w:val="a"/>
    <w:rsid w:val="00685610"/>
    <w:pPr>
      <w:spacing w:before="100" w:beforeAutospacing="1" w:after="100" w:afterAutospacing="1" w:line="240" w:lineRule="auto"/>
      <w:jc w:val="left"/>
    </w:pPr>
    <w:rPr>
      <w:color w:val="auto"/>
    </w:rPr>
  </w:style>
  <w:style w:type="character" w:customStyle="1" w:styleId="posttitle-text">
    <w:name w:val="post__title-text"/>
    <w:basedOn w:val="a0"/>
    <w:rsid w:val="00246E54"/>
  </w:style>
  <w:style w:type="paragraph" w:styleId="aff">
    <w:name w:val="Body Text First Indent"/>
    <w:basedOn w:val="af"/>
    <w:link w:val="aff0"/>
    <w:rsid w:val="00B4191D"/>
    <w:pPr>
      <w:spacing w:after="0"/>
      <w:ind w:firstLine="360"/>
    </w:pPr>
  </w:style>
  <w:style w:type="character" w:customStyle="1" w:styleId="aff0">
    <w:name w:val="Красная строка Знак"/>
    <w:basedOn w:val="af0"/>
    <w:link w:val="aff"/>
    <w:rsid w:val="00B4191D"/>
    <w:rPr>
      <w:color w:val="000000" w:themeColor="text1"/>
      <w:sz w:val="24"/>
      <w:szCs w:val="24"/>
    </w:rPr>
  </w:style>
  <w:style w:type="character" w:styleId="aff1">
    <w:name w:val="Book Title"/>
    <w:basedOn w:val="a0"/>
    <w:uiPriority w:val="33"/>
    <w:qFormat/>
    <w:rsid w:val="00E02207"/>
    <w:rPr>
      <w:b/>
      <w:bCs/>
      <w:i/>
      <w:iCs/>
      <w:spacing w:val="5"/>
    </w:rPr>
  </w:style>
  <w:style w:type="character" w:customStyle="1" w:styleId="40">
    <w:name w:val="Заголовок 4 Знак"/>
    <w:basedOn w:val="a0"/>
    <w:link w:val="4"/>
    <w:semiHidden/>
    <w:rsid w:val="003B230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27238F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939307">
                              <w:marLeft w:val="68"/>
                              <w:marRight w:val="0"/>
                              <w:marTop w:val="181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651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507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5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7102366">
                          <w:marLeft w:val="0"/>
                          <w:marRight w:val="0"/>
                          <w:marTop w:val="13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89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61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718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428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69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569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899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7250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12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234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878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8" w:space="0" w:color="000000"/>
                                                    <w:left w:val="single" w:sz="8" w:space="2" w:color="000000"/>
                                                    <w:bottom w:val="single" w:sz="8" w:space="0" w:color="000000"/>
                                                    <w:right w:val="single" w:sz="8" w:space="2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48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1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257076">
                              <w:marLeft w:val="0"/>
                              <w:marRight w:val="0"/>
                              <w:marTop w:val="91"/>
                              <w:marBottom w:val="9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07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57131">
                                  <w:marLeft w:val="9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84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08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831877">
                  <w:marLeft w:val="0"/>
                  <w:marRight w:val="0"/>
                  <w:marTop w:val="0"/>
                  <w:marBottom w:val="24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31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43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211668">
                          <w:marLeft w:val="0"/>
                          <w:marRight w:val="20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646309">
                          <w:marLeft w:val="0"/>
                          <w:marRight w:val="20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3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4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5803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2" w:space="11" w:color="000000"/>
                        <w:bottom w:val="none" w:sz="0" w:space="0" w:color="auto"/>
                        <w:right w:val="none" w:sz="0" w:space="0" w:color="auto"/>
                      </w:divBdr>
                    </w:div>
                    <w:div w:id="95652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7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.NET_Framework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hyperlink" Target="https://docs.microsoft.com/ru-ru/dotnet/api/system.windows.datatemplate?view=net-5.0" TargetMode="External"/><Relationship Id="rId42" Type="http://schemas.openxmlformats.org/officeDocument/2006/relationships/image" Target="media/image31.png"/><Relationship Id="rId47" Type="http://schemas.openxmlformats.org/officeDocument/2006/relationships/hyperlink" Target="https://www.ozon.ru/publisher/piter-856134/" TargetMode="External"/><Relationship Id="rId50" Type="http://schemas.openxmlformats.org/officeDocument/2006/relationships/header" Target="header1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www.ozon.ru/publisher/bhv-peterburg-109868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www.ozon.ru/publisher/simvol-plyus-856498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ru.wikipedia.org/wiki/XAML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ozon.ru/publisher/dialektika-vilyams-135585305/" TargetMode="External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5;&#1076;&#1088;&#1077;&#1081;\Desktop\&#1050;&#1055;\&#1082;&#1091;&#1088;&#1089;&#1086;&#1074;&#1072;&#1103;%20&#1088;&#1072;&#1073;%20&#1042;&#1052;%20&#1050;&#1055;&#1057;&#1042;&#1058;%204&#1082;&#1091;&#1088;&#1089;\&#1043;&#1054;&#1058;&#1054;&#1042;&#1040;&#1071;%20&#1056;&#1040;&#1041;&#1054;&#1058;&#1040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B5BE1E-BBAA-4438-8C9A-5467ED336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ГОТОВАЯ РАБОТА.dot</Template>
  <TotalTime>4949</TotalTime>
  <Pages>58</Pages>
  <Words>8396</Words>
  <Characters>87887</Characters>
  <Application>Microsoft Office Word</Application>
  <DocSecurity>0</DocSecurity>
  <Lines>732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FREE</Company>
  <LinksUpToDate>false</LinksUpToDate>
  <CharactersWithSpaces>96091</CharactersWithSpaces>
  <SharedDoc>false</SharedDoc>
  <HLinks>
    <vt:vector size="12" baseType="variant">
      <vt:variant>
        <vt:i4>1310721</vt:i4>
      </vt:variant>
      <vt:variant>
        <vt:i4>3</vt:i4>
      </vt:variant>
      <vt:variant>
        <vt:i4>0</vt:i4>
      </vt:variant>
      <vt:variant>
        <vt:i4>5</vt:i4>
      </vt:variant>
      <vt:variant>
        <vt:lpwstr>http://www.krugosvet.ru/enc/nauka_i_tehnika/fizika/OTNOSITELNOST.html</vt:lpwstr>
      </vt:variant>
      <vt:variant>
        <vt:lpwstr/>
      </vt:variant>
      <vt:variant>
        <vt:i4>5832828</vt:i4>
      </vt:variant>
      <vt:variant>
        <vt:i4>0</vt:i4>
      </vt:variant>
      <vt:variant>
        <vt:i4>0</vt:i4>
      </vt:variant>
      <vt:variant>
        <vt:i4>5</vt:i4>
      </vt:variant>
      <vt:variant>
        <vt:lpwstr>http://www.krugosvet.ru/enc/nauka_i_tehnika/fizika/ELEKTROMAGNITNOE_IZLUCHENIE.html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user</cp:lastModifiedBy>
  <cp:revision>203</cp:revision>
  <cp:lastPrinted>2022-06-09T06:43:00Z</cp:lastPrinted>
  <dcterms:created xsi:type="dcterms:W3CDTF">2019-01-21T11:17:00Z</dcterms:created>
  <dcterms:modified xsi:type="dcterms:W3CDTF">2022-06-09T06:45:00Z</dcterms:modified>
</cp:coreProperties>
</file>